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29918645"/>
        <w:docPartObj>
          <w:docPartGallery w:val="Cover Pages"/>
          <w:docPartUnique/>
        </w:docPartObj>
      </w:sdtPr>
      <w:sdtContent>
        <w:p w14:paraId="36882395" w14:textId="20E9CFAB" w:rsidR="00BD18F9" w:rsidRDefault="00C20EE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D708624" wp14:editId="67C041B8">
                    <wp:simplePos x="0" y="0"/>
                    <wp:positionH relativeFrom="page">
                      <wp:posOffset>645160</wp:posOffset>
                    </wp:positionH>
                    <wp:positionV relativeFrom="page">
                      <wp:align>center</wp:align>
                    </wp:positionV>
                    <wp:extent cx="6851015" cy="10586720"/>
                    <wp:effectExtent l="0" t="0" r="26035" b="2413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851015" cy="1058672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92D050"/>
                                    <w:sz w:val="72"/>
                                    <w:szCs w:val="72"/>
                                  </w:rPr>
                                  <w:alias w:val="Title"/>
                                  <w:id w:val="-176283006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CF3552A" w14:textId="0DB8BC89" w:rsidR="00BD18F9" w:rsidRPr="0054050B" w:rsidRDefault="0042021B" w:rsidP="00CF3183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rPr>
                                        <w:caps/>
                                        <w:color w:val="92D050"/>
                                        <w:sz w:val="72"/>
                                        <w:szCs w:val="72"/>
                                      </w:rPr>
                                    </w:pPr>
                                    <w:r w:rsidRPr="0054050B">
                                      <w:rPr>
                                        <w:caps/>
                                        <w:color w:val="92D050"/>
                                        <w:sz w:val="72"/>
                                        <w:szCs w:val="72"/>
                                      </w:rPr>
                                      <w:t xml:space="preserve">ALL </w:t>
                                    </w:r>
                                    <w:r w:rsidR="00CF3183" w:rsidRPr="0054050B">
                                      <w:rPr>
                                        <w:caps/>
                                        <w:color w:val="92D050"/>
                                        <w:sz w:val="72"/>
                                        <w:szCs w:val="72"/>
                                      </w:rPr>
                                      <w:t xml:space="preserve">CKA EXAM </w:t>
                                    </w:r>
                                    <w:r w:rsidR="00662EB6" w:rsidRPr="0054050B">
                                      <w:rPr>
                                        <w:caps/>
                                        <w:color w:val="92D050"/>
                                        <w:sz w:val="72"/>
                                        <w:szCs w:val="72"/>
                                      </w:rPr>
                                      <w:t>QUESTIONS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620140464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41D140E2" w14:textId="27BCFB89" w:rsidR="00BD18F9" w:rsidRPr="00DF286B" w:rsidRDefault="003E75F6" w:rsidP="006C78C7">
                                    <w:pPr>
                                      <w:tabs>
                                        <w:tab w:val="left" w:pos="6570"/>
                                      </w:tabs>
                                      <w:spacing w:before="240"/>
                                      <w:ind w:right="825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</w:pPr>
                                    <w:r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Author:</w:t>
                                    </w:r>
                                    <w:r w:rsidR="00BD18F9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Mehul </w:t>
                                    </w:r>
                                    <w:r w:rsidR="006D2A2F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Solanki </w:t>
                                    </w:r>
                                    <w:r w:rsidR="006C78C7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                                                                                                              </w:t>
                                    </w:r>
                                    <w:r w:rsidR="002B3857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                                                                                </w:t>
                                    </w:r>
                                    <w:r w:rsidR="006C78C7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       </w:t>
                                    </w:r>
                                    <w:r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Date:</w:t>
                                    </w:r>
                                    <w:r w:rsidR="007D1098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="0042021B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27</w:t>
                                    </w:r>
                                    <w:r w:rsidR="007D1098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-</w:t>
                                    </w:r>
                                    <w:r w:rsidR="00A302B7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OCT</w:t>
                                    </w:r>
                                    <w:r w:rsidR="006D2A2F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-20</w:t>
                                    </w:r>
                                    <w:r w:rsidR="00097C93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2</w:t>
                                    </w:r>
                                    <w:r w:rsidR="0027745F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4</w:t>
                                    </w:r>
                                    <w:r w:rsidR="006D2A2F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="006C78C7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</w:t>
                                    </w:r>
                                    <w:r w:rsidR="002B3857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           </w:t>
                                    </w:r>
                                    <w:r w:rsidR="006C78C7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                                                                                                                                 </w:t>
                                    </w:r>
                                    <w:r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Version:</w:t>
                                    </w:r>
                                    <w:r w:rsidR="006D2A2F" w:rsidRPr="00DF286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1.0</w:t>
                                    </w:r>
                                  </w:p>
                                </w:sdtContent>
                              </w:sdt>
                              <w:p w14:paraId="3E16DD43" w14:textId="77777777" w:rsidR="00BD18F9" w:rsidRDefault="00BD18F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0E33253D" w14:textId="0CA9B376" w:rsidR="00BD18F9" w:rsidRDefault="00BD18F9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D708624" id="Rectangle 47" o:spid="_x0000_s1026" style="position:absolute;margin-left:50.8pt;margin-top:0;width:539.45pt;height:833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" fillcolor="#205867 [1608]" strokecolor="#c00000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92D050"/>
                              <w:sz w:val="72"/>
                              <w:szCs w:val="72"/>
                            </w:rPr>
                            <w:alias w:val="Title"/>
                            <w:id w:val="-176283006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F3552A" w14:textId="0DB8BC89" w:rsidR="00BD18F9" w:rsidRPr="0054050B" w:rsidRDefault="0042021B" w:rsidP="00CF3183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rPr>
                                  <w:caps/>
                                  <w:color w:val="92D050"/>
                                  <w:sz w:val="72"/>
                                  <w:szCs w:val="72"/>
                                </w:rPr>
                              </w:pPr>
                              <w:r w:rsidRPr="0054050B">
                                <w:rPr>
                                  <w:caps/>
                                  <w:color w:val="92D050"/>
                                  <w:sz w:val="72"/>
                                  <w:szCs w:val="72"/>
                                </w:rPr>
                                <w:t xml:space="preserve">ALL </w:t>
                              </w:r>
                              <w:r w:rsidR="00CF3183" w:rsidRPr="0054050B">
                                <w:rPr>
                                  <w:caps/>
                                  <w:color w:val="92D050"/>
                                  <w:sz w:val="72"/>
                                  <w:szCs w:val="72"/>
                                </w:rPr>
                                <w:t xml:space="preserve">CKA EXAM </w:t>
                              </w:r>
                              <w:r w:rsidR="00662EB6" w:rsidRPr="0054050B">
                                <w:rPr>
                                  <w:caps/>
                                  <w:color w:val="92D050"/>
                                  <w:sz w:val="72"/>
                                  <w:szCs w:val="72"/>
                                </w:rPr>
                                <w:t>QUESTIONS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620140464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41D140E2" w14:textId="27BCFB89" w:rsidR="00BD18F9" w:rsidRPr="00DF286B" w:rsidRDefault="003E75F6" w:rsidP="006C78C7">
                              <w:pPr>
                                <w:tabs>
                                  <w:tab w:val="left" w:pos="6570"/>
                                </w:tabs>
                                <w:spacing w:before="240"/>
                                <w:ind w:right="825"/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</w:pPr>
                              <w:r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Author:</w:t>
                              </w:r>
                              <w:r w:rsidR="00BD18F9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Mehul </w:t>
                              </w:r>
                              <w:r w:rsidR="006D2A2F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Solanki </w:t>
                              </w:r>
                              <w:r w:rsidR="006C78C7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                                                                                                              </w:t>
                              </w:r>
                              <w:r w:rsidR="002B3857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                                                                                </w:t>
                              </w:r>
                              <w:r w:rsidR="006C78C7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       </w:t>
                              </w:r>
                              <w:r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Date:</w:t>
                              </w:r>
                              <w:r w:rsidR="007D1098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2021B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27</w:t>
                              </w:r>
                              <w:r w:rsidR="007D1098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A302B7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OCT</w:t>
                              </w:r>
                              <w:r w:rsidR="006D2A2F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-20</w:t>
                              </w:r>
                              <w:r w:rsidR="00097C93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27745F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6D2A2F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6C78C7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</w:t>
                              </w:r>
                              <w:r w:rsidR="002B3857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           </w:t>
                              </w:r>
                              <w:r w:rsidR="006C78C7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                                                                                                                                 </w:t>
                              </w:r>
                              <w:r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>Version:</w:t>
                              </w:r>
                              <w:r w:rsidR="006D2A2F" w:rsidRPr="00DF286B">
                                <w:rPr>
                                  <w:b/>
                                  <w:bCs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1.0</w:t>
                              </w:r>
                            </w:p>
                          </w:sdtContent>
                        </w:sdt>
                        <w:p w14:paraId="3E16DD43" w14:textId="77777777" w:rsidR="00BD18F9" w:rsidRDefault="00BD18F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0E33253D" w14:textId="0CA9B376" w:rsidR="00BD18F9" w:rsidRDefault="00BD18F9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016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DD6415D" wp14:editId="5E56CF20">
                    <wp:simplePos x="0" y="0"/>
                    <wp:positionH relativeFrom="page">
                      <wp:posOffset>45720</wp:posOffset>
                    </wp:positionH>
                    <wp:positionV relativeFrom="page">
                      <wp:posOffset>36830</wp:posOffset>
                    </wp:positionV>
                    <wp:extent cx="549333" cy="10586720"/>
                    <wp:effectExtent l="0" t="0" r="22225" b="2413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49333" cy="1058672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-245044468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B285D17" w14:textId="60AB5DE1" w:rsidR="00BD18F9" w:rsidRDefault="003E75F6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DD6415D" id="Rectangle 48" o:spid="_x0000_s1027" style="position:absolute;margin-left:3.6pt;margin-top:2.9pt;width:43.25pt;height:833.6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" fillcolor="#7f7f7f [1612]" strokecolor="#c00000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-245044468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B285D17" w14:textId="60AB5DE1" w:rsidR="00BD18F9" w:rsidRDefault="003E75F6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FC9D802" w14:textId="77777777" w:rsidR="00BD18F9" w:rsidRDefault="00BD18F9"/>
        <w:p w14:paraId="445A2C92" w14:textId="477376F0" w:rsidR="00BD18F9" w:rsidRDefault="00BD18F9">
          <w:r>
            <w:br w:type="page"/>
          </w:r>
        </w:p>
      </w:sdtContent>
    </w:sdt>
    <w:tbl>
      <w:tblPr>
        <w:tblStyle w:val="TableGrid"/>
        <w:tblpPr w:leftFromText="180" w:rightFromText="180" w:vertAnchor="text" w:horzAnchor="page" w:tblpX="1196" w:tblpY="378"/>
        <w:tblW w:w="9893" w:type="dxa"/>
        <w:tblLook w:val="04A0" w:firstRow="1" w:lastRow="0" w:firstColumn="1" w:lastColumn="0" w:noHBand="0" w:noVBand="1"/>
      </w:tblPr>
      <w:tblGrid>
        <w:gridCol w:w="1764"/>
        <w:gridCol w:w="1635"/>
        <w:gridCol w:w="6494"/>
      </w:tblGrid>
      <w:tr w:rsidR="00C46697" w:rsidRPr="00375DEA" w14:paraId="726DBC68" w14:textId="77777777" w:rsidTr="00C46697">
        <w:trPr>
          <w:trHeight w:val="253"/>
        </w:trPr>
        <w:tc>
          <w:tcPr>
            <w:tcW w:w="1764" w:type="dxa"/>
            <w:shd w:val="clear" w:color="auto" w:fill="F2F2F2" w:themeFill="background1" w:themeFillShade="F2"/>
          </w:tcPr>
          <w:p w14:paraId="4B17BFC2" w14:textId="77777777" w:rsidR="00C46697" w:rsidRPr="00375DEA" w:rsidRDefault="00C46697" w:rsidP="00C46697">
            <w:pPr>
              <w:rPr>
                <w:i/>
              </w:rPr>
            </w:pPr>
            <w:r w:rsidRPr="00375DEA">
              <w:rPr>
                <w:i/>
              </w:rPr>
              <w:lastRenderedPageBreak/>
              <w:t>Author</w:t>
            </w:r>
          </w:p>
        </w:tc>
        <w:tc>
          <w:tcPr>
            <w:tcW w:w="1635" w:type="dxa"/>
            <w:shd w:val="clear" w:color="auto" w:fill="F2F2F2" w:themeFill="background1" w:themeFillShade="F2"/>
          </w:tcPr>
          <w:p w14:paraId="69244C9E" w14:textId="77777777" w:rsidR="00C46697" w:rsidRPr="00375DEA" w:rsidRDefault="00C46697" w:rsidP="00C46697">
            <w:pPr>
              <w:rPr>
                <w:i/>
              </w:rPr>
            </w:pPr>
            <w:r w:rsidRPr="00375DEA">
              <w:rPr>
                <w:i/>
              </w:rPr>
              <w:t>Date</w:t>
            </w:r>
          </w:p>
        </w:tc>
        <w:tc>
          <w:tcPr>
            <w:tcW w:w="6494" w:type="dxa"/>
            <w:shd w:val="clear" w:color="auto" w:fill="F2F2F2" w:themeFill="background1" w:themeFillShade="F2"/>
          </w:tcPr>
          <w:p w14:paraId="309C2CC1" w14:textId="77777777" w:rsidR="00C46697" w:rsidRPr="00375DEA" w:rsidRDefault="00C46697" w:rsidP="00C46697">
            <w:pPr>
              <w:rPr>
                <w:i/>
              </w:rPr>
            </w:pPr>
            <w:r w:rsidRPr="00375DEA">
              <w:rPr>
                <w:i/>
              </w:rPr>
              <w:t>Comments</w:t>
            </w:r>
          </w:p>
        </w:tc>
      </w:tr>
      <w:tr w:rsidR="00C46697" w14:paraId="62FD7177" w14:textId="77777777" w:rsidTr="00C46697">
        <w:trPr>
          <w:trHeight w:val="244"/>
        </w:trPr>
        <w:tc>
          <w:tcPr>
            <w:tcW w:w="1764" w:type="dxa"/>
          </w:tcPr>
          <w:p w14:paraId="76E1C8E1" w14:textId="77777777" w:rsidR="00C46697" w:rsidRDefault="00C46697" w:rsidP="00C46697">
            <w:r>
              <w:t>Mehul Solanki</w:t>
            </w:r>
          </w:p>
        </w:tc>
        <w:tc>
          <w:tcPr>
            <w:tcW w:w="1635" w:type="dxa"/>
          </w:tcPr>
          <w:p w14:paraId="4EE45D8B" w14:textId="77777777" w:rsidR="00C46697" w:rsidRDefault="00C46697" w:rsidP="00C46697">
            <w:r>
              <w:t>27-Oct-2024</w:t>
            </w:r>
          </w:p>
        </w:tc>
        <w:tc>
          <w:tcPr>
            <w:tcW w:w="6494" w:type="dxa"/>
          </w:tcPr>
          <w:p w14:paraId="29E57670" w14:textId="500E01DF" w:rsidR="00C46697" w:rsidRDefault="00281CDA" w:rsidP="00C46697">
            <w:r>
              <w:t>This document</w:t>
            </w:r>
            <w:r w:rsidR="00C46697">
              <w:t xml:space="preserve"> will </w:t>
            </w:r>
            <w:r w:rsidR="00747102">
              <w:t>be using</w:t>
            </w:r>
            <w:r w:rsidR="00C46697">
              <w:t xml:space="preserve"> for exam preparation only.</w:t>
            </w:r>
          </w:p>
        </w:tc>
      </w:tr>
    </w:tbl>
    <w:p w14:paraId="5BE5068E" w14:textId="77777777" w:rsidR="0086309C" w:rsidRDefault="0086309C" w:rsidP="00B740A4">
      <w:pPr>
        <w:pStyle w:val="Subtitle"/>
        <w:ind w:hanging="540"/>
      </w:pPr>
      <w:r>
        <w:t>Document History</w:t>
      </w:r>
    </w:p>
    <w:p w14:paraId="19E92E6F" w14:textId="659B944B" w:rsidR="00B740A4" w:rsidRPr="00E8406C" w:rsidRDefault="00226C3D" w:rsidP="00B740A4">
      <w:pPr>
        <w:spacing w:after="0" w:line="240" w:lineRule="auto"/>
        <w:ind w:left="-540" w:right="150"/>
        <w:rPr>
          <w:sz w:val="28"/>
          <w:szCs w:val="28"/>
        </w:rPr>
      </w:pPr>
      <w:r>
        <w:rPr>
          <w:rFonts w:asciiTheme="majorHAnsi" w:eastAsiaTheme="majorEastAsia" w:hAnsiTheme="majorHAnsi" w:cstheme="majorBidi"/>
          <w:i/>
          <w:iCs/>
          <w:spacing w:val="15"/>
          <w:sz w:val="24"/>
          <w:szCs w:val="24"/>
          <w:u w:val="single"/>
        </w:rPr>
        <w:br/>
      </w:r>
      <w:r w:rsidR="00B740A4" w:rsidRPr="001974FB">
        <w:rPr>
          <w:rFonts w:asciiTheme="majorHAnsi" w:eastAsiaTheme="majorEastAsia" w:hAnsiTheme="majorHAnsi" w:cstheme="majorBidi"/>
          <w:i/>
          <w:iCs/>
          <w:spacing w:val="15"/>
          <w:sz w:val="24"/>
          <w:szCs w:val="24"/>
          <w:u w:val="single"/>
        </w:rPr>
        <w:t>Contact Details</w:t>
      </w:r>
      <w:r w:rsidR="00B740A4">
        <w:br/>
      </w:r>
      <w:r w:rsidR="00B740A4">
        <w:br/>
      </w:r>
      <w:proofErr w:type="gramStart"/>
      <w:r w:rsidR="00B740A4" w:rsidRPr="001974FB">
        <w:rPr>
          <w:color w:val="002060"/>
          <w:sz w:val="24"/>
          <w:szCs w:val="24"/>
        </w:rPr>
        <w:t>Name :</w:t>
      </w:r>
      <w:proofErr w:type="gramEnd"/>
      <w:r w:rsidR="00B740A4" w:rsidRPr="001974FB">
        <w:rPr>
          <w:color w:val="002060"/>
          <w:sz w:val="24"/>
          <w:szCs w:val="24"/>
        </w:rPr>
        <w:t xml:space="preserve"> Mehul Solanki</w:t>
      </w:r>
      <w:r w:rsidR="00B740A4" w:rsidRPr="001974FB">
        <w:rPr>
          <w:color w:val="002060"/>
          <w:sz w:val="24"/>
          <w:szCs w:val="24"/>
        </w:rPr>
        <w:br/>
        <w:t>Phone : +919879729795</w:t>
      </w:r>
      <w:r w:rsidR="00B740A4" w:rsidRPr="001974FB">
        <w:rPr>
          <w:color w:val="002060"/>
          <w:sz w:val="24"/>
          <w:szCs w:val="24"/>
        </w:rPr>
        <w:br/>
        <w:t>Email : er.mehulsolanki1887@gmail.com</w:t>
      </w:r>
      <w:r w:rsidR="00B740A4" w:rsidRPr="001974FB">
        <w:rPr>
          <w:color w:val="002060"/>
          <w:sz w:val="24"/>
          <w:szCs w:val="24"/>
        </w:rPr>
        <w:br/>
        <w:t>LinkedIn : https://in.linkedin.com/in/mehulsolanki1887</w:t>
      </w:r>
    </w:p>
    <w:p w14:paraId="4430A9A6" w14:textId="77777777" w:rsidR="00B740A4" w:rsidRDefault="00B740A4"/>
    <w:p w14:paraId="6ED1119F" w14:textId="77777777" w:rsidR="00081510" w:rsidRDefault="00081510">
      <w:r>
        <w:br w:type="page"/>
      </w:r>
    </w:p>
    <w:p w14:paraId="282BCDC5" w14:textId="77777777" w:rsidR="007F3DA7" w:rsidRDefault="007F3DA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AU"/>
        </w:rPr>
        <w:id w:val="2505268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659E05C2" w14:textId="77777777" w:rsidR="00081510" w:rsidRDefault="00081510" w:rsidP="00625BBC">
          <w:pPr>
            <w:pStyle w:val="TOCHeading"/>
          </w:pPr>
          <w:r>
            <w:t>Table of Contents</w:t>
          </w:r>
        </w:p>
        <w:p w14:paraId="15F79AE6" w14:textId="17C42357" w:rsidR="00283CD4" w:rsidRDefault="00894761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r>
            <w:fldChar w:fldCharType="begin"/>
          </w:r>
          <w:r w:rsidR="00081510">
            <w:instrText xml:space="preserve"> TOC \o "1-3" \h \z \u </w:instrText>
          </w:r>
          <w:r>
            <w:fldChar w:fldCharType="separate"/>
          </w:r>
          <w:hyperlink w:anchor="_Toc183589549" w:history="1">
            <w:r w:rsidR="00283CD4" w:rsidRPr="008340DD">
              <w:rPr>
                <w:rStyle w:val="Hyperlink"/>
              </w:rPr>
              <w:t>1.</w:t>
            </w:r>
            <w:r w:rsidR="00283CD4">
              <w:rPr>
                <w:b w:val="0"/>
                <w:i w:val="0"/>
                <w:kern w:val="2"/>
                <w14:ligatures w14:val="standardContextual"/>
              </w:rPr>
              <w:tab/>
            </w:r>
            <w:r w:rsidR="00283CD4" w:rsidRPr="008340DD">
              <w:rPr>
                <w:rStyle w:val="Hyperlink"/>
              </w:rPr>
              <w:t>CKA-QUESTIONS-KODE KLOUD (LIGHTNING LAB – 1)</w:t>
            </w:r>
            <w:r w:rsidR="00283CD4">
              <w:rPr>
                <w:webHidden/>
              </w:rPr>
              <w:tab/>
            </w:r>
            <w:r w:rsidR="00283CD4">
              <w:rPr>
                <w:webHidden/>
              </w:rPr>
              <w:fldChar w:fldCharType="begin"/>
            </w:r>
            <w:r w:rsidR="00283CD4">
              <w:rPr>
                <w:webHidden/>
              </w:rPr>
              <w:instrText xml:space="preserve"> PAGEREF _Toc183589549 \h </w:instrText>
            </w:r>
            <w:r w:rsidR="00283CD4">
              <w:rPr>
                <w:webHidden/>
              </w:rPr>
            </w:r>
            <w:r w:rsidR="00283CD4"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4</w:t>
            </w:r>
            <w:r w:rsidR="00283CD4">
              <w:rPr>
                <w:webHidden/>
              </w:rPr>
              <w:fldChar w:fldCharType="end"/>
            </w:r>
          </w:hyperlink>
        </w:p>
        <w:p w14:paraId="56FE2439" w14:textId="5D2AEED0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0" w:history="1">
            <w:r w:rsidRPr="008340DD">
              <w:rPr>
                <w:rStyle w:val="Hyperlink"/>
              </w:rPr>
              <w:t>2.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CKA-QUESTIONS-KODE KLOUD (MOCK EXAM -1)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EC08129" w14:textId="6D76ADC2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1" w:history="1">
            <w:r w:rsidRPr="008340DD">
              <w:rPr>
                <w:rStyle w:val="Hyperlink"/>
              </w:rPr>
              <w:t>3.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CKA-QUESTIONS-KODE KLOUD (MOCK EXAM -2)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A27F5A8" w14:textId="5B52C056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2" w:history="1">
            <w:r w:rsidRPr="008340DD">
              <w:rPr>
                <w:rStyle w:val="Hyperlink"/>
              </w:rPr>
              <w:t>4.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CKA-QUESTIONS-KODE KLOUD (MOCK EXAM -3)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A08204D" w14:textId="5221D570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3" w:history="1">
            <w:r w:rsidRPr="008340DD">
              <w:rPr>
                <w:rStyle w:val="Hyperlink"/>
              </w:rPr>
              <w:t>5.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CKA-QUESTIONS-HIGHSKY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4CBDD86" w14:textId="3C8E660B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4" w:history="1">
            <w:r w:rsidRPr="008340DD">
              <w:rPr>
                <w:rStyle w:val="Hyperlink"/>
              </w:rPr>
              <w:t>6.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CKA-QUESTIONS(YOUTUBE)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BFE3652" w14:textId="5CF42196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5" w:history="1">
            <w:r w:rsidRPr="008340DD">
              <w:rPr>
                <w:rStyle w:val="Hyperlink"/>
              </w:rPr>
              <w:t>7.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CKA-QUESTIONS-KILLERSHELL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276BD0F" w14:textId="0E15A8AC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6" w:history="1">
            <w:r w:rsidRPr="008340DD">
              <w:rPr>
                <w:rStyle w:val="Hyperlink"/>
              </w:rPr>
              <w:t>8.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COMMAND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03FB70C" w14:textId="13EAF7DE" w:rsidR="00283CD4" w:rsidRDefault="00283CD4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83589557" w:history="1">
            <w:r w:rsidRPr="008340DD">
              <w:rPr>
                <w:rStyle w:val="Hyperlink"/>
              </w:rPr>
              <w:t>9.</w:t>
            </w:r>
            <w:r>
              <w:rPr>
                <w:b w:val="0"/>
                <w:i w:val="0"/>
                <w:kern w:val="2"/>
                <w14:ligatures w14:val="standardContextual"/>
              </w:rPr>
              <w:tab/>
            </w:r>
            <w:r w:rsidRPr="008340DD">
              <w:rPr>
                <w:rStyle w:val="Hyperlink"/>
              </w:rPr>
              <w:t>CKA-QUESTIONS-KODE KLOUD (MOCK EXAM SERIES-1)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_Toc183589557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41F8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4345728" w14:textId="075E35F5" w:rsidR="00AD37AF" w:rsidRDefault="00894761">
          <w:r>
            <w:fldChar w:fldCharType="end"/>
          </w:r>
        </w:p>
        <w:p w14:paraId="2700673C" w14:textId="77777777" w:rsidR="00AD37AF" w:rsidRDefault="00AD37AF"/>
        <w:p w14:paraId="55852A22" w14:textId="77777777" w:rsidR="00AD37AF" w:rsidRDefault="00AD37AF"/>
        <w:p w14:paraId="70AE432C" w14:textId="77777777" w:rsidR="00AD37AF" w:rsidRDefault="00AD37AF"/>
        <w:p w14:paraId="6853F39B" w14:textId="77777777" w:rsidR="0071340F" w:rsidRDefault="0071340F"/>
        <w:p w14:paraId="77B56EA0" w14:textId="77777777" w:rsidR="00BA7760" w:rsidRDefault="00BA7760"/>
        <w:p w14:paraId="0661F0DB" w14:textId="77777777" w:rsidR="00081510" w:rsidRDefault="00000000"/>
      </w:sdtContent>
    </w:sdt>
    <w:p w14:paraId="7661B76E" w14:textId="77777777" w:rsidR="005226E7" w:rsidRDefault="005226E7"/>
    <w:p w14:paraId="1DC6E7CE" w14:textId="77777777" w:rsidR="005A02C0" w:rsidRDefault="005226E7">
      <w:r>
        <w:br w:type="page"/>
      </w:r>
    </w:p>
    <w:p w14:paraId="72B79297" w14:textId="77777777" w:rsidR="005A02C0" w:rsidRPr="005A02C0" w:rsidRDefault="005A02C0" w:rsidP="005A02C0">
      <w:pPr>
        <w:pStyle w:val="TableofFigures"/>
        <w:tabs>
          <w:tab w:val="right" w:leader="dot" w:pos="9344"/>
        </w:tabs>
        <w:jc w:val="center"/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</w:pPr>
      <w:r w:rsidRPr="005A02C0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lastRenderedPageBreak/>
        <w:t xml:space="preserve">Table </w:t>
      </w:r>
      <w:r w:rsidR="00EC6EED" w:rsidRPr="005A02C0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t>of</w:t>
      </w:r>
      <w:r w:rsidRPr="005A02C0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t xml:space="preserve"> Figure</w:t>
      </w:r>
      <w:r w:rsidR="00963477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t>s</w:t>
      </w:r>
    </w:p>
    <w:p w14:paraId="481EFA21" w14:textId="153A8024" w:rsidR="009A5087" w:rsidRDefault="00894761" w:rsidP="006058CE">
      <w:r>
        <w:fldChar w:fldCharType="begin"/>
      </w:r>
      <w:r w:rsidR="005A02C0">
        <w:instrText xml:space="preserve"> TOC \h \z \c "Figure" </w:instrText>
      </w:r>
      <w:r>
        <w:fldChar w:fldCharType="separate"/>
      </w:r>
      <w:r w:rsidR="006F1B8A">
        <w:rPr>
          <w:b/>
          <w:bCs/>
          <w:noProof/>
        </w:rPr>
        <w:t>No table of figures entries found.</w:t>
      </w:r>
      <w:r>
        <w:rPr>
          <w:rFonts w:cstheme="minorHAnsi"/>
          <w:smallCaps/>
          <w:sz w:val="20"/>
          <w:szCs w:val="20"/>
        </w:rPr>
        <w:fldChar w:fldCharType="end"/>
      </w:r>
      <w:r w:rsidR="005A02C0">
        <w:br w:type="page"/>
      </w:r>
    </w:p>
    <w:p w14:paraId="34C0712F" w14:textId="5A1ECF9B" w:rsidR="00D37988" w:rsidRDefault="00A03E64" w:rsidP="00625BBC">
      <w:pPr>
        <w:pStyle w:val="Heading1"/>
      </w:pPr>
      <w:bookmarkStart w:id="0" w:name="_Toc183589549"/>
      <w:r>
        <w:lastRenderedPageBreak/>
        <w:t>C</w:t>
      </w:r>
      <w:r w:rsidR="00C7279C">
        <w:t>K</w:t>
      </w:r>
      <w:r>
        <w:t>A-</w:t>
      </w:r>
      <w:r w:rsidR="00DF6C6B">
        <w:t>QUESTIONS</w:t>
      </w:r>
      <w:r w:rsidR="001F4AF4">
        <w:t>-</w:t>
      </w:r>
      <w:r w:rsidR="00F252D8">
        <w:t>KODE KLOUD</w:t>
      </w:r>
      <w:r w:rsidR="007A3D4F">
        <w:t xml:space="preserve"> </w:t>
      </w:r>
      <w:r w:rsidR="00B369EF">
        <w:t>(</w:t>
      </w:r>
      <w:r w:rsidR="00B369EF" w:rsidRPr="00B369EF">
        <w:t>L</w:t>
      </w:r>
      <w:r w:rsidR="00A04354">
        <w:t>IGHTNING</w:t>
      </w:r>
      <w:r w:rsidR="00B369EF" w:rsidRPr="00B369EF">
        <w:t xml:space="preserve"> L</w:t>
      </w:r>
      <w:r w:rsidR="00B369EF">
        <w:t>AB</w:t>
      </w:r>
      <w:r w:rsidR="00B369EF" w:rsidRPr="00B369EF">
        <w:t xml:space="preserve"> </w:t>
      </w:r>
      <w:r w:rsidR="00B369EF">
        <w:t>–</w:t>
      </w:r>
      <w:r w:rsidR="00B369EF" w:rsidRPr="00B369EF">
        <w:t xml:space="preserve"> 1</w:t>
      </w:r>
      <w:r w:rsidR="00B369EF">
        <w:t>)</w:t>
      </w:r>
      <w:bookmarkEnd w:id="0"/>
    </w:p>
    <w:p w14:paraId="7D4F9042" w14:textId="381DB5E2" w:rsidR="00DE448C" w:rsidRPr="00950521" w:rsidRDefault="00DE448C" w:rsidP="00E51F2D">
      <w:pPr>
        <w:pStyle w:val="Heading11"/>
        <w:ind w:right="0"/>
        <w:jc w:val="both"/>
      </w:pPr>
      <w:r w:rsidRPr="00950521">
        <w:t xml:space="preserve">Upgrade the </w:t>
      </w:r>
      <w:r w:rsidRPr="006D7CFB">
        <w:rPr>
          <w:b/>
          <w:bCs/>
        </w:rPr>
        <w:t>current version of kubernetes from 1.30.0 to 1.31.0</w:t>
      </w:r>
      <w:r w:rsidRPr="00950521">
        <w:t xml:space="preserve"> exactly using the kubeadm utility. Make sure that the upgrade is carried out one node at a time starting with the </w:t>
      </w:r>
      <w:r w:rsidRPr="00146508">
        <w:rPr>
          <w:b/>
          <w:bCs/>
        </w:rPr>
        <w:t>controlplane node</w:t>
      </w:r>
      <w:r w:rsidR="00146508" w:rsidRPr="00146508">
        <w:rPr>
          <w:b/>
          <w:bCs/>
        </w:rPr>
        <w:t>s</w:t>
      </w:r>
      <w:r w:rsidRPr="00950521">
        <w:t xml:space="preserve">. To minimize downtime, the deployment </w:t>
      </w:r>
      <w:r w:rsidRPr="00146508">
        <w:t>gold-nginx</w:t>
      </w:r>
      <w:r w:rsidRPr="00950521">
        <w:t xml:space="preserve"> should be rescheduled on an alternate node before upgrading each node.</w:t>
      </w:r>
    </w:p>
    <w:p w14:paraId="3B7ECDA0" w14:textId="317433C4" w:rsidR="007D6557" w:rsidRPr="006D7CFB" w:rsidRDefault="00DE448C" w:rsidP="00E51F2D">
      <w:pPr>
        <w:pStyle w:val="Heading11"/>
        <w:numPr>
          <w:ilvl w:val="0"/>
          <w:numId w:val="0"/>
        </w:numPr>
        <w:ind w:left="283" w:right="-1276"/>
        <w:jc w:val="both"/>
        <w:rPr>
          <w:b/>
          <w:bCs/>
        </w:rPr>
      </w:pPr>
      <w:r w:rsidRPr="00950521">
        <w:t xml:space="preserve">Upgrade </w:t>
      </w:r>
      <w:r w:rsidRPr="003B6373">
        <w:rPr>
          <w:b/>
          <w:bCs/>
        </w:rPr>
        <w:t>controlplane node</w:t>
      </w:r>
      <w:r w:rsidRPr="00950521">
        <w:t xml:space="preserve"> first and drain </w:t>
      </w:r>
      <w:r w:rsidRPr="006D7CFB">
        <w:rPr>
          <w:b/>
          <w:bCs/>
        </w:rPr>
        <w:t>node node01</w:t>
      </w:r>
      <w:r w:rsidRPr="00950521">
        <w:t xml:space="preserve"> before upgrading it. </w:t>
      </w:r>
      <w:r w:rsidRPr="006D7CFB">
        <w:rPr>
          <w:b/>
          <w:bCs/>
        </w:rPr>
        <w:t xml:space="preserve">Pods for </w:t>
      </w:r>
      <w:r w:rsidR="007D6557" w:rsidRPr="006D7CFB">
        <w:rPr>
          <w:b/>
          <w:bCs/>
        </w:rPr>
        <w:t xml:space="preserve">       </w:t>
      </w:r>
    </w:p>
    <w:p w14:paraId="5E393E86" w14:textId="2685FC76" w:rsidR="00972C33" w:rsidRDefault="00DE448C" w:rsidP="00B761DF">
      <w:pPr>
        <w:pStyle w:val="Heading11"/>
        <w:numPr>
          <w:ilvl w:val="0"/>
          <w:numId w:val="0"/>
        </w:numPr>
        <w:spacing w:before="0" w:beforeAutospacing="0" w:after="120" w:afterAutospacing="0"/>
        <w:ind w:left="289" w:right="-176"/>
        <w:jc w:val="both"/>
      </w:pPr>
      <w:r w:rsidRPr="006D7CFB">
        <w:rPr>
          <w:b/>
          <w:bCs/>
        </w:rPr>
        <w:t>gold-nginx</w:t>
      </w:r>
      <w:r w:rsidRPr="00950521">
        <w:t xml:space="preserve"> should run on the </w:t>
      </w:r>
      <w:r w:rsidRPr="006D7CFB">
        <w:rPr>
          <w:b/>
          <w:bCs/>
        </w:rPr>
        <w:t>controlplane node</w:t>
      </w:r>
      <w:r w:rsidRPr="00950521">
        <w:t xml:space="preserve"> subsequently.</w:t>
      </w:r>
    </w:p>
    <w:p w14:paraId="467E186D" w14:textId="110FCF07" w:rsidR="00585782" w:rsidRPr="00234C6B" w:rsidRDefault="00585782" w:rsidP="00B761DF">
      <w:pPr>
        <w:pStyle w:val="Solutions"/>
        <w:spacing w:before="0" w:beforeAutospacing="0" w:after="0" w:afterAutospacing="0"/>
        <w:rPr>
          <w:szCs w:val="24"/>
        </w:rPr>
      </w:pPr>
      <w:r w:rsidRPr="00234C6B">
        <w:rPr>
          <w:szCs w:val="24"/>
        </w:rPr>
        <w:t>Solutions</w:t>
      </w:r>
    </w:p>
    <w:p w14:paraId="2D22E47F" w14:textId="77777777" w:rsidR="0040064E" w:rsidRDefault="0040064E" w:rsidP="00242640">
      <w:pPr>
        <w:spacing w:after="120"/>
        <w:jc w:val="center"/>
        <w:rPr>
          <w:b/>
          <w:bCs/>
          <w:color w:val="FF0000"/>
        </w:rPr>
      </w:pPr>
      <w:proofErr w:type="spellStart"/>
      <w:r w:rsidRPr="00AB3B1F">
        <w:rPr>
          <w:b/>
          <w:bCs/>
          <w:color w:val="FF0000"/>
        </w:rPr>
        <w:t>MasterNode</w:t>
      </w:r>
      <w:proofErr w:type="spellEnd"/>
    </w:p>
    <w:p w14:paraId="7D1D2990" w14:textId="77777777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cat /etc/*release*</w:t>
      </w:r>
    </w:p>
    <w:p w14:paraId="62D06B47" w14:textId="20102FD9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vim /etc/apt/sources.list.d/kubernetes.list</w:t>
      </w:r>
      <w:r w:rsidR="00A11327"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(Change version in the file)</w:t>
      </w:r>
    </w:p>
    <w:p w14:paraId="3A76B229" w14:textId="65B50BCC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apt-get update</w:t>
      </w:r>
      <w:r w:rsidR="00A11327"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</w:p>
    <w:p w14:paraId="769D9E8A" w14:textId="77777777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apt-cache madison kubeadm</w:t>
      </w:r>
    </w:p>
    <w:p w14:paraId="17D8178F" w14:textId="0BA01249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apt-get install kubeadm=1.3</w:t>
      </w:r>
      <w:r w:rsidR="00DC3F76"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1</w:t>
      </w: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.0-1.1</w:t>
      </w:r>
    </w:p>
    <w:p w14:paraId="580C9380" w14:textId="77777777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kubeadm version</w:t>
      </w:r>
    </w:p>
    <w:p w14:paraId="75838B6F" w14:textId="4A5309BA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kubeadm upgrade plan v1.3</w:t>
      </w:r>
      <w:r w:rsidR="006E6384"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1</w:t>
      </w: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.0</w:t>
      </w:r>
    </w:p>
    <w:p w14:paraId="52891DC8" w14:textId="330A0941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kubeadm upgrade apply v1.3</w:t>
      </w:r>
      <w:r w:rsidR="00DC3F76"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1</w:t>
      </w: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.0</w:t>
      </w:r>
    </w:p>
    <w:p w14:paraId="71485041" w14:textId="77777777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nodes</w:t>
      </w:r>
    </w:p>
    <w:p w14:paraId="7A6B3E48" w14:textId="77777777" w:rsidR="00DF587B" w:rsidRPr="00296C25" w:rsidRDefault="00DF587B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drain controlplane --ignore-daemonsets</w:t>
      </w:r>
    </w:p>
    <w:p w14:paraId="0EB0483D" w14:textId="07A92BB1" w:rsidR="00DF587B" w:rsidRPr="00296C25" w:rsidRDefault="00DF587B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apt-cache madison kubeadm</w:t>
      </w:r>
    </w:p>
    <w:p w14:paraId="54B01AFD" w14:textId="5791C7F1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nodes</w:t>
      </w:r>
    </w:p>
    <w:p w14:paraId="03083EBF" w14:textId="7F4E9F4B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apt-get install kubelet=1.3</w:t>
      </w:r>
      <w:r w:rsidR="00DC3F76"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1</w:t>
      </w: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.0-1.1</w:t>
      </w:r>
    </w:p>
    <w:p w14:paraId="6E5BC8E6" w14:textId="77777777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systemctl daemon-reload</w:t>
      </w:r>
    </w:p>
    <w:p w14:paraId="52372381" w14:textId="77777777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systemctl restart kubelet</w:t>
      </w:r>
    </w:p>
    <w:p w14:paraId="2859F7B0" w14:textId="77777777" w:rsidR="0040064E" w:rsidRPr="00296C25" w:rsidRDefault="0040064E" w:rsidP="007940F8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nodes</w:t>
      </w:r>
    </w:p>
    <w:p w14:paraId="1E7FDD07" w14:textId="77777777" w:rsidR="0040064E" w:rsidRPr="00296C25" w:rsidRDefault="0040064E" w:rsidP="007940F8">
      <w:pPr>
        <w:pStyle w:val="NumberedSteps"/>
        <w:spacing w:after="0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96C2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uncordon controlplane</w:t>
      </w:r>
    </w:p>
    <w:p w14:paraId="0A0CA53A" w14:textId="77777777" w:rsidR="007A269C" w:rsidRPr="007A269C" w:rsidRDefault="007A269C" w:rsidP="007A269C">
      <w:pPr>
        <w:pStyle w:val="PlainText"/>
      </w:pPr>
    </w:p>
    <w:p w14:paraId="364A88C8" w14:textId="77777777" w:rsidR="0040064E" w:rsidRDefault="0040064E" w:rsidP="00500662">
      <w:pPr>
        <w:pStyle w:val="Heading3Bullets"/>
        <w:spacing w:after="120"/>
        <w:ind w:left="1987" w:hanging="446"/>
        <w:jc w:val="center"/>
        <w:rPr>
          <w:b/>
          <w:bCs/>
          <w:color w:val="FF0000"/>
        </w:rPr>
      </w:pPr>
      <w:proofErr w:type="spellStart"/>
      <w:r w:rsidRPr="00A65329">
        <w:rPr>
          <w:b/>
          <w:bCs/>
          <w:color w:val="FF0000"/>
        </w:rPr>
        <w:t>WorkerNode</w:t>
      </w:r>
      <w:proofErr w:type="spellEnd"/>
    </w:p>
    <w:p w14:paraId="646E2B35" w14:textId="77777777" w:rsidR="0040064E" w:rsidRPr="00775AF3" w:rsidRDefault="0040064E" w:rsidP="00393D3D">
      <w:pPr>
        <w:pStyle w:val="NumberedSteps"/>
        <w:numPr>
          <w:ilvl w:val="0"/>
          <w:numId w:val="30"/>
        </w:numPr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ssh node01</w:t>
      </w:r>
    </w:p>
    <w:p w14:paraId="717C8630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cat /etc/*release*</w:t>
      </w:r>
    </w:p>
    <w:p w14:paraId="5134DBE5" w14:textId="0517225F" w:rsidR="0040064E" w:rsidRPr="00775AF3" w:rsidRDefault="0040064E" w:rsidP="00775AF3">
      <w:pPr>
        <w:pStyle w:val="NumberedSteps"/>
        <w:ind w:left="1260" w:right="-852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vim /etc/apt/sources.list.d/kubernetes.list</w:t>
      </w:r>
      <w:r w:rsidR="00FF091B"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(Change Version in the file</w:t>
      </w:r>
      <w:r w:rsidR="00F52C6E"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)</w:t>
      </w:r>
    </w:p>
    <w:p w14:paraId="271269FB" w14:textId="4C82F27E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apt-get update</w:t>
      </w:r>
    </w:p>
    <w:p w14:paraId="0878798F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apt-cache madison kubeadm</w:t>
      </w:r>
    </w:p>
    <w:p w14:paraId="10DC1F58" w14:textId="3AE26F11" w:rsidR="0040064E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apt-get install kubeadm=1.3</w:t>
      </w:r>
      <w:r w:rsidR="001F15F1"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1</w:t>
      </w: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.0-1.1</w:t>
      </w:r>
    </w:p>
    <w:p w14:paraId="2617D7D1" w14:textId="0AAB4E32" w:rsidR="00FE3FA0" w:rsidRPr="00DA70BF" w:rsidRDefault="00DA70BF" w:rsidP="00DA70BF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DA70BF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kubeadm upgrade node</w:t>
      </w:r>
    </w:p>
    <w:p w14:paraId="67AB35E1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kubeadm version</w:t>
      </w:r>
    </w:p>
    <w:p w14:paraId="3C4F1BDC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nodes</w:t>
      </w:r>
    </w:p>
    <w:p w14:paraId="41EC9599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ssh controlplane</w:t>
      </w:r>
    </w:p>
    <w:p w14:paraId="34694DB3" w14:textId="34A2FBF1" w:rsidR="000613D8" w:rsidRPr="00775AF3" w:rsidRDefault="000613D8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drain node01 --ignore-daemonsets</w:t>
      </w:r>
    </w:p>
    <w:p w14:paraId="5CD01B45" w14:textId="4D223573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ssh node01</w:t>
      </w:r>
    </w:p>
    <w:p w14:paraId="36B30933" w14:textId="72BC1228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apt-get install kubelet=1.3</w:t>
      </w:r>
      <w:r w:rsidR="001F15F1"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1</w:t>
      </w: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.0-1.1</w:t>
      </w:r>
    </w:p>
    <w:p w14:paraId="0D74A8EC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systemctl daemon-reload</w:t>
      </w:r>
    </w:p>
    <w:p w14:paraId="4F810C79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systemctl restart kubelet</w:t>
      </w:r>
    </w:p>
    <w:p w14:paraId="24C85447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ssh controlplane</w:t>
      </w:r>
    </w:p>
    <w:p w14:paraId="3455E4DC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nodes</w:t>
      </w:r>
    </w:p>
    <w:p w14:paraId="5E39A72F" w14:textId="77777777" w:rsidR="0040064E" w:rsidRPr="00775AF3" w:rsidRDefault="0040064E" w:rsidP="00775AF3">
      <w:pPr>
        <w:pStyle w:val="NumberedSteps"/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75AF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uncordon node01</w:t>
      </w:r>
    </w:p>
    <w:p w14:paraId="64CF990D" w14:textId="77777777" w:rsidR="0040064E" w:rsidRPr="006333BF" w:rsidRDefault="0040064E" w:rsidP="006333BF">
      <w:pPr>
        <w:pStyle w:val="NumberedSteps"/>
        <w:ind w:left="1260" w:hanging="99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6333BF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nodes</w:t>
      </w:r>
    </w:p>
    <w:p w14:paraId="1A6A90B7" w14:textId="77777777" w:rsidR="00F11FF0" w:rsidRDefault="00F11FF0" w:rsidP="00F11FF0">
      <w:pPr>
        <w:pStyle w:val="Heading11"/>
        <w:numPr>
          <w:ilvl w:val="0"/>
          <w:numId w:val="0"/>
        </w:numPr>
        <w:spacing w:after="0" w:afterAutospacing="0"/>
        <w:ind w:left="283"/>
      </w:pPr>
    </w:p>
    <w:p w14:paraId="7FE9F115" w14:textId="376E3817" w:rsidR="00095998" w:rsidRPr="007D6557" w:rsidRDefault="00095998" w:rsidP="004B5E75">
      <w:pPr>
        <w:pStyle w:val="Heading11"/>
        <w:spacing w:after="0" w:afterAutospacing="0"/>
        <w:ind w:right="0"/>
        <w:jc w:val="both"/>
      </w:pPr>
      <w:r w:rsidRPr="007D6557">
        <w:t xml:space="preserve">Print the names of all deployments in the </w:t>
      </w:r>
      <w:r w:rsidRPr="00F41D98">
        <w:rPr>
          <w:b/>
          <w:bCs/>
        </w:rPr>
        <w:t>admin2406</w:t>
      </w:r>
      <w:r w:rsidRPr="007D6557">
        <w:t xml:space="preserve"> namespace in the following format:</w:t>
      </w:r>
    </w:p>
    <w:p w14:paraId="4B513979" w14:textId="15E9EDFE" w:rsidR="00095998" w:rsidRPr="007D6557" w:rsidRDefault="00095998" w:rsidP="004B5E75">
      <w:pPr>
        <w:pStyle w:val="Heading11"/>
        <w:numPr>
          <w:ilvl w:val="0"/>
          <w:numId w:val="0"/>
        </w:numPr>
        <w:ind w:left="283" w:right="0"/>
        <w:jc w:val="both"/>
      </w:pPr>
      <w:r w:rsidRPr="00F41D98">
        <w:rPr>
          <w:b/>
          <w:bCs/>
        </w:rPr>
        <w:t>DEPLOYMENT</w:t>
      </w:r>
      <w:r w:rsidRPr="007D6557">
        <w:t xml:space="preserve">   </w:t>
      </w:r>
      <w:r w:rsidRPr="00F41D98">
        <w:rPr>
          <w:b/>
          <w:bCs/>
        </w:rPr>
        <w:t>CONTAINER_IMAGE</w:t>
      </w:r>
      <w:r w:rsidRPr="007D6557">
        <w:t xml:space="preserve">   </w:t>
      </w:r>
      <w:r w:rsidRPr="00F41D98">
        <w:rPr>
          <w:b/>
          <w:bCs/>
        </w:rPr>
        <w:t>READY_REPLICAS</w:t>
      </w:r>
      <w:r w:rsidRPr="007D6557">
        <w:t xml:space="preserve">   </w:t>
      </w:r>
      <w:r w:rsidRPr="00F41D98">
        <w:rPr>
          <w:b/>
          <w:bCs/>
        </w:rPr>
        <w:t>NAMESPACE</w:t>
      </w:r>
    </w:p>
    <w:p w14:paraId="2DDD070D" w14:textId="77777777" w:rsidR="00095998" w:rsidRPr="007D6557" w:rsidRDefault="00095998" w:rsidP="004B5E75">
      <w:pPr>
        <w:pStyle w:val="Heading11"/>
        <w:numPr>
          <w:ilvl w:val="0"/>
          <w:numId w:val="0"/>
        </w:numPr>
        <w:ind w:left="283" w:right="0"/>
        <w:jc w:val="both"/>
      </w:pPr>
      <w:r w:rsidRPr="007D6557">
        <w:t>&lt;deployment name&gt;   &lt;container image used&gt;   &lt;ready replica count&gt;   &lt;Namespace&gt;</w:t>
      </w:r>
    </w:p>
    <w:p w14:paraId="13645757" w14:textId="61737EEF" w:rsidR="00095998" w:rsidRPr="007D6557" w:rsidRDefault="00095998" w:rsidP="004B5E75">
      <w:pPr>
        <w:pStyle w:val="Heading11"/>
        <w:numPr>
          <w:ilvl w:val="0"/>
          <w:numId w:val="0"/>
        </w:numPr>
        <w:ind w:left="283" w:right="0"/>
        <w:jc w:val="both"/>
      </w:pPr>
      <w:r w:rsidRPr="007D6557">
        <w:t>The data should be sorted by the increasing order of the deployment name.</w:t>
      </w:r>
    </w:p>
    <w:p w14:paraId="3C3EDC8B" w14:textId="6AFAFC27" w:rsidR="00095998" w:rsidRPr="007D6557" w:rsidRDefault="00095998" w:rsidP="004B5E75">
      <w:pPr>
        <w:pStyle w:val="Heading11"/>
        <w:numPr>
          <w:ilvl w:val="0"/>
          <w:numId w:val="0"/>
        </w:numPr>
        <w:ind w:left="283" w:right="0"/>
        <w:jc w:val="both"/>
      </w:pPr>
      <w:r w:rsidRPr="007D6557">
        <w:t>Example:</w:t>
      </w:r>
      <w:r w:rsidR="002D02AD">
        <w:t xml:space="preserve"> </w:t>
      </w:r>
      <w:r w:rsidRPr="00F41D98">
        <w:rPr>
          <w:b/>
          <w:bCs/>
        </w:rPr>
        <w:t>DEPLOYMENT</w:t>
      </w:r>
      <w:r w:rsidRPr="007D6557">
        <w:t xml:space="preserve">   </w:t>
      </w:r>
      <w:r w:rsidRPr="00F41D98">
        <w:rPr>
          <w:b/>
          <w:bCs/>
        </w:rPr>
        <w:t>CONTAINER_IMAGE</w:t>
      </w:r>
      <w:r w:rsidRPr="007D6557">
        <w:t xml:space="preserve">   </w:t>
      </w:r>
      <w:r w:rsidRPr="00F41D98">
        <w:rPr>
          <w:b/>
          <w:bCs/>
        </w:rPr>
        <w:t>READY_REPLICAS</w:t>
      </w:r>
      <w:r w:rsidRPr="007D6557">
        <w:t xml:space="preserve">   </w:t>
      </w:r>
      <w:r w:rsidRPr="00F41D98">
        <w:rPr>
          <w:b/>
          <w:bCs/>
        </w:rPr>
        <w:t>NAMESPACE</w:t>
      </w:r>
    </w:p>
    <w:p w14:paraId="70E262C9" w14:textId="6F502590" w:rsidR="00095998" w:rsidRDefault="00095998" w:rsidP="004B5E75">
      <w:pPr>
        <w:pStyle w:val="Heading11"/>
        <w:numPr>
          <w:ilvl w:val="0"/>
          <w:numId w:val="0"/>
        </w:numPr>
        <w:spacing w:before="0" w:beforeAutospacing="0" w:after="0" w:afterAutospacing="0"/>
        <w:ind w:left="284" w:right="0"/>
        <w:jc w:val="both"/>
      </w:pPr>
      <w:r w:rsidRPr="00F80F63">
        <w:rPr>
          <w:b/>
          <w:bCs/>
        </w:rPr>
        <w:t>deploy0</w:t>
      </w:r>
      <w:r w:rsidRPr="007D6557">
        <w:t xml:space="preserve">   </w:t>
      </w:r>
      <w:r w:rsidR="009446D5" w:rsidRPr="00F80F63">
        <w:rPr>
          <w:b/>
          <w:bCs/>
        </w:rPr>
        <w:t>nginx: alpine</w:t>
      </w:r>
      <w:r w:rsidRPr="007D6557">
        <w:t xml:space="preserve">   </w:t>
      </w:r>
      <w:r w:rsidRPr="00F80F63">
        <w:rPr>
          <w:b/>
          <w:bCs/>
        </w:rPr>
        <w:t>1</w:t>
      </w:r>
      <w:r w:rsidRPr="007D6557">
        <w:t xml:space="preserve">   </w:t>
      </w:r>
      <w:r w:rsidRPr="00F80F63">
        <w:rPr>
          <w:b/>
          <w:bCs/>
        </w:rPr>
        <w:t>admin</w:t>
      </w:r>
      <w:proofErr w:type="gramStart"/>
      <w:r w:rsidRPr="00F80F63">
        <w:rPr>
          <w:b/>
          <w:bCs/>
        </w:rPr>
        <w:t>2406</w:t>
      </w:r>
      <w:r w:rsidR="005B3C08">
        <w:rPr>
          <w:b/>
          <w:bCs/>
        </w:rPr>
        <w:t xml:space="preserve">  </w:t>
      </w:r>
      <w:r w:rsidRPr="007D6557">
        <w:t>Write</w:t>
      </w:r>
      <w:proofErr w:type="gramEnd"/>
      <w:r w:rsidRPr="007D6557">
        <w:t xml:space="preserve"> the result to the file </w:t>
      </w:r>
      <w:r w:rsidRPr="00F80F63">
        <w:rPr>
          <w:b/>
          <w:bCs/>
        </w:rPr>
        <w:t>/opt/admin2406_data</w:t>
      </w:r>
      <w:r w:rsidRPr="007D6557">
        <w:t>.</w:t>
      </w:r>
    </w:p>
    <w:p w14:paraId="5714B989" w14:textId="7005E793" w:rsidR="005657A9" w:rsidRDefault="006430D7" w:rsidP="00833884">
      <w:pPr>
        <w:pStyle w:val="Solutions"/>
        <w:spacing w:after="0" w:afterAutospacing="0"/>
      </w:pPr>
      <w:r>
        <w:t>Solutions</w:t>
      </w:r>
    </w:p>
    <w:p w14:paraId="5060354C" w14:textId="77777777" w:rsidR="000C47BD" w:rsidRDefault="000C47BD" w:rsidP="000C47BD">
      <w:pPr>
        <w:pStyle w:val="Solutions"/>
        <w:spacing w:before="0" w:beforeAutospacing="0" w:after="0" w:afterAutospacing="0"/>
      </w:pPr>
    </w:p>
    <w:p w14:paraId="6D514169" w14:textId="77777777" w:rsidR="00A3647D" w:rsidRDefault="00A3647D" w:rsidP="000C47BD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  <w:rPr>
          <w:b/>
          <w:bCs/>
          <w:color w:val="17365D" w:themeColor="text2" w:themeShade="BF"/>
        </w:rPr>
      </w:pPr>
      <w:r w:rsidRPr="004B7DCA">
        <w:rPr>
          <w:b/>
          <w:bCs/>
          <w:color w:val="17365D" w:themeColor="text2" w:themeShade="BF"/>
        </w:rPr>
        <w:t>Run the below command to get the correct output:</w:t>
      </w:r>
    </w:p>
    <w:p w14:paraId="20846E5C" w14:textId="77777777" w:rsidR="00833884" w:rsidRPr="004B7DCA" w:rsidRDefault="00833884" w:rsidP="000C47BD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  <w:rPr>
          <w:b/>
          <w:bCs/>
          <w:color w:val="17365D" w:themeColor="text2" w:themeShade="BF"/>
        </w:rPr>
      </w:pPr>
    </w:p>
    <w:p w14:paraId="783A8DF5" w14:textId="44C46177" w:rsidR="00F60FEB" w:rsidRPr="00512CC6" w:rsidRDefault="00F60FEB" w:rsidP="00384FDE">
      <w:pPr>
        <w:pStyle w:val="NumberedSteps"/>
        <w:numPr>
          <w:ilvl w:val="0"/>
          <w:numId w:val="10"/>
        </w:numPr>
        <w:tabs>
          <w:tab w:val="left" w:pos="284"/>
          <w:tab w:val="left" w:pos="1134"/>
        </w:tabs>
        <w:ind w:left="284" w:firstLine="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12CC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get deployment -o custom-columns=DEPLOYMENT</w:t>
      </w:r>
      <w:proofErr w:type="gramStart"/>
      <w:r w:rsidRPr="00512CC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:.metadata.name</w:t>
      </w:r>
      <w:proofErr w:type="gramEnd"/>
      <w:r w:rsidRPr="00512CC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,CONTAINER_IMAGE:.spec.template.spec.containers[].image,READY_REPLICAS:.status.readyReplicas,NAMESPACE:.metadata.namespace --sort-by=.metadata.name</w:t>
      </w:r>
      <w:r w:rsidR="00BF06FB" w:rsidRPr="00512CC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-n admin2406</w:t>
      </w:r>
      <w:r w:rsidRPr="00512CC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&gt; /opt/admin2406_data</w:t>
      </w:r>
    </w:p>
    <w:p w14:paraId="6E32A549" w14:textId="77777777" w:rsidR="005259DE" w:rsidRDefault="003B30B3" w:rsidP="00B85559">
      <w:pPr>
        <w:pStyle w:val="Heading11"/>
      </w:pPr>
      <w:r w:rsidRPr="00202D34">
        <w:t>A kubeconfig file called </w:t>
      </w:r>
      <w:r w:rsidR="0014752E" w:rsidRPr="007D1B8B">
        <w:rPr>
          <w:b/>
          <w:bCs/>
        </w:rPr>
        <w:t>admin</w:t>
      </w:r>
      <w:r w:rsidR="0014752E" w:rsidRPr="00202D34">
        <w:t>. kubeconfig</w:t>
      </w:r>
      <w:r w:rsidRPr="00202D34">
        <w:t> has been created in </w:t>
      </w:r>
      <w:r w:rsidRPr="007D1B8B">
        <w:rPr>
          <w:b/>
          <w:bCs/>
        </w:rPr>
        <w:t>/root/CKA</w:t>
      </w:r>
      <w:r w:rsidRPr="00202D34">
        <w:t xml:space="preserve">. There is something wrong with the configuration. </w:t>
      </w:r>
    </w:p>
    <w:p w14:paraId="33A69C04" w14:textId="27FBDFDA" w:rsidR="003B30B3" w:rsidRPr="00202D34" w:rsidRDefault="003B30B3" w:rsidP="004C28FC">
      <w:pPr>
        <w:pStyle w:val="Heading3Bullets"/>
        <w:numPr>
          <w:ilvl w:val="0"/>
          <w:numId w:val="6"/>
        </w:numPr>
        <w:ind w:left="567" w:hanging="283"/>
      </w:pPr>
      <w:r w:rsidRPr="00202D34">
        <w:t>Troubleshoot and fix it.</w:t>
      </w:r>
    </w:p>
    <w:p w14:paraId="60AD560E" w14:textId="77777777" w:rsidR="003B30B3" w:rsidRDefault="003B30B3" w:rsidP="004C28FC">
      <w:pPr>
        <w:pStyle w:val="Heading3Bullets"/>
        <w:numPr>
          <w:ilvl w:val="0"/>
          <w:numId w:val="6"/>
        </w:numPr>
        <w:ind w:left="567" w:hanging="283"/>
      </w:pPr>
      <w:r w:rsidRPr="00202D34">
        <w:t xml:space="preserve">Fix </w:t>
      </w:r>
      <w:r w:rsidRPr="007D1B8B">
        <w:rPr>
          <w:b/>
          <w:bCs/>
        </w:rPr>
        <w:t>/root/CKA/admin.kubeconfig</w:t>
      </w:r>
    </w:p>
    <w:p w14:paraId="2B7BAD64" w14:textId="5E52169B" w:rsidR="004D6E2D" w:rsidRDefault="004D6E2D" w:rsidP="004D6E2D">
      <w:pPr>
        <w:pStyle w:val="Solutions"/>
      </w:pPr>
      <w:r>
        <w:t>Solutions</w:t>
      </w:r>
    </w:p>
    <w:p w14:paraId="1F61D6B7" w14:textId="206D4254" w:rsidR="00885F92" w:rsidRPr="004B7DCA" w:rsidRDefault="00885F92" w:rsidP="00885F92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4B7DCA">
        <w:rPr>
          <w:b/>
          <w:bCs/>
          <w:color w:val="17365D" w:themeColor="text2" w:themeShade="BF"/>
        </w:rPr>
        <w:t>Make sure the port for the kube-apiserver is correct. So, for this change port from 4380 to 6443.</w:t>
      </w:r>
    </w:p>
    <w:p w14:paraId="0776ED9F" w14:textId="77777777" w:rsidR="00885F92" w:rsidRPr="004B7DCA" w:rsidRDefault="00885F92" w:rsidP="00885F92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4B7DCA">
        <w:rPr>
          <w:b/>
          <w:bCs/>
          <w:color w:val="17365D" w:themeColor="text2" w:themeShade="BF"/>
        </w:rPr>
        <w:t>Run the below command to know the cluster information:</w:t>
      </w:r>
    </w:p>
    <w:p w14:paraId="264A26B5" w14:textId="7AC62D08" w:rsidR="004D6E2D" w:rsidRPr="00512CC6" w:rsidRDefault="004D6E2D" w:rsidP="00E72922">
      <w:pPr>
        <w:pStyle w:val="NumberedSteps"/>
        <w:numPr>
          <w:ilvl w:val="0"/>
          <w:numId w:val="10"/>
        </w:numPr>
        <w:tabs>
          <w:tab w:val="left" w:pos="284"/>
          <w:tab w:val="left" w:pos="1134"/>
        </w:tabs>
        <w:ind w:left="284" w:right="-1276" w:firstLine="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12CC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cluster-info --kubeconfig /root/CKA/admin.kubeconfig</w:t>
      </w:r>
    </w:p>
    <w:p w14:paraId="2FD033F2" w14:textId="77777777" w:rsidR="00200D4A" w:rsidRDefault="00F161B2" w:rsidP="00D93504">
      <w:pPr>
        <w:pStyle w:val="Heading11"/>
      </w:pPr>
      <w:r w:rsidRPr="00D93504">
        <w:t xml:space="preserve">Create a new deployment </w:t>
      </w:r>
      <w:r w:rsidRPr="00654B4C">
        <w:rPr>
          <w:b/>
          <w:bCs/>
        </w:rPr>
        <w:t>called nginx-deploy</w:t>
      </w:r>
      <w:r w:rsidRPr="00D93504">
        <w:t xml:space="preserve">, with </w:t>
      </w:r>
      <w:r w:rsidRPr="00654B4C">
        <w:rPr>
          <w:b/>
          <w:bCs/>
        </w:rPr>
        <w:t>image nginx:1.16</w:t>
      </w:r>
      <w:r w:rsidRPr="00D93504">
        <w:t> and </w:t>
      </w:r>
      <w:r w:rsidRPr="00654B4C">
        <w:rPr>
          <w:b/>
          <w:bCs/>
        </w:rPr>
        <w:t>1 replica</w:t>
      </w:r>
      <w:r w:rsidRPr="00D93504">
        <w:t xml:space="preserve">. </w:t>
      </w:r>
    </w:p>
    <w:p w14:paraId="2AFB1066" w14:textId="0BB8137C" w:rsidR="00F161B2" w:rsidRDefault="00F161B2" w:rsidP="00051884">
      <w:pPr>
        <w:pStyle w:val="Heading11"/>
        <w:numPr>
          <w:ilvl w:val="0"/>
          <w:numId w:val="0"/>
        </w:numPr>
        <w:spacing w:after="0" w:afterAutospacing="0"/>
        <w:ind w:left="284"/>
      </w:pPr>
      <w:r w:rsidRPr="00D93504">
        <w:t xml:space="preserve">Next upgrade the deployment to </w:t>
      </w:r>
      <w:r w:rsidRPr="00654B4C">
        <w:rPr>
          <w:b/>
          <w:bCs/>
        </w:rPr>
        <w:t>version 1.17 using rolling update</w:t>
      </w:r>
      <w:r w:rsidRPr="00D93504">
        <w:t>.</w:t>
      </w:r>
    </w:p>
    <w:p w14:paraId="49B7B0D3" w14:textId="77777777" w:rsidR="00501A3B" w:rsidRDefault="00501A3B" w:rsidP="00051884">
      <w:pPr>
        <w:pStyle w:val="Heading11"/>
        <w:numPr>
          <w:ilvl w:val="0"/>
          <w:numId w:val="0"/>
        </w:numPr>
        <w:spacing w:after="0" w:afterAutospacing="0"/>
        <w:ind w:left="284"/>
      </w:pPr>
    </w:p>
    <w:p w14:paraId="2AC7D3D9" w14:textId="77777777" w:rsidR="00F161B2" w:rsidRPr="00BA2034" w:rsidRDefault="00F161B2" w:rsidP="004C28FC">
      <w:pPr>
        <w:pStyle w:val="Heading3Bullets"/>
        <w:numPr>
          <w:ilvl w:val="0"/>
          <w:numId w:val="6"/>
        </w:numPr>
        <w:ind w:left="567" w:hanging="283"/>
      </w:pPr>
      <w:r w:rsidRPr="00BA2034">
        <w:t xml:space="preserve">Image: </w:t>
      </w:r>
      <w:r w:rsidRPr="00654B4C">
        <w:rPr>
          <w:b/>
          <w:bCs/>
        </w:rPr>
        <w:t>nginx:1.16</w:t>
      </w:r>
    </w:p>
    <w:p w14:paraId="4F16FD94" w14:textId="77777777" w:rsidR="00F161B2" w:rsidRPr="00BA2034" w:rsidRDefault="00F161B2" w:rsidP="004C28FC">
      <w:pPr>
        <w:pStyle w:val="Heading3Bullets"/>
        <w:numPr>
          <w:ilvl w:val="0"/>
          <w:numId w:val="6"/>
        </w:numPr>
        <w:ind w:left="567" w:hanging="283"/>
      </w:pPr>
      <w:r w:rsidRPr="00BA2034">
        <w:t xml:space="preserve">Task: </w:t>
      </w:r>
      <w:r w:rsidRPr="00654B4C">
        <w:rPr>
          <w:b/>
          <w:bCs/>
        </w:rPr>
        <w:t>Upgrade the version of the deployment to 1:17</w:t>
      </w:r>
    </w:p>
    <w:p w14:paraId="4F5F35BE" w14:textId="496DCB73" w:rsidR="00A03BB1" w:rsidRPr="00B11550" w:rsidRDefault="00A03BB1" w:rsidP="004620F0">
      <w:pPr>
        <w:pStyle w:val="Solutions"/>
        <w:spacing w:after="0" w:afterAutospacing="0"/>
      </w:pPr>
      <w:r w:rsidRPr="00B11550">
        <w:t>Solutions</w:t>
      </w:r>
    </w:p>
    <w:p w14:paraId="0DB7643C" w14:textId="77777777" w:rsidR="0070564D" w:rsidRPr="004B7DCA" w:rsidRDefault="0070564D" w:rsidP="0070564D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4B7DCA">
        <w:rPr>
          <w:b/>
          <w:bCs/>
          <w:color w:val="17365D" w:themeColor="text2" w:themeShade="BF"/>
        </w:rPr>
        <w:t>Make use of the kubectl create command to create the deployment and explore the --record option while upgrading the deployment image.</w:t>
      </w:r>
    </w:p>
    <w:p w14:paraId="4F8D01AD" w14:textId="77777777" w:rsidR="0070564D" w:rsidRPr="004B7DCA" w:rsidRDefault="0070564D" w:rsidP="0070564D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4B7DCA">
        <w:rPr>
          <w:b/>
          <w:bCs/>
          <w:color w:val="17365D" w:themeColor="text2" w:themeShade="BF"/>
        </w:rPr>
        <w:t>Run the below command to create a deployment nginx-deploy:</w:t>
      </w:r>
    </w:p>
    <w:p w14:paraId="19502D7D" w14:textId="77777777" w:rsidR="0070564D" w:rsidRPr="00B11550" w:rsidRDefault="0070564D" w:rsidP="004620F0">
      <w:pPr>
        <w:pStyle w:val="Heading11"/>
        <w:numPr>
          <w:ilvl w:val="0"/>
          <w:numId w:val="0"/>
        </w:numPr>
        <w:spacing w:after="0" w:afterAutospacing="0"/>
        <w:ind w:left="284"/>
        <w:rPr>
          <w:b/>
          <w:bCs/>
          <w:color w:val="17365D" w:themeColor="text2" w:themeShade="BF"/>
          <w:u w:val="single"/>
        </w:rPr>
      </w:pPr>
    </w:p>
    <w:p w14:paraId="48449128" w14:textId="11D02565" w:rsidR="0070564D" w:rsidRPr="006C2B5C" w:rsidRDefault="0070564D" w:rsidP="00E72922">
      <w:pPr>
        <w:pStyle w:val="NumberedSteps"/>
        <w:numPr>
          <w:ilvl w:val="0"/>
          <w:numId w:val="10"/>
        </w:numPr>
        <w:tabs>
          <w:tab w:val="left" w:pos="284"/>
          <w:tab w:val="left" w:pos="1134"/>
        </w:tabs>
        <w:ind w:right="-1276" w:hanging="3303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create deployment nginx-deploy --image=nginx:1.16</w:t>
      </w:r>
    </w:p>
    <w:p w14:paraId="58C959E4" w14:textId="5586C0D8" w:rsidR="00BB04A5" w:rsidRPr="006C2B5C" w:rsidRDefault="00D04E97" w:rsidP="00E72922">
      <w:pPr>
        <w:pStyle w:val="NumberedSteps"/>
        <w:numPr>
          <w:ilvl w:val="0"/>
          <w:numId w:val="10"/>
        </w:numPr>
        <w:tabs>
          <w:tab w:val="left" w:pos="284"/>
          <w:tab w:val="left" w:pos="1134"/>
        </w:tabs>
        <w:ind w:left="284" w:right="-1276" w:firstLine="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BB04A5"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set image deployment</w:t>
      </w:r>
      <w:r w:rsidR="00E57884"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BB04A5"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nginx-deploy nginx=nginx:1.17 </w:t>
      </w:r>
      <w:r w:rsidR="00F14CDE"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BB04A5"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record</w:t>
      </w:r>
    </w:p>
    <w:p w14:paraId="18561B21" w14:textId="1BFEDF3D" w:rsidR="00D04E97" w:rsidRPr="006C2B5C" w:rsidRDefault="00D04E97" w:rsidP="00E72922">
      <w:pPr>
        <w:pStyle w:val="NumberedSteps"/>
        <w:numPr>
          <w:ilvl w:val="0"/>
          <w:numId w:val="10"/>
        </w:numPr>
        <w:tabs>
          <w:tab w:val="left" w:pos="284"/>
          <w:tab w:val="left" w:pos="1134"/>
        </w:tabs>
        <w:ind w:left="284" w:right="-1276" w:firstLine="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rollout history deployments</w:t>
      </w:r>
      <w:r w:rsidR="00DF496E"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6C2B5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nginx-deploy</w:t>
      </w:r>
    </w:p>
    <w:p w14:paraId="18AA1E8D" w14:textId="77777777" w:rsidR="00D62EE4" w:rsidRDefault="00D62EE4" w:rsidP="00D93504">
      <w:pPr>
        <w:pStyle w:val="Heading11"/>
        <w:numPr>
          <w:ilvl w:val="0"/>
          <w:numId w:val="0"/>
        </w:numPr>
        <w:ind w:left="283"/>
      </w:pPr>
    </w:p>
    <w:p w14:paraId="0D3A383F" w14:textId="77777777" w:rsidR="00745912" w:rsidRDefault="00745912" w:rsidP="00745912">
      <w:pPr>
        <w:pStyle w:val="Heading11"/>
        <w:numPr>
          <w:ilvl w:val="0"/>
          <w:numId w:val="0"/>
        </w:numPr>
        <w:ind w:left="283"/>
      </w:pPr>
    </w:p>
    <w:p w14:paraId="0E22C65B" w14:textId="46357E47" w:rsidR="002A265E" w:rsidRPr="00207A75" w:rsidRDefault="002A265E" w:rsidP="00EF2A96">
      <w:pPr>
        <w:pStyle w:val="Heading11"/>
        <w:ind w:right="0"/>
        <w:jc w:val="both"/>
      </w:pPr>
      <w:r w:rsidRPr="00207A75">
        <w:t>A new deployment called </w:t>
      </w:r>
      <w:r w:rsidRPr="00AD66D2">
        <w:rPr>
          <w:b/>
          <w:bCs/>
        </w:rPr>
        <w:t>alpha-mysql</w:t>
      </w:r>
      <w:r w:rsidRPr="00207A75">
        <w:t> has been deployed in the alpha namespace. However, the pods are not running. Troubleshoot and fix the issue. The deployment should make use of the persistent volume </w:t>
      </w:r>
      <w:r w:rsidRPr="00CE7751">
        <w:rPr>
          <w:b/>
          <w:bCs/>
        </w:rPr>
        <w:t>alpha-pv</w:t>
      </w:r>
      <w:r w:rsidRPr="00207A75">
        <w:t> to be mounted at </w:t>
      </w:r>
      <w:r w:rsidRPr="00AD66D2">
        <w:rPr>
          <w:b/>
          <w:bCs/>
        </w:rPr>
        <w:t>/var/lib/mysql</w:t>
      </w:r>
      <w:r w:rsidRPr="00207A75">
        <w:t> and should use the environment variable </w:t>
      </w:r>
      <w:r w:rsidRPr="004A3A6C">
        <w:rPr>
          <w:b/>
          <w:bCs/>
        </w:rPr>
        <w:t>MYSQL_ALLOW_EMPTY_PASSWORD=1</w:t>
      </w:r>
      <w:r w:rsidRPr="00207A75">
        <w:t xml:space="preserve"> to make use of an </w:t>
      </w:r>
      <w:r w:rsidRPr="004C23AA">
        <w:rPr>
          <w:b/>
          <w:bCs/>
        </w:rPr>
        <w:t>empty root password</w:t>
      </w:r>
      <w:r w:rsidRPr="00207A75">
        <w:t>.</w:t>
      </w:r>
    </w:p>
    <w:p w14:paraId="5CD80318" w14:textId="77777777" w:rsidR="002A265E" w:rsidRPr="00207A75" w:rsidRDefault="002A265E" w:rsidP="00EF2A96">
      <w:pPr>
        <w:pStyle w:val="Heading11"/>
        <w:numPr>
          <w:ilvl w:val="0"/>
          <w:numId w:val="0"/>
        </w:numPr>
        <w:ind w:left="283" w:right="0"/>
        <w:jc w:val="both"/>
      </w:pPr>
      <w:r w:rsidRPr="00052E06">
        <w:rPr>
          <w:b/>
          <w:bCs/>
        </w:rPr>
        <w:t>Important</w:t>
      </w:r>
      <w:r w:rsidRPr="00207A75">
        <w:t xml:space="preserve">: </w:t>
      </w:r>
      <w:r w:rsidRPr="004C23AA">
        <w:rPr>
          <w:b/>
          <w:bCs/>
        </w:rPr>
        <w:t>Do not alter the persistent volume</w:t>
      </w:r>
      <w:r w:rsidRPr="00207A75">
        <w:t>.</w:t>
      </w:r>
    </w:p>
    <w:p w14:paraId="65FB98B1" w14:textId="77777777" w:rsidR="002A265E" w:rsidRDefault="002A265E" w:rsidP="00EF2A96">
      <w:pPr>
        <w:pStyle w:val="Heading11"/>
        <w:numPr>
          <w:ilvl w:val="0"/>
          <w:numId w:val="0"/>
        </w:numPr>
        <w:ind w:left="283" w:right="0"/>
        <w:jc w:val="both"/>
      </w:pPr>
      <w:r w:rsidRPr="00207A75">
        <w:t>Troubleshoot and fix the issues</w:t>
      </w:r>
    </w:p>
    <w:p w14:paraId="06961632" w14:textId="2F353B8F" w:rsidR="00A03BB1" w:rsidRDefault="00A03BB1" w:rsidP="00A03BB1">
      <w:pPr>
        <w:pStyle w:val="Solutions"/>
      </w:pPr>
      <w:r>
        <w:t>Solutions</w:t>
      </w:r>
    </w:p>
    <w:p w14:paraId="0F846D1B" w14:textId="77777777" w:rsidR="001754E0" w:rsidRPr="00EA53AE" w:rsidRDefault="001754E0" w:rsidP="001754E0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EA53AE">
        <w:rPr>
          <w:b/>
          <w:bCs/>
          <w:color w:val="17365D" w:themeColor="text2" w:themeShade="BF"/>
        </w:rPr>
        <w:t>Use the command kubectl describe and try to fix the issue.</w:t>
      </w:r>
    </w:p>
    <w:p w14:paraId="665A56C9" w14:textId="77777777" w:rsidR="001754E0" w:rsidRDefault="001754E0" w:rsidP="001754E0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EA53AE">
        <w:rPr>
          <w:b/>
          <w:bCs/>
          <w:color w:val="17365D" w:themeColor="text2" w:themeShade="BF"/>
        </w:rPr>
        <w:t>Solution manifest file to create a pvc called mysql-alpha-pvc as follows:</w:t>
      </w:r>
    </w:p>
    <w:p w14:paraId="0BAAD2BC" w14:textId="565D87F3" w:rsidR="009E0685" w:rsidRPr="005D0326" w:rsidRDefault="005A4AE7" w:rsidP="00393D3D">
      <w:pPr>
        <w:pStyle w:val="NumberedSteps"/>
        <w:numPr>
          <w:ilvl w:val="0"/>
          <w:numId w:val="5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</w:t>
      </w:r>
      <w:r w:rsidR="009E0685"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ubectl get pod -n alpha</w:t>
      </w:r>
    </w:p>
    <w:p w14:paraId="485B3BD5" w14:textId="343FB90C" w:rsidR="00480691" w:rsidRPr="005D0326" w:rsidRDefault="00855DDB" w:rsidP="00393D3D">
      <w:pPr>
        <w:pStyle w:val="NumberedSteps"/>
        <w:numPr>
          <w:ilvl w:val="0"/>
          <w:numId w:val="5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</w:t>
      </w:r>
      <w:r w:rsidR="002F51F1"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describe pod alpha-mysql </w:t>
      </w:r>
      <w:r w:rsidR="00725FFD"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-n alpha</w:t>
      </w:r>
    </w:p>
    <w:p w14:paraId="3B36FE72" w14:textId="0F9760FA" w:rsidR="00052E06" w:rsidRPr="005D0326" w:rsidRDefault="00511858" w:rsidP="00393D3D">
      <w:pPr>
        <w:pStyle w:val="NumberedSteps"/>
        <w:numPr>
          <w:ilvl w:val="0"/>
          <w:numId w:val="54"/>
        </w:numPr>
        <w:spacing w:after="0"/>
        <w:ind w:left="1135" w:hanging="851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vim </w:t>
      </w:r>
      <w:proofErr w:type="gramStart"/>
      <w:r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pvc.yaml</w:t>
      </w:r>
      <w:proofErr w:type="gramEnd"/>
    </w:p>
    <w:p w14:paraId="28D87C2B" w14:textId="2DCC0794" w:rsidR="00BE18B7" w:rsidRPr="005D0326" w:rsidRDefault="00BE18B7" w:rsidP="00E72922">
      <w:pPr>
        <w:pStyle w:val="NumberedSteps"/>
        <w:numPr>
          <w:ilvl w:val="0"/>
          <w:numId w:val="0"/>
        </w:numPr>
        <w:ind w:left="1134" w:right="992"/>
        <w:jc w:val="center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D0326">
        <w:rPr>
          <w:rFonts w:asciiTheme="minorHAnsi" w:hAnsiTheme="minorHAnsi" w:cstheme="minorHAnsi"/>
          <w:noProof/>
          <w:color w:val="17365D" w:themeColor="text2" w:themeShade="BF"/>
          <w:sz w:val="24"/>
          <w:szCs w:val="24"/>
        </w:rPr>
        <w:drawing>
          <wp:inline distT="0" distB="0" distL="0" distR="0" wp14:anchorId="76B3EB77" wp14:editId="7E2C9638">
            <wp:extent cx="2232891" cy="2549236"/>
            <wp:effectExtent l="152400" t="152400" r="358140" b="365760"/>
            <wp:docPr id="17980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738" cy="2578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E35EF" w14:textId="5A298DF2" w:rsidR="00511858" w:rsidRPr="005D0326" w:rsidRDefault="00227161" w:rsidP="00393D3D">
      <w:pPr>
        <w:pStyle w:val="NumberedSteps"/>
        <w:numPr>
          <w:ilvl w:val="0"/>
          <w:numId w:val="5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</w:t>
      </w:r>
      <w:r w:rsidR="00511858"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ubectl </w:t>
      </w:r>
      <w:r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apply -f </w:t>
      </w:r>
      <w:proofErr w:type="gramStart"/>
      <w:r w:rsidRPr="005D032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pvc.yaml</w:t>
      </w:r>
      <w:proofErr w:type="gramEnd"/>
    </w:p>
    <w:p w14:paraId="170FF044" w14:textId="77777777" w:rsidR="00125525" w:rsidRPr="00207A75" w:rsidRDefault="00125525" w:rsidP="00207A75">
      <w:pPr>
        <w:pStyle w:val="Heading11"/>
      </w:pPr>
      <w:r w:rsidRPr="00207A75">
        <w:t xml:space="preserve">Take the </w:t>
      </w:r>
      <w:r w:rsidRPr="007F18C0">
        <w:rPr>
          <w:b/>
          <w:bCs/>
        </w:rPr>
        <w:t>backup of ETCD</w:t>
      </w:r>
      <w:r w:rsidRPr="00207A75">
        <w:t xml:space="preserve"> at the location </w:t>
      </w:r>
      <w:r w:rsidRPr="007F18C0">
        <w:rPr>
          <w:b/>
          <w:bCs/>
        </w:rPr>
        <w:t>/opt/etcd-backup.db</w:t>
      </w:r>
      <w:r w:rsidRPr="00207A75">
        <w:t> on the controlplane node.</w:t>
      </w:r>
    </w:p>
    <w:p w14:paraId="49546A59" w14:textId="7C70F352" w:rsidR="00125525" w:rsidRDefault="00125525" w:rsidP="00207A75">
      <w:pPr>
        <w:pStyle w:val="Heading11"/>
        <w:numPr>
          <w:ilvl w:val="0"/>
          <w:numId w:val="0"/>
        </w:numPr>
        <w:ind w:left="283"/>
      </w:pPr>
      <w:r w:rsidRPr="00207A75">
        <w:t>Troubleshoot and fix the issues</w:t>
      </w:r>
      <w:r w:rsidR="00207A75">
        <w:t>.</w:t>
      </w:r>
    </w:p>
    <w:p w14:paraId="1DEB3BCC" w14:textId="507D54E2" w:rsidR="00765D24" w:rsidRDefault="00765D24" w:rsidP="00765D24">
      <w:pPr>
        <w:pStyle w:val="Solutions"/>
      </w:pPr>
      <w:r>
        <w:t>Solutions</w:t>
      </w:r>
    </w:p>
    <w:p w14:paraId="380067F3" w14:textId="67E3F528" w:rsidR="00524C46" w:rsidRPr="001A7F7B" w:rsidRDefault="00524C46" w:rsidP="00393D3D">
      <w:pPr>
        <w:pStyle w:val="NumberedSteps"/>
        <w:numPr>
          <w:ilvl w:val="0"/>
          <w:numId w:val="56"/>
        </w:numPr>
        <w:spacing w:after="0"/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1A7F7B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cat /etc/kubernetes/manifests/etcd.yaml | grep file</w:t>
      </w:r>
    </w:p>
    <w:p w14:paraId="251544AC" w14:textId="3326AA19" w:rsidR="000D1EDB" w:rsidRPr="000D1EDB" w:rsidRDefault="000D1EDB" w:rsidP="00393D3D">
      <w:pPr>
        <w:pStyle w:val="NumberedSteps"/>
        <w:numPr>
          <w:ilvl w:val="0"/>
          <w:numId w:val="54"/>
        </w:numPr>
        <w:spacing w:after="0"/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0D1EDB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ETCDCTL_API=3 etcdctl -h</w:t>
      </w:r>
    </w:p>
    <w:p w14:paraId="1050A92C" w14:textId="018A33F3" w:rsidR="004620F0" w:rsidRDefault="00F166B3" w:rsidP="00955EC7">
      <w:pPr>
        <w:pStyle w:val="NumberedSteps"/>
        <w:numPr>
          <w:ilvl w:val="0"/>
          <w:numId w:val="54"/>
        </w:numPr>
        <w:ind w:left="1134" w:right="-142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41295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ETCDCTL_API=3 etcdctl </w:t>
      </w:r>
      <w:r w:rsidR="005966BC" w:rsidRPr="0041295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Pr="0041295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endpoints=127.0.0.1:2379 --cacert=/etc/kubernetes/pki/etcd/ca.crt --cert=/etc/kubernetes/pki/etcd/server.crt --key=/etc/kubernetes/pki/etcd/server.key </w:t>
      </w:r>
      <w:r w:rsidR="00955EC7" w:rsidRPr="0041295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snapshot save </w:t>
      </w:r>
      <w:r w:rsidRPr="0041295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/opt/etcd-backup.db</w:t>
      </w:r>
    </w:p>
    <w:p w14:paraId="514BB7AC" w14:textId="2471F920" w:rsidR="000F0C3F" w:rsidRPr="000F0C3F" w:rsidRDefault="000F0C3F" w:rsidP="001D328C">
      <w:pPr>
        <w:pStyle w:val="NumberedSteps"/>
        <w:numPr>
          <w:ilvl w:val="0"/>
          <w:numId w:val="54"/>
        </w:numPr>
        <w:ind w:left="1134" w:right="-142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F0C3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ETCDCTL_API=3 etcdctl --endpoints=127.0.0.1:2379 --cacert=/etc/kubernetes/pki/etcd/ca.crt --cert=/etc/kubernetes/pki/etcd/server.crt --key=</w:t>
      </w:r>
      <w:proofErr w:type="gramStart"/>
      <w:r w:rsidRPr="000F0C3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/etc/kubernetes/pki/etcd/server.key  </w:t>
      </w:r>
      <w:r w:rsidR="001D328C" w:rsidRPr="000F0C3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proofErr w:type="gramEnd"/>
      <w:r w:rsidR="001D328C" w:rsidRPr="000F0C3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write-out=table snapshot status </w:t>
      </w:r>
      <w:r w:rsidRPr="000F0C3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/opt/etcd-backup.db</w:t>
      </w:r>
    </w:p>
    <w:p w14:paraId="417FCC1E" w14:textId="77777777" w:rsidR="001A0528" w:rsidRDefault="001A0528" w:rsidP="001A0528">
      <w:pPr>
        <w:pStyle w:val="Heading11"/>
        <w:numPr>
          <w:ilvl w:val="0"/>
          <w:numId w:val="0"/>
        </w:numPr>
        <w:ind w:left="283"/>
      </w:pPr>
    </w:p>
    <w:p w14:paraId="3CC759FC" w14:textId="689DCB17" w:rsidR="00020B3E" w:rsidRPr="00207A75" w:rsidRDefault="00020B3E" w:rsidP="00D3146B">
      <w:pPr>
        <w:pStyle w:val="Heading11"/>
        <w:ind w:right="425"/>
        <w:jc w:val="both"/>
      </w:pPr>
      <w:r w:rsidRPr="00207A75">
        <w:t>Create a pod called </w:t>
      </w:r>
      <w:r w:rsidRPr="00F51578">
        <w:rPr>
          <w:b/>
          <w:bCs/>
        </w:rPr>
        <w:t>secret-1401</w:t>
      </w:r>
      <w:r w:rsidRPr="00207A75">
        <w:t> in the </w:t>
      </w:r>
      <w:r w:rsidRPr="00F51578">
        <w:rPr>
          <w:b/>
          <w:bCs/>
        </w:rPr>
        <w:t>admin1401</w:t>
      </w:r>
      <w:r w:rsidRPr="00207A75">
        <w:t> namespace using the </w:t>
      </w:r>
      <w:r w:rsidRPr="00F51578">
        <w:rPr>
          <w:b/>
          <w:bCs/>
        </w:rPr>
        <w:t>busybox image</w:t>
      </w:r>
      <w:r w:rsidRPr="00207A75">
        <w:t xml:space="preserve">. The container within the </w:t>
      </w:r>
      <w:r w:rsidRPr="008859ED">
        <w:rPr>
          <w:b/>
          <w:bCs/>
        </w:rPr>
        <w:t>pod</w:t>
      </w:r>
      <w:r w:rsidRPr="00207A75">
        <w:t xml:space="preserve"> should be called </w:t>
      </w:r>
      <w:r w:rsidRPr="00F51578">
        <w:rPr>
          <w:b/>
          <w:bCs/>
        </w:rPr>
        <w:t>secret-admin</w:t>
      </w:r>
      <w:r w:rsidRPr="00207A75">
        <w:t> and should sleep for </w:t>
      </w:r>
      <w:r w:rsidRPr="00F51578">
        <w:rPr>
          <w:b/>
          <w:bCs/>
        </w:rPr>
        <w:t>4800 seconds</w:t>
      </w:r>
      <w:r w:rsidRPr="00207A75">
        <w:t>.</w:t>
      </w:r>
    </w:p>
    <w:p w14:paraId="2B96B77A" w14:textId="77777777" w:rsidR="00A165CC" w:rsidRDefault="00A165CC" w:rsidP="00D3146B">
      <w:pPr>
        <w:pStyle w:val="Heading11"/>
        <w:numPr>
          <w:ilvl w:val="0"/>
          <w:numId w:val="0"/>
        </w:numPr>
        <w:spacing w:before="0" w:beforeAutospacing="0" w:after="0" w:afterAutospacing="0"/>
        <w:ind w:left="284" w:right="425"/>
        <w:jc w:val="both"/>
      </w:pPr>
    </w:p>
    <w:p w14:paraId="46D3DA55" w14:textId="04C5994C" w:rsidR="00020B3E" w:rsidRDefault="00020B3E" w:rsidP="00D3146B">
      <w:pPr>
        <w:pStyle w:val="Heading11"/>
        <w:numPr>
          <w:ilvl w:val="0"/>
          <w:numId w:val="0"/>
        </w:numPr>
        <w:ind w:left="283" w:right="425"/>
        <w:jc w:val="both"/>
      </w:pPr>
      <w:r w:rsidRPr="00207A75">
        <w:t>The container should mount a </w:t>
      </w:r>
      <w:r w:rsidRPr="008859ED">
        <w:rPr>
          <w:b/>
          <w:bCs/>
        </w:rPr>
        <w:t>read-only</w:t>
      </w:r>
      <w:r w:rsidRPr="00207A75">
        <w:t> secret volume called </w:t>
      </w:r>
      <w:r w:rsidRPr="008859ED">
        <w:rPr>
          <w:b/>
          <w:bCs/>
        </w:rPr>
        <w:t>secret-volume</w:t>
      </w:r>
      <w:r w:rsidRPr="00207A75">
        <w:t> at the path </w:t>
      </w:r>
      <w:r w:rsidRPr="008859ED">
        <w:rPr>
          <w:b/>
          <w:bCs/>
        </w:rPr>
        <w:t>/etc/secret-volume</w:t>
      </w:r>
      <w:r w:rsidRPr="00207A75">
        <w:t>. The secret being mounted has already been created for you and is called </w:t>
      </w:r>
      <w:r w:rsidRPr="008859ED">
        <w:rPr>
          <w:b/>
          <w:bCs/>
        </w:rPr>
        <w:t>dotfile-secret</w:t>
      </w:r>
    </w:p>
    <w:p w14:paraId="6C795EFA" w14:textId="078FF6C7" w:rsidR="00BE78B1" w:rsidRDefault="00BE78B1" w:rsidP="00BE78B1">
      <w:pPr>
        <w:pStyle w:val="Solutions"/>
      </w:pPr>
      <w:r>
        <w:t>Solutions</w:t>
      </w:r>
    </w:p>
    <w:p w14:paraId="091C812C" w14:textId="77777777" w:rsidR="00BE78B1" w:rsidRPr="002C3DDF" w:rsidRDefault="00BE78B1" w:rsidP="00F24C5E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2C3DDF">
        <w:rPr>
          <w:b/>
          <w:bCs/>
          <w:color w:val="17365D" w:themeColor="text2" w:themeShade="BF"/>
        </w:rPr>
        <w:t>Use the command kubectl run to create a pod definition file. Add secret volume and update container name in it.</w:t>
      </w:r>
    </w:p>
    <w:p w14:paraId="34A6A575" w14:textId="77777777" w:rsidR="00F24C5E" w:rsidRPr="00F24C5E" w:rsidRDefault="00F24C5E" w:rsidP="00F24C5E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  <w:u w:val="single"/>
        </w:rPr>
      </w:pPr>
    </w:p>
    <w:p w14:paraId="25942132" w14:textId="77777777" w:rsidR="00BE78B1" w:rsidRPr="002C3DDF" w:rsidRDefault="00BE78B1" w:rsidP="00F24C5E">
      <w:pPr>
        <w:pStyle w:val="Heading11"/>
        <w:numPr>
          <w:ilvl w:val="0"/>
          <w:numId w:val="0"/>
        </w:numPr>
        <w:ind w:left="283"/>
        <w:rPr>
          <w:b/>
          <w:bCs/>
          <w:color w:val="17365D" w:themeColor="text2" w:themeShade="BF"/>
        </w:rPr>
      </w:pPr>
      <w:r w:rsidRPr="002C3DDF">
        <w:rPr>
          <w:b/>
          <w:bCs/>
          <w:color w:val="17365D" w:themeColor="text2" w:themeShade="BF"/>
        </w:rPr>
        <w:t>Alternatively, run the following command:</w:t>
      </w:r>
    </w:p>
    <w:p w14:paraId="342AAC3E" w14:textId="77777777" w:rsidR="00F24C5E" w:rsidRPr="00F24C5E" w:rsidRDefault="00F24C5E" w:rsidP="00CD28F7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  <w:rPr>
          <w:b/>
          <w:bCs/>
          <w:color w:val="17365D" w:themeColor="text2" w:themeShade="BF"/>
          <w:u w:val="single"/>
        </w:rPr>
      </w:pPr>
    </w:p>
    <w:p w14:paraId="3838CCFE" w14:textId="11B4985F" w:rsidR="007E6BB7" w:rsidRPr="002B0FBD" w:rsidRDefault="00F24C5E" w:rsidP="00393D3D">
      <w:pPr>
        <w:pStyle w:val="NumberedSteps"/>
        <w:numPr>
          <w:ilvl w:val="0"/>
          <w:numId w:val="55"/>
        </w:numPr>
        <w:spacing w:after="0"/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run secret-1401 -n admin1401 --image=busybox </w:t>
      </w:r>
      <w:r w:rsidR="007E6BB7"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--command sleep 4800 </w:t>
      </w:r>
      <w:r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--</w:t>
      </w:r>
      <w:r w:rsidR="00885E48"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dr</w:t>
      </w:r>
      <w:r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y-run=client -o</w:t>
      </w:r>
      <w:r w:rsidR="008F1315"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yaml </w:t>
      </w:r>
      <w:r w:rsidR="00885E48"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&gt; </w:t>
      </w:r>
      <w:proofErr w:type="gramStart"/>
      <w:r w:rsidR="00885E48" w:rsidRPr="002B0FB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pod.yaml</w:t>
      </w:r>
      <w:proofErr w:type="gramEnd"/>
    </w:p>
    <w:p w14:paraId="2DE100FE" w14:textId="1945AED6" w:rsidR="009B03A5" w:rsidRPr="009B03A5" w:rsidRDefault="009B03A5" w:rsidP="009B03A5">
      <w:pPr>
        <w:pStyle w:val="PlainText"/>
      </w:pPr>
    </w:p>
    <w:p w14:paraId="0CF4E811" w14:textId="615A6D79" w:rsidR="0018734D" w:rsidRPr="0018734D" w:rsidRDefault="00820CF5" w:rsidP="00FA1DBE">
      <w:pPr>
        <w:pStyle w:val="PlainText"/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588C0D3" wp14:editId="740B755A">
            <wp:extent cx="5176172" cy="3990975"/>
            <wp:effectExtent l="152400" t="152400" r="367665" b="352425"/>
            <wp:docPr id="137167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72" cy="4010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A2CB7" w14:textId="7A589817" w:rsidR="003202D7" w:rsidRPr="00AE70FE" w:rsidRDefault="003202D7" w:rsidP="00393D3D">
      <w:pPr>
        <w:pStyle w:val="NumberedSteps"/>
        <w:numPr>
          <w:ilvl w:val="0"/>
          <w:numId w:val="54"/>
        </w:numPr>
        <w:spacing w:after="0"/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AE70F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Refer documents</w:t>
      </w:r>
      <w:r w:rsidR="00DE5E26" w:rsidRPr="00AE70F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and add lines as per above.</w:t>
      </w:r>
    </w:p>
    <w:p w14:paraId="4B335DC7" w14:textId="77777777" w:rsidR="009314CC" w:rsidRDefault="009314CC" w:rsidP="00051884">
      <w:pPr>
        <w:spacing w:after="0"/>
        <w:jc w:val="center"/>
        <w:rPr>
          <w:lang w:val="en-IN"/>
        </w:rPr>
      </w:pPr>
    </w:p>
    <w:p w14:paraId="077F33AA" w14:textId="77777777" w:rsidR="009314CC" w:rsidRDefault="009314CC" w:rsidP="00051884">
      <w:pPr>
        <w:spacing w:after="0"/>
        <w:jc w:val="center"/>
        <w:rPr>
          <w:lang w:val="en-IN"/>
        </w:rPr>
      </w:pPr>
    </w:p>
    <w:p w14:paraId="2E4E5B5B" w14:textId="77777777" w:rsidR="009314CC" w:rsidRDefault="009314CC" w:rsidP="00051884">
      <w:pPr>
        <w:spacing w:after="0"/>
        <w:jc w:val="center"/>
        <w:rPr>
          <w:lang w:val="en-IN"/>
        </w:rPr>
      </w:pPr>
    </w:p>
    <w:p w14:paraId="27D4E3A1" w14:textId="77777777" w:rsidR="009314CC" w:rsidRDefault="009314CC" w:rsidP="00051884">
      <w:pPr>
        <w:spacing w:after="0"/>
        <w:jc w:val="center"/>
        <w:rPr>
          <w:lang w:val="en-IN"/>
        </w:rPr>
      </w:pPr>
    </w:p>
    <w:p w14:paraId="5DB3357E" w14:textId="77777777" w:rsidR="009314CC" w:rsidRDefault="009314CC" w:rsidP="00051884">
      <w:pPr>
        <w:spacing w:after="0"/>
        <w:jc w:val="center"/>
        <w:rPr>
          <w:lang w:val="en-IN"/>
        </w:rPr>
      </w:pPr>
    </w:p>
    <w:p w14:paraId="4DDE20CC" w14:textId="77777777" w:rsidR="009314CC" w:rsidRDefault="009314CC" w:rsidP="00051884">
      <w:pPr>
        <w:spacing w:after="0"/>
        <w:jc w:val="center"/>
        <w:rPr>
          <w:lang w:val="en-IN"/>
        </w:rPr>
      </w:pPr>
    </w:p>
    <w:p w14:paraId="3667047B" w14:textId="77777777" w:rsidR="00F93A3B" w:rsidRDefault="00F93A3B" w:rsidP="00051884">
      <w:pPr>
        <w:spacing w:after="0"/>
        <w:jc w:val="center"/>
        <w:rPr>
          <w:lang w:val="en-IN"/>
        </w:rPr>
      </w:pPr>
    </w:p>
    <w:p w14:paraId="72779FC9" w14:textId="52E7C79E" w:rsidR="00995DC7" w:rsidRDefault="00A46659" w:rsidP="00625BBC">
      <w:pPr>
        <w:pStyle w:val="Heading1"/>
      </w:pPr>
      <w:bookmarkStart w:id="1" w:name="_Toc183589550"/>
      <w:r>
        <w:t>C</w:t>
      </w:r>
      <w:r w:rsidR="00B3344B">
        <w:t>K</w:t>
      </w:r>
      <w:r>
        <w:t>A-</w:t>
      </w:r>
      <w:r w:rsidR="00B3344B">
        <w:t>QUESTIONS-KODE KLOUD</w:t>
      </w:r>
      <w:r w:rsidR="001D5BA2">
        <w:t xml:space="preserve"> </w:t>
      </w:r>
      <w:r w:rsidR="00564566">
        <w:t>(</w:t>
      </w:r>
      <w:r w:rsidR="00564566" w:rsidRPr="00F25143">
        <w:t>M</w:t>
      </w:r>
      <w:r w:rsidR="00564566">
        <w:t>OCK</w:t>
      </w:r>
      <w:r w:rsidR="00564566" w:rsidRPr="00F25143">
        <w:t xml:space="preserve"> E</w:t>
      </w:r>
      <w:r w:rsidR="00564566">
        <w:t>XAM</w:t>
      </w:r>
      <w:r w:rsidR="00564566" w:rsidRPr="00F25143">
        <w:t xml:space="preserve"> </w:t>
      </w:r>
      <w:r w:rsidR="00564566">
        <w:t>-</w:t>
      </w:r>
      <w:r w:rsidR="00FE03FE">
        <w:t>1</w:t>
      </w:r>
      <w:r w:rsidR="00564566">
        <w:t>)</w:t>
      </w:r>
      <w:bookmarkEnd w:id="1"/>
    </w:p>
    <w:p w14:paraId="79A848A4" w14:textId="77777777" w:rsidR="00EA4992" w:rsidRPr="00EA4992" w:rsidRDefault="00EA4992" w:rsidP="00EA4992"/>
    <w:p w14:paraId="473020CB" w14:textId="77777777" w:rsidR="00676F85" w:rsidRDefault="00676F85" w:rsidP="004C28FC">
      <w:pPr>
        <w:pStyle w:val="Heading10"/>
        <w:numPr>
          <w:ilvl w:val="0"/>
          <w:numId w:val="5"/>
        </w:numPr>
        <w:ind w:left="284" w:hanging="568"/>
      </w:pPr>
      <w:r w:rsidRPr="00FA4B24">
        <w:t xml:space="preserve">Deploy a pod named </w:t>
      </w:r>
      <w:r w:rsidRPr="00F51578">
        <w:rPr>
          <w:b/>
          <w:bCs/>
        </w:rPr>
        <w:t>nginx-pod</w:t>
      </w:r>
      <w:r w:rsidRPr="00FA4B24">
        <w:t xml:space="preserve"> using the </w:t>
      </w:r>
      <w:proofErr w:type="gramStart"/>
      <w:r w:rsidRPr="00F51578">
        <w:rPr>
          <w:b/>
          <w:bCs/>
        </w:rPr>
        <w:t>nginx:alpine</w:t>
      </w:r>
      <w:proofErr w:type="gramEnd"/>
      <w:r w:rsidRPr="00F51578">
        <w:rPr>
          <w:b/>
          <w:bCs/>
        </w:rPr>
        <w:t xml:space="preserve"> image</w:t>
      </w:r>
      <w:r w:rsidRPr="00FA4B24">
        <w:t>.</w:t>
      </w:r>
    </w:p>
    <w:p w14:paraId="05CBBA45" w14:textId="77777777" w:rsidR="00625BBC" w:rsidRDefault="00625BBC" w:rsidP="00625BBC">
      <w:pPr>
        <w:pStyle w:val="Heading10"/>
        <w:numPr>
          <w:ilvl w:val="0"/>
          <w:numId w:val="0"/>
        </w:numPr>
        <w:ind w:left="284"/>
      </w:pPr>
    </w:p>
    <w:p w14:paraId="6AB36C31" w14:textId="77777777" w:rsidR="00E75C5C" w:rsidRPr="00E75C5C" w:rsidRDefault="00E75C5C" w:rsidP="004C28FC">
      <w:pPr>
        <w:pStyle w:val="Heading3Bullets"/>
        <w:numPr>
          <w:ilvl w:val="0"/>
          <w:numId w:val="6"/>
        </w:numPr>
        <w:ind w:left="567" w:hanging="283"/>
      </w:pPr>
      <w:r w:rsidRPr="00E75C5C">
        <w:t xml:space="preserve">Name: </w:t>
      </w:r>
      <w:r w:rsidRPr="00F51578">
        <w:rPr>
          <w:b/>
          <w:bCs/>
        </w:rPr>
        <w:t>nginx-pod</w:t>
      </w:r>
    </w:p>
    <w:p w14:paraId="004A8F83" w14:textId="77777777" w:rsidR="00E75C5C" w:rsidRDefault="00E75C5C" w:rsidP="004C28FC">
      <w:pPr>
        <w:pStyle w:val="Heading3Bullets"/>
        <w:numPr>
          <w:ilvl w:val="0"/>
          <w:numId w:val="6"/>
        </w:numPr>
        <w:ind w:left="567" w:hanging="283"/>
      </w:pPr>
      <w:r w:rsidRPr="00E75C5C">
        <w:t xml:space="preserve">Image: </w:t>
      </w:r>
      <w:proofErr w:type="gramStart"/>
      <w:r w:rsidRPr="00F51578">
        <w:t>nginx:alpine</w:t>
      </w:r>
      <w:proofErr w:type="gramEnd"/>
    </w:p>
    <w:p w14:paraId="05B5292C" w14:textId="17356627" w:rsidR="003404C3" w:rsidRDefault="003404C3" w:rsidP="003404C3">
      <w:pPr>
        <w:pStyle w:val="Solutions"/>
      </w:pPr>
      <w:r>
        <w:t>Solutions</w:t>
      </w:r>
    </w:p>
    <w:p w14:paraId="45F97320" w14:textId="6D614A35" w:rsidR="00BE2BD7" w:rsidRDefault="00F5002F" w:rsidP="00393D3D">
      <w:pPr>
        <w:pStyle w:val="NumberedSteps"/>
        <w:numPr>
          <w:ilvl w:val="0"/>
          <w:numId w:val="35"/>
        </w:numPr>
        <w:tabs>
          <w:tab w:val="left" w:pos="1134"/>
        </w:tabs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703C7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4D07E5" w:rsidRPr="00703C7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run nginx-pod </w:t>
      </w:r>
      <w:r w:rsidR="00E976A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4D07E5" w:rsidRPr="00703C7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</w:t>
      </w:r>
      <w:proofErr w:type="gramStart"/>
      <w:r w:rsidR="004D07E5" w:rsidRPr="00703C7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nginx:alpine</w:t>
      </w:r>
      <w:proofErr w:type="gramEnd"/>
    </w:p>
    <w:p w14:paraId="224B7B5C" w14:textId="77777777" w:rsidR="00E60EE1" w:rsidRPr="00E60EE1" w:rsidRDefault="00E60EE1" w:rsidP="00E60EE1">
      <w:pPr>
        <w:pStyle w:val="PlainText"/>
      </w:pPr>
    </w:p>
    <w:p w14:paraId="3B631B50" w14:textId="56402F0B" w:rsidR="00276876" w:rsidRPr="00625BBC" w:rsidRDefault="00676F85" w:rsidP="00625BBC">
      <w:pPr>
        <w:pStyle w:val="Heading11"/>
        <w:spacing w:after="0" w:afterAutospacing="0"/>
      </w:pPr>
      <w:r w:rsidRPr="009F6055">
        <w:rPr>
          <w:lang w:val="en-US"/>
        </w:rPr>
        <w:t>Deploy a </w:t>
      </w:r>
      <w:r w:rsidRPr="00B66AE4">
        <w:rPr>
          <w:b/>
          <w:bCs/>
          <w:lang w:val="en-US"/>
        </w:rPr>
        <w:t>messaging pod</w:t>
      </w:r>
      <w:r w:rsidRPr="009F6055">
        <w:rPr>
          <w:lang w:val="en-US"/>
        </w:rPr>
        <w:t xml:space="preserve"> using the </w:t>
      </w:r>
      <w:proofErr w:type="gramStart"/>
      <w:r w:rsidRPr="00B66AE4">
        <w:rPr>
          <w:b/>
          <w:bCs/>
          <w:lang w:val="en-US"/>
        </w:rPr>
        <w:t>redis:alpine</w:t>
      </w:r>
      <w:proofErr w:type="gramEnd"/>
      <w:r w:rsidRPr="009F6055">
        <w:rPr>
          <w:lang w:val="en-US"/>
        </w:rPr>
        <w:t> image with the labels set to </w:t>
      </w:r>
      <w:r w:rsidRPr="00B66AE4">
        <w:rPr>
          <w:b/>
          <w:bCs/>
          <w:lang w:val="en-US"/>
        </w:rPr>
        <w:t>tier=msg</w:t>
      </w:r>
    </w:p>
    <w:p w14:paraId="2685A8D0" w14:textId="77777777" w:rsidR="00625BBC" w:rsidRDefault="00625BBC" w:rsidP="00625BBC">
      <w:pPr>
        <w:pStyle w:val="Heading11"/>
        <w:numPr>
          <w:ilvl w:val="0"/>
          <w:numId w:val="0"/>
        </w:numPr>
        <w:spacing w:after="0" w:afterAutospacing="0"/>
        <w:ind w:left="283"/>
      </w:pPr>
    </w:p>
    <w:p w14:paraId="76A75FA5" w14:textId="77777777" w:rsidR="0097650A" w:rsidRPr="0097650A" w:rsidRDefault="0097650A" w:rsidP="004C28FC">
      <w:pPr>
        <w:pStyle w:val="Heading3Bullets"/>
        <w:numPr>
          <w:ilvl w:val="0"/>
          <w:numId w:val="6"/>
        </w:numPr>
        <w:ind w:left="567" w:hanging="283"/>
      </w:pPr>
      <w:r w:rsidRPr="0097650A">
        <w:t xml:space="preserve">Pod Name: </w:t>
      </w:r>
      <w:r w:rsidRPr="00B66AE4">
        <w:rPr>
          <w:b/>
          <w:bCs/>
        </w:rPr>
        <w:t>messaging</w:t>
      </w:r>
    </w:p>
    <w:p w14:paraId="0E0D2C83" w14:textId="77777777" w:rsidR="0097650A" w:rsidRPr="0097650A" w:rsidRDefault="0097650A" w:rsidP="004C28FC">
      <w:pPr>
        <w:pStyle w:val="Heading3Bullets"/>
        <w:numPr>
          <w:ilvl w:val="0"/>
          <w:numId w:val="6"/>
        </w:numPr>
        <w:ind w:left="567" w:hanging="283"/>
      </w:pPr>
      <w:r w:rsidRPr="0097650A">
        <w:t xml:space="preserve">Image: </w:t>
      </w:r>
      <w:proofErr w:type="gramStart"/>
      <w:r w:rsidRPr="00B66AE4">
        <w:rPr>
          <w:b/>
          <w:bCs/>
        </w:rPr>
        <w:t>redis:alpine</w:t>
      </w:r>
      <w:proofErr w:type="gramEnd"/>
    </w:p>
    <w:p w14:paraId="2A7162E6" w14:textId="77777777" w:rsidR="0097650A" w:rsidRDefault="0097650A" w:rsidP="00625BBC">
      <w:pPr>
        <w:pStyle w:val="Heading3Bullets"/>
        <w:numPr>
          <w:ilvl w:val="0"/>
          <w:numId w:val="6"/>
        </w:numPr>
        <w:spacing w:after="0"/>
        <w:ind w:left="568" w:right="2019" w:hanging="284"/>
      </w:pPr>
      <w:r w:rsidRPr="0097650A">
        <w:t>Labels: t</w:t>
      </w:r>
      <w:r w:rsidRPr="00B66AE4">
        <w:rPr>
          <w:b/>
          <w:bCs/>
        </w:rPr>
        <w:t>ier=msg</w:t>
      </w:r>
    </w:p>
    <w:p w14:paraId="12E06950" w14:textId="6B1C6F3F" w:rsidR="00D51A93" w:rsidRDefault="00D51A93" w:rsidP="00D51A93">
      <w:pPr>
        <w:pStyle w:val="Solutions"/>
      </w:pPr>
      <w:r>
        <w:t>Solutions</w:t>
      </w:r>
    </w:p>
    <w:p w14:paraId="66D8D2EA" w14:textId="23D81B31" w:rsidR="00D51A93" w:rsidRPr="0050659C" w:rsidRDefault="00BF66B3" w:rsidP="00E72922">
      <w:pPr>
        <w:pStyle w:val="NumberedSteps"/>
        <w:numPr>
          <w:ilvl w:val="0"/>
          <w:numId w:val="11"/>
        </w:numPr>
        <w:tabs>
          <w:tab w:val="left" w:pos="1134"/>
        </w:tabs>
        <w:ind w:left="1418" w:hanging="1134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D51A93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</w:t>
      </w:r>
      <w:r w:rsidR="005E0FBA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run messaging </w:t>
      </w:r>
      <w:r w:rsidR="00AA460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59291B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</w:t>
      </w:r>
      <w:proofErr w:type="gramStart"/>
      <w:r w:rsidR="0059291B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redis:alpine</w:t>
      </w:r>
      <w:proofErr w:type="gramEnd"/>
      <w:r w:rsidR="0059291B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4523C1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59291B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labels</w:t>
      </w:r>
      <w:r w:rsidR="00054244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=</w:t>
      </w:r>
      <w:r w:rsidR="007A20A2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tier=msg</w:t>
      </w:r>
    </w:p>
    <w:p w14:paraId="09409974" w14:textId="272184AF" w:rsidR="006925DE" w:rsidRPr="0050659C" w:rsidRDefault="006925DE" w:rsidP="00E72922">
      <w:pPr>
        <w:pStyle w:val="NumberedSteps"/>
        <w:numPr>
          <w:ilvl w:val="0"/>
          <w:numId w:val="11"/>
        </w:numPr>
        <w:tabs>
          <w:tab w:val="left" w:pos="1134"/>
        </w:tabs>
        <w:ind w:left="1418" w:hanging="1134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get pods </w:t>
      </w:r>
      <w:r w:rsidR="00625BBC" w:rsidRPr="0050659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--show-labels</w:t>
      </w:r>
    </w:p>
    <w:p w14:paraId="1BB25765" w14:textId="77777777" w:rsidR="00AF445E" w:rsidRPr="00AF445E" w:rsidRDefault="00AF445E" w:rsidP="00AF445E">
      <w:pPr>
        <w:pStyle w:val="PlainText"/>
      </w:pPr>
    </w:p>
    <w:p w14:paraId="4FA2457D" w14:textId="77777777" w:rsidR="001D462C" w:rsidRPr="001D462C" w:rsidRDefault="001D462C" w:rsidP="001D462C">
      <w:pPr>
        <w:pStyle w:val="PlainText"/>
      </w:pPr>
    </w:p>
    <w:p w14:paraId="31744952" w14:textId="0FD0EDD4" w:rsidR="00676F85" w:rsidRDefault="00022CBC" w:rsidP="00676F85">
      <w:pPr>
        <w:pStyle w:val="Heading10"/>
      </w:pPr>
      <w:r w:rsidRPr="00022CBC">
        <w:t xml:space="preserve">Create a </w:t>
      </w:r>
      <w:r w:rsidRPr="0033680F">
        <w:rPr>
          <w:b/>
          <w:bCs/>
        </w:rPr>
        <w:t>namespace</w:t>
      </w:r>
      <w:r w:rsidRPr="00022CBC">
        <w:t xml:space="preserve"> named </w:t>
      </w:r>
      <w:r w:rsidRPr="0033680F">
        <w:rPr>
          <w:b/>
          <w:bCs/>
        </w:rPr>
        <w:t>apx-x9984574</w:t>
      </w:r>
      <w:r w:rsidRPr="00022CBC">
        <w:t>.</w:t>
      </w:r>
    </w:p>
    <w:p w14:paraId="02FFFCCB" w14:textId="77777777" w:rsidR="00037BD9" w:rsidRDefault="00037BD9" w:rsidP="00037BD9">
      <w:pPr>
        <w:pStyle w:val="Heading10"/>
        <w:numPr>
          <w:ilvl w:val="0"/>
          <w:numId w:val="0"/>
        </w:numPr>
        <w:ind w:left="283"/>
      </w:pPr>
    </w:p>
    <w:p w14:paraId="1D018DA0" w14:textId="30B08F0C" w:rsidR="00022CBC" w:rsidRDefault="006C090F" w:rsidP="004C28FC">
      <w:pPr>
        <w:pStyle w:val="Heading3Bullets"/>
        <w:numPr>
          <w:ilvl w:val="0"/>
          <w:numId w:val="6"/>
        </w:numPr>
        <w:ind w:left="567" w:hanging="283"/>
      </w:pPr>
      <w:r w:rsidRPr="006C090F">
        <w:t>Namespace: apx-x9984574</w:t>
      </w:r>
    </w:p>
    <w:p w14:paraId="1540430C" w14:textId="29C9A970" w:rsidR="004523C1" w:rsidRDefault="004523C1" w:rsidP="004523C1">
      <w:pPr>
        <w:pStyle w:val="Solutions"/>
      </w:pPr>
      <w:r>
        <w:t>Solutions</w:t>
      </w:r>
    </w:p>
    <w:p w14:paraId="1A3CABB9" w14:textId="1E7720AE" w:rsidR="00377F85" w:rsidRDefault="00DF10A5" w:rsidP="00E72922">
      <w:pPr>
        <w:pStyle w:val="NumberedSteps"/>
        <w:numPr>
          <w:ilvl w:val="0"/>
          <w:numId w:val="12"/>
        </w:numPr>
        <w:tabs>
          <w:tab w:val="left" w:pos="1134"/>
        </w:tabs>
        <w:ind w:left="1276" w:hanging="992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2B736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377F85" w:rsidRPr="002B736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create ns </w:t>
      </w:r>
      <w:r w:rsidRPr="002B736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apx-x9984574</w:t>
      </w:r>
    </w:p>
    <w:p w14:paraId="442BBDBA" w14:textId="77777777" w:rsidR="00E60EE1" w:rsidRPr="00E60EE1" w:rsidRDefault="00E60EE1" w:rsidP="00E60EE1">
      <w:pPr>
        <w:pStyle w:val="PlainText"/>
      </w:pPr>
    </w:p>
    <w:p w14:paraId="552DABED" w14:textId="77777777" w:rsidR="00676F85" w:rsidRPr="007D7431" w:rsidRDefault="00676F85" w:rsidP="00676F85">
      <w:pPr>
        <w:pStyle w:val="Heading11"/>
        <w:rPr>
          <w:b/>
          <w:bCs/>
        </w:rPr>
      </w:pPr>
      <w:r w:rsidRPr="00C366DE">
        <w:rPr>
          <w:lang w:val="en-US"/>
        </w:rPr>
        <w:t xml:space="preserve">Get the list of nodes in </w:t>
      </w:r>
      <w:r w:rsidRPr="007D7431">
        <w:rPr>
          <w:b/>
          <w:bCs/>
          <w:lang w:val="en-US"/>
        </w:rPr>
        <w:t>JSON</w:t>
      </w:r>
      <w:r w:rsidRPr="00C366DE">
        <w:rPr>
          <w:lang w:val="en-US"/>
        </w:rPr>
        <w:t xml:space="preserve"> format and store it in a file at </w:t>
      </w:r>
      <w:r w:rsidRPr="007D7431">
        <w:rPr>
          <w:b/>
          <w:bCs/>
          <w:lang w:val="en-US"/>
        </w:rPr>
        <w:t>/opt/outputs/nodes-z3444kd9.json.</w:t>
      </w:r>
    </w:p>
    <w:p w14:paraId="7819B0BC" w14:textId="666AB5BB" w:rsidR="00B00893" w:rsidRDefault="00B00893" w:rsidP="00B00893">
      <w:pPr>
        <w:pStyle w:val="Solutions"/>
      </w:pPr>
      <w:r>
        <w:t>Solutions</w:t>
      </w:r>
    </w:p>
    <w:p w14:paraId="60C556FF" w14:textId="6C6DA78E" w:rsidR="00B00893" w:rsidRPr="00E60EE1" w:rsidRDefault="002C7C16" w:rsidP="00E72922">
      <w:pPr>
        <w:pStyle w:val="NumberedSteps"/>
        <w:numPr>
          <w:ilvl w:val="0"/>
          <w:numId w:val="13"/>
        </w:numPr>
        <w:tabs>
          <w:tab w:val="left" w:pos="1134"/>
        </w:tabs>
        <w:ind w:left="1418" w:hanging="1134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E60EE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3F4C25" w:rsidRPr="00E60EE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get nodes -o Json &gt; /opt/output/nodes-z3444</w:t>
      </w:r>
      <w:r w:rsidR="001A28D4" w:rsidRPr="00E60EE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kd9</w:t>
      </w:r>
      <w:r w:rsidR="007A1E6C" w:rsidRPr="00E60EE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.jason</w:t>
      </w:r>
    </w:p>
    <w:p w14:paraId="5BE8385A" w14:textId="77777777" w:rsidR="00A3610A" w:rsidRDefault="00A3610A" w:rsidP="00A3610A">
      <w:pPr>
        <w:pStyle w:val="PlainText"/>
      </w:pPr>
    </w:p>
    <w:p w14:paraId="08B9097B" w14:textId="77777777" w:rsidR="00A3610A" w:rsidRDefault="00A3610A" w:rsidP="00A3610A">
      <w:pPr>
        <w:pStyle w:val="PlainText"/>
      </w:pPr>
    </w:p>
    <w:p w14:paraId="40E55B5C" w14:textId="77777777" w:rsidR="00A3610A" w:rsidRDefault="00A3610A" w:rsidP="00A3610A">
      <w:pPr>
        <w:pStyle w:val="PlainText"/>
      </w:pPr>
    </w:p>
    <w:p w14:paraId="14425123" w14:textId="77777777" w:rsidR="00A3610A" w:rsidRDefault="00A3610A" w:rsidP="00A3610A">
      <w:pPr>
        <w:pStyle w:val="PlainText"/>
      </w:pPr>
    </w:p>
    <w:p w14:paraId="68B11D78" w14:textId="77777777" w:rsidR="00A3610A" w:rsidRDefault="00A3610A" w:rsidP="00A3610A">
      <w:pPr>
        <w:pStyle w:val="PlainText"/>
      </w:pPr>
    </w:p>
    <w:p w14:paraId="68F3C0EC" w14:textId="77777777" w:rsidR="00F42FB6" w:rsidRDefault="00F42FB6" w:rsidP="00A3610A">
      <w:pPr>
        <w:pStyle w:val="PlainText"/>
      </w:pPr>
    </w:p>
    <w:p w14:paraId="246FB715" w14:textId="77777777" w:rsidR="00A3610A" w:rsidRDefault="00A3610A" w:rsidP="00A3610A">
      <w:pPr>
        <w:pStyle w:val="PlainText"/>
      </w:pPr>
    </w:p>
    <w:p w14:paraId="68C36283" w14:textId="77777777" w:rsidR="00A3610A" w:rsidRDefault="00A3610A" w:rsidP="00A3610A">
      <w:pPr>
        <w:pStyle w:val="PlainText"/>
      </w:pPr>
    </w:p>
    <w:p w14:paraId="3012C507" w14:textId="77777777" w:rsidR="0035436F" w:rsidRPr="0035436F" w:rsidRDefault="0035436F" w:rsidP="0035436F">
      <w:pPr>
        <w:pStyle w:val="Heading11"/>
        <w:numPr>
          <w:ilvl w:val="0"/>
          <w:numId w:val="0"/>
        </w:numPr>
        <w:ind w:left="283"/>
      </w:pPr>
    </w:p>
    <w:p w14:paraId="54297478" w14:textId="59BC83A2" w:rsidR="00676F85" w:rsidRPr="00756670" w:rsidRDefault="00676F85" w:rsidP="00676F85">
      <w:pPr>
        <w:pStyle w:val="Heading11"/>
      </w:pPr>
      <w:r w:rsidRPr="00BB06E0">
        <w:rPr>
          <w:lang w:val="en-US"/>
        </w:rPr>
        <w:t>Create a service </w:t>
      </w:r>
      <w:r w:rsidRPr="00CE743E">
        <w:rPr>
          <w:b/>
          <w:bCs/>
          <w:lang w:val="en-US"/>
        </w:rPr>
        <w:t>messaging-service</w:t>
      </w:r>
      <w:r w:rsidRPr="00BB06E0">
        <w:rPr>
          <w:lang w:val="en-US"/>
        </w:rPr>
        <w:t xml:space="preserve"> to expose the messaging application within the cluster on </w:t>
      </w:r>
      <w:r w:rsidRPr="00CE743E">
        <w:rPr>
          <w:b/>
          <w:bCs/>
          <w:lang w:val="en-US"/>
        </w:rPr>
        <w:t>port 6379</w:t>
      </w:r>
      <w:r w:rsidRPr="00BB06E0">
        <w:rPr>
          <w:lang w:val="en-US"/>
        </w:rPr>
        <w:t>.</w:t>
      </w:r>
    </w:p>
    <w:p w14:paraId="1566869B" w14:textId="77777777" w:rsidR="00756670" w:rsidRDefault="00756670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Service: </w:t>
      </w:r>
      <w:r w:rsidRPr="00B63B24">
        <w:rPr>
          <w:b/>
          <w:bCs/>
        </w:rPr>
        <w:t>messaging-service</w:t>
      </w:r>
    </w:p>
    <w:p w14:paraId="1946AD52" w14:textId="77777777" w:rsidR="00756670" w:rsidRDefault="00756670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Port: </w:t>
      </w:r>
      <w:r w:rsidRPr="00B63B24">
        <w:rPr>
          <w:b/>
          <w:bCs/>
        </w:rPr>
        <w:t>6379</w:t>
      </w:r>
    </w:p>
    <w:p w14:paraId="4773E16E" w14:textId="77777777" w:rsidR="00756670" w:rsidRDefault="00756670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Type: </w:t>
      </w:r>
      <w:r w:rsidRPr="00B63B24">
        <w:rPr>
          <w:b/>
          <w:bCs/>
        </w:rPr>
        <w:t>ClusterIp</w:t>
      </w:r>
    </w:p>
    <w:p w14:paraId="439C0D1B" w14:textId="77777777" w:rsidR="00756670" w:rsidRPr="00534872" w:rsidRDefault="00756670" w:rsidP="004C28FC">
      <w:pPr>
        <w:pStyle w:val="Heading3Bullets"/>
        <w:numPr>
          <w:ilvl w:val="0"/>
          <w:numId w:val="6"/>
        </w:numPr>
        <w:ind w:left="567" w:hanging="283"/>
        <w:rPr>
          <w:b/>
          <w:bCs/>
        </w:rPr>
      </w:pPr>
      <w:r w:rsidRPr="00534872">
        <w:rPr>
          <w:b/>
          <w:bCs/>
        </w:rPr>
        <w:t>Use the right labels</w:t>
      </w:r>
    </w:p>
    <w:p w14:paraId="3033296E" w14:textId="17E9D838" w:rsidR="00466613" w:rsidRDefault="00466613" w:rsidP="0045714E">
      <w:pPr>
        <w:pStyle w:val="Solutions"/>
        <w:ind w:right="-1276"/>
      </w:pPr>
      <w:r>
        <w:t>Solutions</w:t>
      </w:r>
    </w:p>
    <w:p w14:paraId="77CA4C38" w14:textId="1CE2DC1C" w:rsidR="002377FA" w:rsidRPr="001C2597" w:rsidRDefault="00466613" w:rsidP="00E72922">
      <w:pPr>
        <w:pStyle w:val="NumberedSteps"/>
        <w:numPr>
          <w:ilvl w:val="0"/>
          <w:numId w:val="14"/>
        </w:numPr>
        <w:tabs>
          <w:tab w:val="left" w:pos="1134"/>
        </w:tabs>
        <w:ind w:left="1134" w:right="-142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expose pod messaging --type=ClusterIP --port=6379 -</w:t>
      </w:r>
      <w:r w:rsidR="0045714E"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</w:t>
      </w:r>
      <w:r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labels=messaging=service</w:t>
      </w:r>
      <w:r w:rsidR="009F0A92"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BE69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9F0A92"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name=messaging-service</w:t>
      </w:r>
    </w:p>
    <w:p w14:paraId="78A12E4C" w14:textId="37F55DA1" w:rsidR="00466613" w:rsidRPr="001C2597" w:rsidRDefault="00466613" w:rsidP="00E72922">
      <w:pPr>
        <w:pStyle w:val="NumberedSteps"/>
        <w:numPr>
          <w:ilvl w:val="0"/>
          <w:numId w:val="14"/>
        </w:numPr>
        <w:tabs>
          <w:tab w:val="left" w:pos="1134"/>
        </w:tabs>
        <w:ind w:left="1418" w:right="-142" w:hanging="1134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</w:t>
      </w:r>
      <w:r w:rsidR="001247B9"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get svc </w:t>
      </w:r>
      <w:r w:rsidR="00B95B1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1247B9"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show-la</w:t>
      </w:r>
      <w:r w:rsidR="00BE3AA7" w:rsidRPr="001C259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bels</w:t>
      </w:r>
    </w:p>
    <w:p w14:paraId="05EAEE12" w14:textId="608187CE" w:rsidR="00BA066E" w:rsidRDefault="00BA066E" w:rsidP="00BA066E">
      <w:pPr>
        <w:pStyle w:val="Heading11"/>
      </w:pPr>
      <w:r w:rsidRPr="00BA066E">
        <w:t xml:space="preserve">Create a deployment named </w:t>
      </w:r>
      <w:r w:rsidRPr="00861AB9">
        <w:rPr>
          <w:b/>
          <w:bCs/>
        </w:rPr>
        <w:t>hr-web-app</w:t>
      </w:r>
      <w:r w:rsidRPr="00BA066E">
        <w:t xml:space="preserve"> using the image </w:t>
      </w:r>
      <w:r w:rsidRPr="00861AB9">
        <w:rPr>
          <w:b/>
          <w:bCs/>
        </w:rPr>
        <w:t>kodekloud/webapp-color</w:t>
      </w:r>
      <w:r w:rsidRPr="00BA066E">
        <w:t xml:space="preserve"> with </w:t>
      </w:r>
      <w:r w:rsidRPr="00861AB9">
        <w:rPr>
          <w:b/>
          <w:bCs/>
        </w:rPr>
        <w:t>2 replicas</w:t>
      </w:r>
      <w:r w:rsidRPr="00BA066E">
        <w:t>.</w:t>
      </w:r>
    </w:p>
    <w:p w14:paraId="5171E452" w14:textId="77777777" w:rsidR="009E4772" w:rsidRDefault="009E4772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Name: </w:t>
      </w:r>
      <w:r w:rsidRPr="00D2056A">
        <w:rPr>
          <w:b/>
          <w:bCs/>
        </w:rPr>
        <w:t>hr-web-app</w:t>
      </w:r>
    </w:p>
    <w:p w14:paraId="1951099D" w14:textId="77777777" w:rsidR="009E4772" w:rsidRPr="00D2056A" w:rsidRDefault="009E4772" w:rsidP="004C28FC">
      <w:pPr>
        <w:pStyle w:val="Heading3Bullets"/>
        <w:numPr>
          <w:ilvl w:val="0"/>
          <w:numId w:val="6"/>
        </w:numPr>
        <w:ind w:left="567" w:hanging="283"/>
        <w:rPr>
          <w:b/>
          <w:bCs/>
        </w:rPr>
      </w:pPr>
      <w:r>
        <w:t xml:space="preserve">Image: </w:t>
      </w:r>
      <w:r w:rsidRPr="00D2056A">
        <w:rPr>
          <w:b/>
          <w:bCs/>
        </w:rPr>
        <w:t>kodekloud/webapp-color</w:t>
      </w:r>
    </w:p>
    <w:p w14:paraId="54EA8E1F" w14:textId="77777777" w:rsidR="009E4772" w:rsidRDefault="009E4772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Replicas: </w:t>
      </w:r>
      <w:r w:rsidRPr="00D2056A">
        <w:rPr>
          <w:b/>
          <w:bCs/>
        </w:rPr>
        <w:t>2</w:t>
      </w:r>
    </w:p>
    <w:p w14:paraId="254BC19C" w14:textId="2775BB89" w:rsidR="00045F4B" w:rsidRDefault="00045F4B" w:rsidP="00045F4B">
      <w:pPr>
        <w:pStyle w:val="Solutions"/>
      </w:pPr>
      <w:r>
        <w:t>Solutions</w:t>
      </w:r>
    </w:p>
    <w:p w14:paraId="11324302" w14:textId="483135BE" w:rsidR="00045F4B" w:rsidRPr="00F758AE" w:rsidRDefault="00E3354C" w:rsidP="00393D3D">
      <w:pPr>
        <w:pStyle w:val="NumberedSteps"/>
        <w:numPr>
          <w:ilvl w:val="0"/>
          <w:numId w:val="53"/>
        </w:numPr>
        <w:tabs>
          <w:tab w:val="left" w:pos="1134"/>
        </w:tabs>
        <w:ind w:right="-611" w:hanging="3289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758A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045F4B" w:rsidRPr="00F758A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</w:t>
      </w:r>
      <w:r w:rsidR="00D83253" w:rsidRPr="00F758A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create deployment hr-web-app </w:t>
      </w:r>
      <w:r w:rsidR="0086708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D83253" w:rsidRPr="00F758A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image=kodecloud</w:t>
      </w:r>
      <w:r w:rsidR="00460A43" w:rsidRPr="00F758A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/webapp-color </w:t>
      </w:r>
      <w:r w:rsidRPr="00F758A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460A43" w:rsidRPr="00F758A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replicas=2 </w:t>
      </w:r>
    </w:p>
    <w:p w14:paraId="66290857" w14:textId="23D296BC" w:rsidR="00960B49" w:rsidRDefault="00960B49" w:rsidP="00C85FD1">
      <w:pPr>
        <w:pStyle w:val="Heading11"/>
        <w:ind w:right="141"/>
        <w:jc w:val="both"/>
      </w:pPr>
      <w:r w:rsidRPr="00960B49">
        <w:t xml:space="preserve">Create a static pod named </w:t>
      </w:r>
      <w:r w:rsidRPr="005601BE">
        <w:rPr>
          <w:b/>
          <w:bCs/>
        </w:rPr>
        <w:t>static-busybox</w:t>
      </w:r>
      <w:r w:rsidRPr="00960B49">
        <w:t xml:space="preserve"> on the controlplane node that uses the </w:t>
      </w:r>
      <w:r w:rsidRPr="005601BE">
        <w:rPr>
          <w:b/>
          <w:bCs/>
        </w:rPr>
        <w:t>busybox image</w:t>
      </w:r>
      <w:r w:rsidRPr="00960B49">
        <w:t xml:space="preserve"> and the command </w:t>
      </w:r>
      <w:r w:rsidRPr="005601BE">
        <w:rPr>
          <w:b/>
          <w:bCs/>
        </w:rPr>
        <w:t>sleep 1000</w:t>
      </w:r>
      <w:r w:rsidRPr="00960B49">
        <w:t>.</w:t>
      </w:r>
    </w:p>
    <w:p w14:paraId="2EA1C5A8" w14:textId="77777777" w:rsidR="005F742E" w:rsidRPr="005F742E" w:rsidRDefault="005F742E" w:rsidP="004C28FC">
      <w:pPr>
        <w:pStyle w:val="Heading3Bullets"/>
        <w:numPr>
          <w:ilvl w:val="0"/>
          <w:numId w:val="6"/>
        </w:numPr>
        <w:ind w:left="567" w:hanging="283"/>
      </w:pPr>
      <w:r w:rsidRPr="005F742E">
        <w:t>Name: static-busybox</w:t>
      </w:r>
    </w:p>
    <w:p w14:paraId="0F287987" w14:textId="77777777" w:rsidR="005F742E" w:rsidRDefault="005F742E" w:rsidP="004C28FC">
      <w:pPr>
        <w:pStyle w:val="Heading3Bullets"/>
        <w:numPr>
          <w:ilvl w:val="0"/>
          <w:numId w:val="6"/>
        </w:numPr>
        <w:spacing w:after="0"/>
        <w:ind w:left="568" w:right="2019" w:hanging="284"/>
      </w:pPr>
      <w:r w:rsidRPr="005F742E">
        <w:t>Image: busybox</w:t>
      </w:r>
    </w:p>
    <w:p w14:paraId="42A4D94F" w14:textId="07B86EA5" w:rsidR="00572DD2" w:rsidRDefault="00572DD2" w:rsidP="00572DD2">
      <w:pPr>
        <w:pStyle w:val="Solutions"/>
      </w:pPr>
      <w:r>
        <w:t>Solutions</w:t>
      </w:r>
    </w:p>
    <w:p w14:paraId="037C39D9" w14:textId="73BD1F80" w:rsidR="00572DD2" w:rsidRPr="004C4832" w:rsidRDefault="00572DD2" w:rsidP="007C69BD">
      <w:pPr>
        <w:pStyle w:val="NumberedSteps"/>
        <w:numPr>
          <w:ilvl w:val="0"/>
          <w:numId w:val="15"/>
        </w:numPr>
        <w:tabs>
          <w:tab w:val="left" w:pos="1134"/>
        </w:tabs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run static-busybox --image=busybox </w:t>
      </w:r>
      <w:r w:rsidR="004720B3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--command sleep 1000 </w:t>
      </w:r>
      <w:r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--dry-run=client -o </w:t>
      </w:r>
      <w:proofErr w:type="gramStart"/>
      <w:r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yaml  &gt;</w:t>
      </w:r>
      <w:proofErr w:type="gramEnd"/>
      <w:r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/etc/kubernetes/manifests/static-busybox.yaml</w:t>
      </w:r>
    </w:p>
    <w:p w14:paraId="29B8C560" w14:textId="77777777" w:rsidR="00676F85" w:rsidRDefault="00676F85" w:rsidP="00676F85">
      <w:pPr>
        <w:pStyle w:val="Heading11"/>
      </w:pPr>
      <w:r w:rsidRPr="00E166FE">
        <w:t xml:space="preserve">Create a </w:t>
      </w:r>
      <w:r w:rsidRPr="00FE5913">
        <w:rPr>
          <w:b/>
          <w:bCs/>
        </w:rPr>
        <w:t>POD</w:t>
      </w:r>
      <w:r w:rsidRPr="00E166FE">
        <w:t xml:space="preserve"> in the finance namespace named </w:t>
      </w:r>
      <w:r w:rsidRPr="005601BE">
        <w:rPr>
          <w:b/>
          <w:bCs/>
        </w:rPr>
        <w:t>temp-bus</w:t>
      </w:r>
      <w:r w:rsidRPr="00E166FE">
        <w:t xml:space="preserve"> with the image </w:t>
      </w:r>
      <w:proofErr w:type="gramStart"/>
      <w:r w:rsidRPr="00FE5913">
        <w:rPr>
          <w:b/>
          <w:bCs/>
        </w:rPr>
        <w:t>redis:alpine</w:t>
      </w:r>
      <w:proofErr w:type="gramEnd"/>
      <w:r w:rsidRPr="00E166FE">
        <w:t>.</w:t>
      </w:r>
    </w:p>
    <w:p w14:paraId="47F0F725" w14:textId="77777777" w:rsidR="00670099" w:rsidRDefault="00670099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Name: </w:t>
      </w:r>
      <w:r w:rsidRPr="00FE5913">
        <w:rPr>
          <w:b/>
          <w:bCs/>
        </w:rPr>
        <w:t>temp-bus</w:t>
      </w:r>
    </w:p>
    <w:p w14:paraId="024628D4" w14:textId="77777777" w:rsidR="00670099" w:rsidRDefault="00670099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Image Name: </w:t>
      </w:r>
      <w:proofErr w:type="gramStart"/>
      <w:r w:rsidRPr="00FE5913">
        <w:rPr>
          <w:b/>
          <w:bCs/>
        </w:rPr>
        <w:t>redis:alpine</w:t>
      </w:r>
      <w:proofErr w:type="gramEnd"/>
    </w:p>
    <w:p w14:paraId="52AB58D8" w14:textId="21544A25" w:rsidR="0013184F" w:rsidRDefault="0013184F" w:rsidP="0013184F">
      <w:pPr>
        <w:pStyle w:val="Solutions"/>
      </w:pPr>
      <w:r>
        <w:t>Solutions</w:t>
      </w:r>
    </w:p>
    <w:p w14:paraId="378F5C99" w14:textId="00E875C2" w:rsidR="0013184F" w:rsidRPr="004C4832" w:rsidRDefault="00630FB7" w:rsidP="00E72922">
      <w:pPr>
        <w:pStyle w:val="NumberedSteps"/>
        <w:numPr>
          <w:ilvl w:val="0"/>
          <w:numId w:val="16"/>
        </w:numPr>
        <w:tabs>
          <w:tab w:val="left" w:pos="1134"/>
        </w:tabs>
        <w:ind w:left="1134" w:right="-569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13184F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</w:t>
      </w:r>
      <w:r w:rsidR="00B96D7F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run temp-bus</w:t>
      </w:r>
      <w:r w:rsidR="00667C2D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--</w:t>
      </w:r>
      <w:r w:rsidR="00B96D7F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</w:t>
      </w:r>
      <w:proofErr w:type="gramStart"/>
      <w:r w:rsidR="00B96D7F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redis:alpine</w:t>
      </w:r>
      <w:proofErr w:type="gramEnd"/>
      <w:r w:rsidR="00B96D7F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-n </w:t>
      </w:r>
      <w:r w:rsidR="00290E2C" w:rsidRPr="004C483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finance</w:t>
      </w:r>
    </w:p>
    <w:p w14:paraId="66B0FA02" w14:textId="77777777" w:rsidR="004551AE" w:rsidRDefault="004551AE" w:rsidP="004551AE">
      <w:pPr>
        <w:pStyle w:val="PlainText"/>
      </w:pPr>
    </w:p>
    <w:p w14:paraId="34892807" w14:textId="77777777" w:rsidR="004551AE" w:rsidRDefault="004551AE" w:rsidP="004551AE">
      <w:pPr>
        <w:pStyle w:val="PlainText"/>
      </w:pPr>
    </w:p>
    <w:p w14:paraId="1AF3D573" w14:textId="77777777" w:rsidR="00214D12" w:rsidRDefault="00214D12" w:rsidP="004551AE">
      <w:pPr>
        <w:pStyle w:val="PlainText"/>
      </w:pPr>
    </w:p>
    <w:p w14:paraId="7E5A6856" w14:textId="77777777" w:rsidR="00214D12" w:rsidRDefault="00214D12" w:rsidP="004551AE">
      <w:pPr>
        <w:pStyle w:val="PlainText"/>
      </w:pPr>
    </w:p>
    <w:p w14:paraId="5426A6C0" w14:textId="77777777" w:rsidR="00214D12" w:rsidRDefault="00214D12" w:rsidP="004551AE">
      <w:pPr>
        <w:pStyle w:val="PlainText"/>
      </w:pPr>
    </w:p>
    <w:p w14:paraId="56F4EBA9" w14:textId="77777777" w:rsidR="00844BAE" w:rsidRDefault="00844BAE" w:rsidP="00844BAE">
      <w:pPr>
        <w:pStyle w:val="Heading11"/>
        <w:numPr>
          <w:ilvl w:val="0"/>
          <w:numId w:val="0"/>
        </w:numPr>
        <w:ind w:left="283"/>
      </w:pPr>
    </w:p>
    <w:p w14:paraId="3078CDF1" w14:textId="400690FC" w:rsidR="00676F85" w:rsidRDefault="00676F85" w:rsidP="00676F85">
      <w:pPr>
        <w:pStyle w:val="Heading11"/>
      </w:pPr>
      <w:r w:rsidRPr="008C6B53">
        <w:t xml:space="preserve">A new application </w:t>
      </w:r>
      <w:r w:rsidRPr="00FE5913">
        <w:rPr>
          <w:b/>
          <w:bCs/>
        </w:rPr>
        <w:t>orange</w:t>
      </w:r>
      <w:r w:rsidRPr="008C6B53">
        <w:t xml:space="preserve"> is deployed. There is something wrong with it. Identify and fix the issue.</w:t>
      </w:r>
    </w:p>
    <w:p w14:paraId="1E43C257" w14:textId="77777777" w:rsidR="00476FA8" w:rsidRDefault="00476FA8" w:rsidP="00476FA8">
      <w:pPr>
        <w:pStyle w:val="Heading11"/>
        <w:numPr>
          <w:ilvl w:val="0"/>
          <w:numId w:val="0"/>
        </w:numPr>
        <w:ind w:left="283"/>
      </w:pPr>
    </w:p>
    <w:p w14:paraId="6CF1AB15" w14:textId="0C023CFE" w:rsidR="00D409BB" w:rsidRDefault="002F6303" w:rsidP="002225E1">
      <w:pPr>
        <w:pStyle w:val="Heading11"/>
        <w:numPr>
          <w:ilvl w:val="0"/>
          <w:numId w:val="0"/>
        </w:numPr>
        <w:spacing w:before="0" w:beforeAutospacing="0" w:after="0" w:afterAutospacing="0"/>
        <w:ind w:left="284" w:hanging="284"/>
        <w:jc w:val="center"/>
      </w:pPr>
      <w:r>
        <w:rPr>
          <w:noProof/>
        </w:rPr>
        <w:drawing>
          <wp:inline distT="0" distB="0" distL="0" distR="0" wp14:anchorId="123F0A6E" wp14:editId="41428DC9">
            <wp:extent cx="5293871" cy="1961072"/>
            <wp:effectExtent l="152400" t="152400" r="364490" b="363220"/>
            <wp:docPr id="532745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134" cy="1965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37EDE" w14:textId="0E3D3DF1" w:rsidR="007644DB" w:rsidRDefault="00D409BB" w:rsidP="00D409BB">
      <w:pPr>
        <w:pStyle w:val="Heading11"/>
      </w:pPr>
      <w:r>
        <w:t xml:space="preserve"> </w:t>
      </w:r>
      <w:r w:rsidRPr="00D409BB">
        <w:t xml:space="preserve">Expose the </w:t>
      </w:r>
      <w:r w:rsidRPr="00786016">
        <w:rPr>
          <w:b/>
          <w:bCs/>
        </w:rPr>
        <w:t>hr-web-app</w:t>
      </w:r>
      <w:r w:rsidRPr="00D409BB">
        <w:t xml:space="preserve"> created in the previous task as a service named </w:t>
      </w:r>
      <w:r w:rsidRPr="00786016">
        <w:rPr>
          <w:b/>
          <w:bCs/>
        </w:rPr>
        <w:t>hr-web-app-service</w:t>
      </w:r>
      <w:r w:rsidRPr="00D409BB">
        <w:t xml:space="preserve">, accessible on </w:t>
      </w:r>
      <w:r w:rsidRPr="00786016">
        <w:rPr>
          <w:b/>
          <w:bCs/>
        </w:rPr>
        <w:t>port 30082</w:t>
      </w:r>
      <w:r w:rsidRPr="00D409BB">
        <w:t xml:space="preserve"> on the nodes of the cluster.</w:t>
      </w:r>
    </w:p>
    <w:p w14:paraId="78082896" w14:textId="77777777" w:rsidR="00240268" w:rsidRDefault="00240268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The web application listens on </w:t>
      </w:r>
      <w:r w:rsidRPr="00786016">
        <w:rPr>
          <w:b/>
          <w:bCs/>
        </w:rPr>
        <w:t>port 8080</w:t>
      </w:r>
      <w:r>
        <w:t>.</w:t>
      </w:r>
    </w:p>
    <w:p w14:paraId="552AAE73" w14:textId="77777777" w:rsidR="00240268" w:rsidRDefault="00240268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Name: </w:t>
      </w:r>
      <w:r w:rsidRPr="00786016">
        <w:rPr>
          <w:b/>
          <w:bCs/>
        </w:rPr>
        <w:t>hr-web-app-service</w:t>
      </w:r>
    </w:p>
    <w:p w14:paraId="2139A647" w14:textId="77777777" w:rsidR="00240268" w:rsidRDefault="00240268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Type: </w:t>
      </w:r>
      <w:r w:rsidRPr="00786016">
        <w:rPr>
          <w:b/>
          <w:bCs/>
        </w:rPr>
        <w:t>NodePort</w:t>
      </w:r>
    </w:p>
    <w:p w14:paraId="6A94CAFE" w14:textId="77777777" w:rsidR="00240268" w:rsidRDefault="00240268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Endpoints: </w:t>
      </w:r>
      <w:r w:rsidRPr="00786016">
        <w:rPr>
          <w:b/>
          <w:bCs/>
        </w:rPr>
        <w:t>2</w:t>
      </w:r>
    </w:p>
    <w:p w14:paraId="4D851510" w14:textId="77777777" w:rsidR="00240268" w:rsidRDefault="00240268" w:rsidP="004C28FC">
      <w:pPr>
        <w:pStyle w:val="Heading3Bullets"/>
        <w:numPr>
          <w:ilvl w:val="0"/>
          <w:numId w:val="6"/>
        </w:numPr>
        <w:ind w:left="567" w:hanging="283"/>
      </w:pPr>
      <w:r>
        <w:t>Port:</w:t>
      </w:r>
      <w:r w:rsidRPr="00786016">
        <w:rPr>
          <w:b/>
          <w:bCs/>
        </w:rPr>
        <w:t xml:space="preserve"> 8080</w:t>
      </w:r>
    </w:p>
    <w:p w14:paraId="000DE75B" w14:textId="7CFF6D37" w:rsidR="00240268" w:rsidRDefault="00240268" w:rsidP="006A45D0">
      <w:pPr>
        <w:pStyle w:val="Heading3Bullets"/>
        <w:numPr>
          <w:ilvl w:val="0"/>
          <w:numId w:val="6"/>
        </w:numPr>
        <w:spacing w:after="0"/>
        <w:ind w:left="568" w:right="2019" w:hanging="284"/>
      </w:pPr>
      <w:r>
        <w:t xml:space="preserve">NodePort: </w:t>
      </w:r>
      <w:r w:rsidRPr="00786016">
        <w:rPr>
          <w:b/>
          <w:bCs/>
        </w:rPr>
        <w:t>30082</w:t>
      </w:r>
    </w:p>
    <w:p w14:paraId="46B2D592" w14:textId="0DD7777B" w:rsidR="008654BC" w:rsidRDefault="008654BC" w:rsidP="008654BC">
      <w:pPr>
        <w:pStyle w:val="Solutions"/>
      </w:pPr>
      <w:r>
        <w:t>Solutions</w:t>
      </w:r>
    </w:p>
    <w:p w14:paraId="62070331" w14:textId="506D9D92" w:rsidR="006A45D0" w:rsidRPr="00712C50" w:rsidRDefault="00914563" w:rsidP="002E1984">
      <w:pPr>
        <w:pStyle w:val="NumberedSteps"/>
        <w:numPr>
          <w:ilvl w:val="0"/>
          <w:numId w:val="17"/>
        </w:numPr>
        <w:tabs>
          <w:tab w:val="left" w:pos="567"/>
        </w:tabs>
        <w:ind w:left="1134" w:right="9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expose deploy hr-web-app --type=NodePort --port=8080 </w:t>
      </w:r>
      <w:r w:rsidR="00446904"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name=hr-web-app-service</w:t>
      </w:r>
      <w:r w:rsidR="00A84491"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A56A38"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A84491"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dry-run=client</w:t>
      </w:r>
      <w:r w:rsidR="00A56A38"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-o yaml</w:t>
      </w:r>
      <w:r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&gt; hr-web-app-</w:t>
      </w:r>
      <w:proofErr w:type="gramStart"/>
      <w:r w:rsidRPr="00712C5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service.yaml</w:t>
      </w:r>
      <w:proofErr w:type="gramEnd"/>
    </w:p>
    <w:p w14:paraId="4B6C7DA1" w14:textId="77777777" w:rsidR="00224E3E" w:rsidRPr="00224E3E" w:rsidRDefault="00224E3E" w:rsidP="00224E3E">
      <w:pPr>
        <w:pStyle w:val="PlainText"/>
      </w:pPr>
    </w:p>
    <w:p w14:paraId="274E9B8F" w14:textId="5B67B84B" w:rsidR="00864F9D" w:rsidRPr="009D70DF" w:rsidRDefault="009E24B5" w:rsidP="00864F9D">
      <w:pPr>
        <w:pStyle w:val="Heading11"/>
      </w:pPr>
      <w:r>
        <w:rPr>
          <w:lang w:val="en-US"/>
        </w:rPr>
        <w:t xml:space="preserve"> </w:t>
      </w:r>
      <w:r w:rsidR="00864F9D" w:rsidRPr="00864F9D">
        <w:rPr>
          <w:lang w:val="en-US"/>
        </w:rPr>
        <w:t xml:space="preserve">Use </w:t>
      </w:r>
      <w:r w:rsidR="00864F9D" w:rsidRPr="00AF3E11">
        <w:rPr>
          <w:b/>
          <w:bCs/>
          <w:lang w:val="en-US"/>
        </w:rPr>
        <w:t>JSON PATH</w:t>
      </w:r>
      <w:r w:rsidR="00864F9D" w:rsidRPr="00864F9D">
        <w:rPr>
          <w:lang w:val="en-US"/>
        </w:rPr>
        <w:t xml:space="preserve"> query to retrieve the </w:t>
      </w:r>
      <w:r w:rsidR="00864F9D" w:rsidRPr="00AF3E11">
        <w:rPr>
          <w:b/>
          <w:bCs/>
          <w:lang w:val="en-US"/>
        </w:rPr>
        <w:t>osImages</w:t>
      </w:r>
      <w:r w:rsidR="00864F9D" w:rsidRPr="00864F9D">
        <w:rPr>
          <w:lang w:val="en-US"/>
        </w:rPr>
        <w:t xml:space="preserve"> of all the nodes and store it in a file </w:t>
      </w:r>
      <w:r w:rsidR="00864F9D" w:rsidRPr="00AF3E11">
        <w:rPr>
          <w:b/>
          <w:bCs/>
          <w:lang w:val="en-US"/>
        </w:rPr>
        <w:t>/opt/outputs/nodes_os_x43kj56.txt</w:t>
      </w:r>
      <w:r w:rsidR="00864F9D" w:rsidRPr="00864F9D">
        <w:rPr>
          <w:lang w:val="en-US"/>
        </w:rPr>
        <w:t>.</w:t>
      </w:r>
    </w:p>
    <w:p w14:paraId="1B8675C7" w14:textId="77777777" w:rsidR="009D70DF" w:rsidRPr="00864F9D" w:rsidRDefault="009D70DF" w:rsidP="009D70DF">
      <w:pPr>
        <w:pStyle w:val="Heading11"/>
        <w:numPr>
          <w:ilvl w:val="0"/>
          <w:numId w:val="0"/>
        </w:numPr>
        <w:spacing w:after="0" w:afterAutospacing="0"/>
        <w:ind w:left="284" w:hanging="284"/>
      </w:pPr>
    </w:p>
    <w:p w14:paraId="64852734" w14:textId="205C013F" w:rsidR="00864F9D" w:rsidRDefault="00580544" w:rsidP="004C28FC">
      <w:pPr>
        <w:pStyle w:val="Heading3Bullets"/>
        <w:numPr>
          <w:ilvl w:val="0"/>
          <w:numId w:val="6"/>
        </w:numPr>
        <w:ind w:left="567" w:hanging="283"/>
      </w:pPr>
      <w:r w:rsidRPr="00580544">
        <w:t xml:space="preserve">The </w:t>
      </w:r>
      <w:r w:rsidRPr="00AF3E11">
        <w:rPr>
          <w:b/>
          <w:bCs/>
        </w:rPr>
        <w:t>osImage</w:t>
      </w:r>
      <w:r w:rsidRPr="00580544">
        <w:t xml:space="preserve"> are under the </w:t>
      </w:r>
      <w:r w:rsidRPr="00AF3E11">
        <w:rPr>
          <w:b/>
          <w:bCs/>
        </w:rPr>
        <w:t>nodeInfo</w:t>
      </w:r>
      <w:r w:rsidRPr="00580544">
        <w:t xml:space="preserve"> section under status of each node.</w:t>
      </w:r>
    </w:p>
    <w:p w14:paraId="4EF889E0" w14:textId="16A24F2B" w:rsidR="00976987" w:rsidRDefault="00976987" w:rsidP="00976987">
      <w:pPr>
        <w:pStyle w:val="Solutions"/>
      </w:pPr>
      <w:r>
        <w:t>Solutions</w:t>
      </w:r>
    </w:p>
    <w:p w14:paraId="61AC7C56" w14:textId="26B8DEAF" w:rsidR="006D3C08" w:rsidRPr="00FE648A" w:rsidRDefault="006D3C08" w:rsidP="00393D3D">
      <w:pPr>
        <w:pStyle w:val="NumberedSteps"/>
        <w:numPr>
          <w:ilvl w:val="0"/>
          <w:numId w:val="60"/>
        </w:numPr>
        <w:tabs>
          <w:tab w:val="left" w:pos="567"/>
        </w:tabs>
        <w:ind w:left="1080" w:right="9" w:hanging="81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E648A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get nodes -o jsonpath='</w:t>
      </w:r>
      <w:proofErr w:type="gramStart"/>
      <w:r w:rsidRPr="00FE648A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{.items</w:t>
      </w:r>
      <w:proofErr w:type="gramEnd"/>
      <w:r w:rsidRPr="00FE648A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[*].status.nodeInfo.osImage}' &gt;</w:t>
      </w:r>
      <w:r w:rsidR="009D3EA7" w:rsidRPr="00FE648A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FE648A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/opt/outputs/nodes_os_x43kj56.txt</w:t>
      </w:r>
    </w:p>
    <w:p w14:paraId="42D8C212" w14:textId="77777777" w:rsidR="00224E3E" w:rsidRDefault="00224E3E" w:rsidP="00224E3E">
      <w:pPr>
        <w:pStyle w:val="PlainText"/>
      </w:pPr>
    </w:p>
    <w:p w14:paraId="7CDD0C79" w14:textId="77777777" w:rsidR="00224E3E" w:rsidRDefault="00224E3E" w:rsidP="00224E3E">
      <w:pPr>
        <w:pStyle w:val="PlainText"/>
      </w:pPr>
    </w:p>
    <w:p w14:paraId="4123FBE2" w14:textId="77777777" w:rsidR="00224E3E" w:rsidRDefault="00224E3E" w:rsidP="00224E3E">
      <w:pPr>
        <w:pStyle w:val="PlainText"/>
      </w:pPr>
    </w:p>
    <w:p w14:paraId="66440D50" w14:textId="77777777" w:rsidR="00224E3E" w:rsidRDefault="00224E3E" w:rsidP="00224E3E">
      <w:pPr>
        <w:pStyle w:val="PlainText"/>
      </w:pPr>
    </w:p>
    <w:p w14:paraId="4D8A7A33" w14:textId="77777777" w:rsidR="00D23C40" w:rsidRDefault="00D23C40" w:rsidP="00224E3E">
      <w:pPr>
        <w:pStyle w:val="PlainText"/>
      </w:pPr>
    </w:p>
    <w:p w14:paraId="71856128" w14:textId="77777777" w:rsidR="00224E3E" w:rsidRDefault="00224E3E" w:rsidP="00224E3E">
      <w:pPr>
        <w:pStyle w:val="PlainText"/>
      </w:pPr>
    </w:p>
    <w:p w14:paraId="0976A419" w14:textId="77777777" w:rsidR="0055195B" w:rsidRDefault="009E24B5" w:rsidP="0055195B">
      <w:pPr>
        <w:pStyle w:val="Heading11"/>
        <w:numPr>
          <w:ilvl w:val="0"/>
          <w:numId w:val="0"/>
        </w:numPr>
        <w:ind w:left="283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 </w:t>
      </w:r>
    </w:p>
    <w:p w14:paraId="70DC8091" w14:textId="1F8D4401" w:rsidR="009241CA" w:rsidRPr="009241CA" w:rsidRDefault="009241CA" w:rsidP="00C41216">
      <w:pPr>
        <w:pStyle w:val="Heading11"/>
        <w:rPr>
          <w:rFonts w:ascii="Calibri" w:hAnsi="Calibri"/>
        </w:rPr>
      </w:pPr>
      <w:r w:rsidRPr="009241CA">
        <w:rPr>
          <w:rFonts w:ascii="Calibri" w:hAnsi="Calibri"/>
        </w:rPr>
        <w:t>Create a Persistent Volume with the given specification: -</w:t>
      </w:r>
    </w:p>
    <w:p w14:paraId="563D2AEB" w14:textId="77777777" w:rsidR="009241CA" w:rsidRPr="009241CA" w:rsidRDefault="009241CA" w:rsidP="004C28FC">
      <w:pPr>
        <w:pStyle w:val="Heading3Bullets"/>
        <w:numPr>
          <w:ilvl w:val="0"/>
          <w:numId w:val="6"/>
        </w:numPr>
        <w:ind w:left="567" w:hanging="283"/>
      </w:pPr>
      <w:r w:rsidRPr="009241CA">
        <w:t>Volume name: </w:t>
      </w:r>
      <w:r w:rsidRPr="00300C92">
        <w:rPr>
          <w:b/>
          <w:bCs/>
        </w:rPr>
        <w:t>pv-analytics</w:t>
      </w:r>
    </w:p>
    <w:p w14:paraId="03A4571C" w14:textId="77777777" w:rsidR="009241CA" w:rsidRPr="009241CA" w:rsidRDefault="009241CA" w:rsidP="004C28FC">
      <w:pPr>
        <w:pStyle w:val="Heading3Bullets"/>
        <w:numPr>
          <w:ilvl w:val="0"/>
          <w:numId w:val="6"/>
        </w:numPr>
        <w:ind w:left="567" w:hanging="283"/>
      </w:pPr>
      <w:r w:rsidRPr="009241CA">
        <w:t>Storage: </w:t>
      </w:r>
      <w:r w:rsidRPr="00300C92">
        <w:rPr>
          <w:b/>
          <w:bCs/>
        </w:rPr>
        <w:t>100Mi</w:t>
      </w:r>
    </w:p>
    <w:p w14:paraId="52AE8990" w14:textId="77777777" w:rsidR="009241CA" w:rsidRPr="009241CA" w:rsidRDefault="009241CA" w:rsidP="004C28FC">
      <w:pPr>
        <w:pStyle w:val="Heading3Bullets"/>
        <w:numPr>
          <w:ilvl w:val="0"/>
          <w:numId w:val="6"/>
        </w:numPr>
        <w:ind w:left="567" w:hanging="283"/>
      </w:pPr>
      <w:r w:rsidRPr="009241CA">
        <w:t>Access mode: </w:t>
      </w:r>
      <w:r w:rsidRPr="00300C92">
        <w:rPr>
          <w:b/>
          <w:bCs/>
        </w:rPr>
        <w:t>ReadWriteMany</w:t>
      </w:r>
    </w:p>
    <w:p w14:paraId="0CE04297" w14:textId="77777777" w:rsidR="009241CA" w:rsidRDefault="009241CA" w:rsidP="004C28FC">
      <w:pPr>
        <w:pStyle w:val="Heading3Bullets"/>
        <w:numPr>
          <w:ilvl w:val="0"/>
          <w:numId w:val="6"/>
        </w:numPr>
        <w:ind w:left="567" w:hanging="283"/>
      </w:pPr>
      <w:r w:rsidRPr="009241CA">
        <w:t>Host path: </w:t>
      </w:r>
      <w:r w:rsidRPr="00300C92">
        <w:rPr>
          <w:b/>
          <w:bCs/>
        </w:rPr>
        <w:t>/pv/data-analytics</w:t>
      </w:r>
    </w:p>
    <w:p w14:paraId="3119F53A" w14:textId="5562592D" w:rsidR="00352AF2" w:rsidRDefault="00352AF2" w:rsidP="00352AF2">
      <w:pPr>
        <w:pStyle w:val="Solutions"/>
      </w:pPr>
      <w:r>
        <w:t>Solutions</w:t>
      </w:r>
    </w:p>
    <w:p w14:paraId="0EAD6EE9" w14:textId="0EA01780" w:rsidR="00352AF2" w:rsidRDefault="001C0F2B" w:rsidP="00352AF2">
      <w:pPr>
        <w:jc w:val="center"/>
      </w:pPr>
      <w:r>
        <w:rPr>
          <w:noProof/>
        </w:rPr>
        <w:drawing>
          <wp:inline distT="0" distB="0" distL="0" distR="0" wp14:anchorId="2EB2382F" wp14:editId="18A8691E">
            <wp:extent cx="5105754" cy="2800350"/>
            <wp:effectExtent l="152400" t="152400" r="361950" b="361950"/>
            <wp:docPr id="183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070" cy="2803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4D89B" w14:textId="77777777" w:rsidR="007B0818" w:rsidRDefault="007B0818" w:rsidP="00352AF2">
      <w:pPr>
        <w:jc w:val="center"/>
      </w:pPr>
    </w:p>
    <w:p w14:paraId="36A4922C" w14:textId="77777777" w:rsidR="007B0818" w:rsidRDefault="007B0818" w:rsidP="00352AF2">
      <w:pPr>
        <w:jc w:val="center"/>
      </w:pPr>
    </w:p>
    <w:p w14:paraId="0735B8E0" w14:textId="77777777" w:rsidR="007B0818" w:rsidRDefault="007B0818" w:rsidP="00352AF2">
      <w:pPr>
        <w:jc w:val="center"/>
      </w:pPr>
    </w:p>
    <w:p w14:paraId="73476E4E" w14:textId="77777777" w:rsidR="007B0818" w:rsidRDefault="007B0818" w:rsidP="00352AF2">
      <w:pPr>
        <w:jc w:val="center"/>
      </w:pPr>
    </w:p>
    <w:p w14:paraId="16C5864E" w14:textId="77777777" w:rsidR="007B0818" w:rsidRDefault="007B0818" w:rsidP="00352AF2">
      <w:pPr>
        <w:jc w:val="center"/>
      </w:pPr>
    </w:p>
    <w:p w14:paraId="01C8141B" w14:textId="77777777" w:rsidR="007B0818" w:rsidRDefault="007B0818" w:rsidP="00352AF2">
      <w:pPr>
        <w:jc w:val="center"/>
      </w:pPr>
    </w:p>
    <w:p w14:paraId="66563FD6" w14:textId="77777777" w:rsidR="007B0818" w:rsidRDefault="007B0818" w:rsidP="00352AF2">
      <w:pPr>
        <w:jc w:val="center"/>
      </w:pPr>
    </w:p>
    <w:p w14:paraId="7FC916F2" w14:textId="77777777" w:rsidR="007B0818" w:rsidRDefault="007B0818" w:rsidP="00352AF2">
      <w:pPr>
        <w:jc w:val="center"/>
      </w:pPr>
    </w:p>
    <w:p w14:paraId="600BA884" w14:textId="77777777" w:rsidR="007B0818" w:rsidRDefault="007B0818" w:rsidP="00352AF2">
      <w:pPr>
        <w:jc w:val="center"/>
      </w:pPr>
    </w:p>
    <w:p w14:paraId="58116216" w14:textId="77777777" w:rsidR="007B0818" w:rsidRDefault="007B0818" w:rsidP="00352AF2">
      <w:pPr>
        <w:jc w:val="center"/>
      </w:pPr>
    </w:p>
    <w:p w14:paraId="1D8A975B" w14:textId="77777777" w:rsidR="007B0818" w:rsidRDefault="007B0818" w:rsidP="00352AF2">
      <w:pPr>
        <w:jc w:val="center"/>
      </w:pPr>
    </w:p>
    <w:p w14:paraId="036BC79A" w14:textId="77777777" w:rsidR="007B0818" w:rsidRDefault="007B0818" w:rsidP="00352AF2">
      <w:pPr>
        <w:jc w:val="center"/>
      </w:pPr>
    </w:p>
    <w:p w14:paraId="446A3E09" w14:textId="77777777" w:rsidR="007B0818" w:rsidRDefault="007B0818" w:rsidP="00352AF2">
      <w:pPr>
        <w:jc w:val="center"/>
      </w:pPr>
    </w:p>
    <w:p w14:paraId="46B3AB79" w14:textId="654DDBDD" w:rsidR="00E346FA" w:rsidRDefault="00212C75" w:rsidP="00625BBC">
      <w:pPr>
        <w:pStyle w:val="Heading1"/>
      </w:pPr>
      <w:bookmarkStart w:id="2" w:name="_Toc183589551"/>
      <w:r>
        <w:lastRenderedPageBreak/>
        <w:t>C</w:t>
      </w:r>
      <w:r w:rsidR="00E346FA">
        <w:t>K</w:t>
      </w:r>
      <w:r>
        <w:t>A-</w:t>
      </w:r>
      <w:r w:rsidR="00E346FA">
        <w:t>QUESTIONS-KODE KLOUD</w:t>
      </w:r>
      <w:r w:rsidR="000B2F08">
        <w:t xml:space="preserve"> (</w:t>
      </w:r>
      <w:r w:rsidR="00F25143" w:rsidRPr="00F25143">
        <w:t>M</w:t>
      </w:r>
      <w:r w:rsidR="00F25143">
        <w:t>OCK</w:t>
      </w:r>
      <w:r w:rsidR="00F25143" w:rsidRPr="00F25143">
        <w:t xml:space="preserve"> E</w:t>
      </w:r>
      <w:r w:rsidR="00F25143">
        <w:t>XAM</w:t>
      </w:r>
      <w:r w:rsidR="00F25143" w:rsidRPr="00F25143">
        <w:t xml:space="preserve"> </w:t>
      </w:r>
      <w:r w:rsidR="00F25143">
        <w:t>-</w:t>
      </w:r>
      <w:r w:rsidR="00F25143" w:rsidRPr="00F25143">
        <w:t>2</w:t>
      </w:r>
      <w:r w:rsidR="00F25143">
        <w:t>)</w:t>
      </w:r>
      <w:bookmarkEnd w:id="2"/>
    </w:p>
    <w:p w14:paraId="1F84FB29" w14:textId="77777777" w:rsidR="00A046F7" w:rsidRPr="00A046F7" w:rsidRDefault="00A046F7" w:rsidP="00A046F7">
      <w:pPr>
        <w:spacing w:after="0"/>
      </w:pPr>
    </w:p>
    <w:p w14:paraId="09175F4C" w14:textId="7AE23E96" w:rsidR="00BE52F4" w:rsidRDefault="00BE52F4" w:rsidP="004C28FC">
      <w:pPr>
        <w:pStyle w:val="Heading10"/>
        <w:numPr>
          <w:ilvl w:val="0"/>
          <w:numId w:val="7"/>
        </w:numPr>
        <w:ind w:left="284" w:hanging="568"/>
      </w:pPr>
      <w:r w:rsidRPr="00BE52F4">
        <w:t xml:space="preserve">Take a backup of the </w:t>
      </w:r>
      <w:r w:rsidRPr="00EE0292">
        <w:rPr>
          <w:b/>
          <w:bCs/>
        </w:rPr>
        <w:t>etcd</w:t>
      </w:r>
      <w:r w:rsidRPr="00BE52F4">
        <w:t xml:space="preserve"> cluster and save it to </w:t>
      </w:r>
      <w:r w:rsidRPr="00EE0292">
        <w:rPr>
          <w:b/>
          <w:bCs/>
        </w:rPr>
        <w:t>/opt/etcd-backup.db</w:t>
      </w:r>
      <w:r w:rsidRPr="00BE52F4">
        <w:t>.</w:t>
      </w:r>
      <w:r w:rsidR="00752EE1">
        <w:t xml:space="preserve"> </w:t>
      </w:r>
    </w:p>
    <w:p w14:paraId="0E5E98C1" w14:textId="2F654292" w:rsidR="00357E54" w:rsidRPr="00661ADD" w:rsidRDefault="00357E54" w:rsidP="00357E54">
      <w:pPr>
        <w:pStyle w:val="Solutions"/>
        <w:rPr>
          <w:color w:val="244061" w:themeColor="accent1" w:themeShade="80"/>
        </w:rPr>
      </w:pPr>
      <w:r>
        <w:t>Solutions</w:t>
      </w:r>
    </w:p>
    <w:p w14:paraId="43B934CA" w14:textId="77777777" w:rsidR="007D1F24" w:rsidRPr="007D1F24" w:rsidRDefault="007D1F24" w:rsidP="00393D3D">
      <w:pPr>
        <w:pStyle w:val="NumberedSteps"/>
        <w:numPr>
          <w:ilvl w:val="0"/>
          <w:numId w:val="18"/>
        </w:numPr>
        <w:spacing w:after="0"/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D1F2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cat /etc/kubernetes/manifests/etcd.yaml | grep file</w:t>
      </w:r>
    </w:p>
    <w:p w14:paraId="332B0120" w14:textId="77777777" w:rsidR="007D1F24" w:rsidRPr="007D1F24" w:rsidRDefault="007D1F24" w:rsidP="00393D3D">
      <w:pPr>
        <w:pStyle w:val="NumberedSteps"/>
        <w:numPr>
          <w:ilvl w:val="0"/>
          <w:numId w:val="18"/>
        </w:numPr>
        <w:spacing w:after="0"/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D1F2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ETCDCTL_API=3 etcdctl -h</w:t>
      </w:r>
    </w:p>
    <w:p w14:paraId="6C8B9F52" w14:textId="3CBB36DC" w:rsidR="00807823" w:rsidRDefault="00807823" w:rsidP="00A5410E">
      <w:pPr>
        <w:pStyle w:val="NumberedSteps"/>
        <w:numPr>
          <w:ilvl w:val="0"/>
          <w:numId w:val="18"/>
        </w:numPr>
        <w:ind w:left="1080" w:right="-142" w:hanging="81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ETCDCTL_API=3 etcdctl </w:t>
      </w:r>
      <w:r w:rsidR="00934A00"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--endpoints=127.0.0.1:2379</w:t>
      </w:r>
      <w:r w:rsid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--cacert=/etc/kubernetes/pki/etcd/ca.crt --cert=/etc/kubernetes/pki/etcd/server.crt --key=/etc/kubernetes/pki/etcd/server.key </w:t>
      </w:r>
      <w:r w:rsidR="00B52AEE"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snapshot save</w:t>
      </w:r>
      <w:r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/opt/etcd-backup.db</w:t>
      </w:r>
    </w:p>
    <w:p w14:paraId="5EC0BD13" w14:textId="61BDBF6E" w:rsidR="006D4D50" w:rsidRDefault="006D4D50" w:rsidP="00B52AEE">
      <w:pPr>
        <w:pStyle w:val="NumberedSteps"/>
        <w:numPr>
          <w:ilvl w:val="0"/>
          <w:numId w:val="18"/>
        </w:numPr>
        <w:ind w:left="1080" w:right="-426" w:hanging="81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ETCDCTL_API=3 etcdctl --endpoints=127.0.0.1:</w:t>
      </w:r>
      <w:r w:rsidR="00B52AE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2379 </w:t>
      </w:r>
      <w:r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--cacert=/etc/kubernetes/pki/etcd/ca.crt --cert=/etc/kubernetes/pki/etcd/server.crt --key=/etc/kubernetes/pki/etcd/server.key</w:t>
      </w:r>
      <w:r w:rsidR="00F2786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BD4EE1" w:rsidRPr="00BD4EE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--write-out=table snapshot status</w:t>
      </w:r>
      <w:r w:rsidRPr="00934A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/opt/etcd-backup.db</w:t>
      </w:r>
    </w:p>
    <w:p w14:paraId="5CEC656E" w14:textId="6BB081D7" w:rsidR="00E61EF0" w:rsidRPr="005F10E9" w:rsidRDefault="00E61EF0" w:rsidP="00393D3D">
      <w:pPr>
        <w:pStyle w:val="NumberedSteps"/>
        <w:numPr>
          <w:ilvl w:val="0"/>
          <w:numId w:val="18"/>
        </w:numPr>
        <w:spacing w:after="0"/>
        <w:ind w:left="1080" w:right="-533" w:hanging="806"/>
        <w:rPr>
          <w:rFonts w:asciiTheme="minorHAnsi" w:hAnsiTheme="minorHAnsi" w:cstheme="minorHAnsi"/>
          <w:color w:val="C00000"/>
          <w:sz w:val="24"/>
          <w:szCs w:val="24"/>
        </w:rPr>
      </w:pPr>
      <w:r w:rsidRPr="005F10E9">
        <w:rPr>
          <w:rFonts w:asciiTheme="minorHAnsi" w:hAnsiTheme="minorHAnsi" w:cstheme="minorHAnsi"/>
          <w:color w:val="C00000"/>
          <w:sz w:val="24"/>
          <w:szCs w:val="24"/>
        </w:rPr>
        <w:t>ETCDCTL_API=3 etcdctl --endpoints=127.0.0.1:2379 snapshot restore</w:t>
      </w:r>
      <w:r w:rsidR="00262F7D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r w:rsidRPr="005F10E9">
        <w:rPr>
          <w:rFonts w:asciiTheme="minorHAnsi" w:hAnsiTheme="minorHAnsi" w:cstheme="minorHAnsi"/>
          <w:color w:val="C00000"/>
          <w:sz w:val="24"/>
          <w:szCs w:val="24"/>
        </w:rPr>
        <w:t>--cacert=/etc/kubernetes/pki/etcd/ca.crt --cert=/etc/kubernetes/pki/etcd/server.crt --key=/etc/kubernetes/pki/etcd/server.key --data-dir=/var/lib/etcd-backup</w:t>
      </w:r>
      <w:r w:rsidR="00667745">
        <w:rPr>
          <w:rFonts w:asciiTheme="minorHAnsi" w:hAnsiTheme="minorHAnsi" w:cstheme="minorHAnsi"/>
          <w:color w:val="C00000"/>
          <w:sz w:val="24"/>
          <w:szCs w:val="24"/>
        </w:rPr>
        <w:t xml:space="preserve"> </w:t>
      </w:r>
      <w:r w:rsidRPr="005F10E9">
        <w:rPr>
          <w:rFonts w:asciiTheme="minorHAnsi" w:hAnsiTheme="minorHAnsi" w:cstheme="minorHAnsi"/>
          <w:color w:val="C00000"/>
          <w:sz w:val="24"/>
          <w:szCs w:val="24"/>
        </w:rPr>
        <w:t>/opt/etcd-backup.db</w:t>
      </w:r>
    </w:p>
    <w:p w14:paraId="4F9A0F60" w14:textId="286079F5" w:rsidR="0083000A" w:rsidRPr="005F10E9" w:rsidRDefault="0083000A" w:rsidP="0083000A">
      <w:pPr>
        <w:pStyle w:val="NumberedSteps"/>
        <w:numPr>
          <w:ilvl w:val="0"/>
          <w:numId w:val="18"/>
        </w:numPr>
        <w:spacing w:after="0"/>
        <w:ind w:left="1080" w:right="-533" w:hanging="806"/>
        <w:rPr>
          <w:rFonts w:asciiTheme="minorHAnsi" w:hAnsiTheme="minorHAnsi" w:cstheme="minorHAnsi"/>
          <w:color w:val="C00000"/>
          <w:sz w:val="24"/>
          <w:szCs w:val="24"/>
        </w:rPr>
      </w:pPr>
      <w:r w:rsidRPr="005F10E9">
        <w:rPr>
          <w:rFonts w:asciiTheme="minorHAnsi" w:hAnsiTheme="minorHAnsi" w:cstheme="minorHAnsi"/>
          <w:color w:val="C00000"/>
          <w:sz w:val="24"/>
          <w:szCs w:val="24"/>
        </w:rPr>
        <w:t>ETCDCTL_API=3 etcdctl snapshot restore --data-dir=/var/lib/etcd-backup /opt/etcd-backup.db</w:t>
      </w:r>
    </w:p>
    <w:p w14:paraId="304F1026" w14:textId="77777777" w:rsidR="00BA0D96" w:rsidRPr="00BA0D96" w:rsidRDefault="00BA0D96" w:rsidP="00BA0D96">
      <w:pPr>
        <w:pStyle w:val="PlainText"/>
      </w:pPr>
    </w:p>
    <w:p w14:paraId="4DFF4B30" w14:textId="2C41BC79" w:rsidR="00245B17" w:rsidRPr="00A046F7" w:rsidRDefault="00BF385D" w:rsidP="00233989">
      <w:pPr>
        <w:pStyle w:val="Heading11"/>
        <w:spacing w:before="0" w:beforeAutospacing="0" w:after="0" w:afterAutospacing="0"/>
      </w:pPr>
      <w:r w:rsidRPr="00BF385D">
        <w:rPr>
          <w:lang w:val="en-US"/>
        </w:rPr>
        <w:t xml:space="preserve">Create a Pod called </w:t>
      </w:r>
      <w:r w:rsidRPr="00EE0292">
        <w:rPr>
          <w:b/>
          <w:bCs/>
          <w:lang w:val="en-US"/>
        </w:rPr>
        <w:t>redis-storage</w:t>
      </w:r>
      <w:r w:rsidRPr="00BF385D">
        <w:rPr>
          <w:lang w:val="en-US"/>
        </w:rPr>
        <w:t xml:space="preserve"> with </w:t>
      </w:r>
      <w:r w:rsidRPr="00EE0292">
        <w:rPr>
          <w:b/>
          <w:bCs/>
          <w:lang w:val="en-US"/>
        </w:rPr>
        <w:t xml:space="preserve">image: </w:t>
      </w:r>
      <w:proofErr w:type="gramStart"/>
      <w:r w:rsidRPr="00EE0292">
        <w:rPr>
          <w:b/>
          <w:bCs/>
          <w:lang w:val="en-US"/>
        </w:rPr>
        <w:t>redis:alpine</w:t>
      </w:r>
      <w:proofErr w:type="gramEnd"/>
      <w:r w:rsidRPr="00BF385D">
        <w:rPr>
          <w:lang w:val="en-US"/>
        </w:rPr>
        <w:t xml:space="preserve"> with a Volume of type emptyDir that lasts for the life of the Pod.</w:t>
      </w:r>
    </w:p>
    <w:p w14:paraId="314A8DF8" w14:textId="77777777" w:rsidR="00A046F7" w:rsidRDefault="00A046F7" w:rsidP="007106AD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 w:hanging="288"/>
        <w:rPr>
          <w:lang w:val="en-US"/>
        </w:rPr>
      </w:pPr>
    </w:p>
    <w:p w14:paraId="0D77E4D5" w14:textId="77777777" w:rsidR="00B020B9" w:rsidRPr="00B020B9" w:rsidRDefault="00B020B9" w:rsidP="00F944AB">
      <w:pPr>
        <w:pStyle w:val="Heading3Bullets"/>
        <w:numPr>
          <w:ilvl w:val="0"/>
          <w:numId w:val="6"/>
        </w:numPr>
        <w:spacing w:after="0"/>
        <w:ind w:left="568" w:right="2019" w:hanging="284"/>
      </w:pPr>
      <w:r w:rsidRPr="00B020B9">
        <w:t xml:space="preserve">Pod named </w:t>
      </w:r>
      <w:r w:rsidRPr="008B4A3E">
        <w:rPr>
          <w:b/>
          <w:bCs/>
        </w:rPr>
        <w:t>'redis-storage'</w:t>
      </w:r>
      <w:r w:rsidRPr="00B020B9">
        <w:t xml:space="preserve"> created</w:t>
      </w:r>
    </w:p>
    <w:p w14:paraId="4B927DF2" w14:textId="77777777" w:rsidR="00B020B9" w:rsidRPr="00B020B9" w:rsidRDefault="00B020B9" w:rsidP="004C28FC">
      <w:pPr>
        <w:pStyle w:val="Heading3Bullets"/>
        <w:numPr>
          <w:ilvl w:val="0"/>
          <w:numId w:val="6"/>
        </w:numPr>
        <w:ind w:left="567" w:hanging="283"/>
      </w:pPr>
      <w:r w:rsidRPr="00B020B9">
        <w:t xml:space="preserve">Pod </w:t>
      </w:r>
      <w:r w:rsidRPr="008B4A3E">
        <w:rPr>
          <w:b/>
          <w:bCs/>
        </w:rPr>
        <w:t>'redis-storage'</w:t>
      </w:r>
      <w:r w:rsidRPr="00B020B9">
        <w:t xml:space="preserve"> uses Volume type of </w:t>
      </w:r>
      <w:r w:rsidRPr="008B4A3E">
        <w:rPr>
          <w:b/>
          <w:bCs/>
        </w:rPr>
        <w:t>emptyDir</w:t>
      </w:r>
    </w:p>
    <w:p w14:paraId="4DF67A17" w14:textId="77777777" w:rsidR="00B020B9" w:rsidRPr="00233989" w:rsidRDefault="00B020B9" w:rsidP="004C28FC">
      <w:pPr>
        <w:pStyle w:val="Heading3Bullets"/>
        <w:numPr>
          <w:ilvl w:val="0"/>
          <w:numId w:val="6"/>
        </w:numPr>
        <w:spacing w:after="100" w:afterAutospacing="1"/>
        <w:ind w:left="568" w:right="2019" w:hanging="284"/>
      </w:pPr>
      <w:r w:rsidRPr="00B020B9">
        <w:t xml:space="preserve">Pod </w:t>
      </w:r>
      <w:r w:rsidRPr="008B4A3E">
        <w:rPr>
          <w:b/>
          <w:bCs/>
        </w:rPr>
        <w:t>'redis-storage'</w:t>
      </w:r>
      <w:r w:rsidRPr="00B020B9">
        <w:t xml:space="preserve"> uses </w:t>
      </w:r>
      <w:r w:rsidRPr="008B4A3E">
        <w:rPr>
          <w:b/>
          <w:bCs/>
        </w:rPr>
        <w:t>volumeMount</w:t>
      </w:r>
      <w:r w:rsidRPr="00B020B9">
        <w:t xml:space="preserve"> with </w:t>
      </w:r>
      <w:r w:rsidRPr="008B4A3E">
        <w:rPr>
          <w:b/>
          <w:bCs/>
        </w:rPr>
        <w:t>mountPath = /data/redis</w:t>
      </w:r>
    </w:p>
    <w:p w14:paraId="439A1FBD" w14:textId="5CBF93AE" w:rsidR="00A14E0C" w:rsidRDefault="00A14E0C" w:rsidP="00A14E0C">
      <w:pPr>
        <w:pStyle w:val="Solutions"/>
      </w:pPr>
      <w:r>
        <w:t>Solutions</w:t>
      </w:r>
    </w:p>
    <w:p w14:paraId="0C9C3C6E" w14:textId="42FB0AA1" w:rsidR="00A14E0C" w:rsidRDefault="008C75C5" w:rsidP="003317E9">
      <w:pPr>
        <w:pStyle w:val="Solutions"/>
        <w:spacing w:before="0" w:beforeAutospacing="0" w:after="0" w:afterAutospacing="0"/>
        <w:ind w:right="459"/>
        <w:jc w:val="center"/>
        <w:rPr>
          <w:u w:val="none"/>
        </w:rPr>
      </w:pPr>
      <w:r w:rsidRPr="008C75C5">
        <w:rPr>
          <w:noProof/>
          <w:u w:val="none"/>
        </w:rPr>
        <w:drawing>
          <wp:inline distT="0" distB="0" distL="0" distR="0" wp14:anchorId="33D39489" wp14:editId="7535EA8B">
            <wp:extent cx="2858018" cy="3075709"/>
            <wp:effectExtent l="152400" t="152400" r="361950" b="353695"/>
            <wp:docPr id="167816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22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39" cy="3129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D5B73" w14:textId="77777777" w:rsidR="001630CA" w:rsidRDefault="001630CA" w:rsidP="001630CA">
      <w:pPr>
        <w:pStyle w:val="Heading11"/>
        <w:numPr>
          <w:ilvl w:val="0"/>
          <w:numId w:val="0"/>
        </w:numPr>
        <w:spacing w:before="0" w:beforeAutospacing="0" w:after="0" w:afterAutospacing="0"/>
        <w:ind w:left="283"/>
      </w:pPr>
    </w:p>
    <w:p w14:paraId="151FD14D" w14:textId="582A95B0" w:rsidR="00682150" w:rsidRDefault="00183305" w:rsidP="00797084">
      <w:pPr>
        <w:pStyle w:val="Heading11"/>
        <w:spacing w:before="0" w:beforeAutospacing="0" w:after="0" w:afterAutospacing="0"/>
      </w:pPr>
      <w:r w:rsidRPr="00183305">
        <w:t xml:space="preserve">Create a new pod called </w:t>
      </w:r>
      <w:r w:rsidRPr="00590159">
        <w:rPr>
          <w:b/>
          <w:bCs/>
        </w:rPr>
        <w:t>super-user-pod</w:t>
      </w:r>
      <w:r w:rsidRPr="00183305">
        <w:t xml:space="preserve"> with image </w:t>
      </w:r>
      <w:r w:rsidRPr="00590159">
        <w:rPr>
          <w:b/>
          <w:bCs/>
        </w:rPr>
        <w:t>busybox:1.28</w:t>
      </w:r>
      <w:r w:rsidRPr="00183305">
        <w:t xml:space="preserve">. Allow the pod to be able to set </w:t>
      </w:r>
      <w:r w:rsidRPr="00590159">
        <w:rPr>
          <w:b/>
          <w:bCs/>
        </w:rPr>
        <w:t>system_time</w:t>
      </w:r>
      <w:r w:rsidRPr="00183305">
        <w:t>.</w:t>
      </w:r>
    </w:p>
    <w:p w14:paraId="45262C7B" w14:textId="1D824C95" w:rsidR="00930892" w:rsidRDefault="00930892" w:rsidP="004C28FC">
      <w:pPr>
        <w:pStyle w:val="Heading3Bullets"/>
        <w:numPr>
          <w:ilvl w:val="0"/>
          <w:numId w:val="6"/>
        </w:numPr>
        <w:ind w:left="567" w:hanging="283"/>
      </w:pPr>
      <w:r w:rsidRPr="00930892">
        <w:t xml:space="preserve">The container </w:t>
      </w:r>
      <w:r w:rsidRPr="00B007BB">
        <w:rPr>
          <w:b/>
          <w:bCs/>
        </w:rPr>
        <w:t>should sleep for 4800</w:t>
      </w:r>
      <w:r w:rsidRPr="00930892">
        <w:t xml:space="preserve"> seconds.</w:t>
      </w:r>
    </w:p>
    <w:p w14:paraId="14A4E2A6" w14:textId="77777777" w:rsidR="00183305" w:rsidRPr="00183305" w:rsidRDefault="00183305" w:rsidP="004C28FC">
      <w:pPr>
        <w:pStyle w:val="Heading3Bullets"/>
        <w:numPr>
          <w:ilvl w:val="0"/>
          <w:numId w:val="6"/>
        </w:numPr>
        <w:ind w:left="567" w:hanging="283"/>
      </w:pPr>
      <w:r w:rsidRPr="00183305">
        <w:t xml:space="preserve">Pod: </w:t>
      </w:r>
      <w:r w:rsidRPr="00B007BB">
        <w:rPr>
          <w:b/>
          <w:bCs/>
        </w:rPr>
        <w:t>super-user-pod</w:t>
      </w:r>
    </w:p>
    <w:p w14:paraId="1497B161" w14:textId="77777777" w:rsidR="00183305" w:rsidRPr="00183305" w:rsidRDefault="00183305" w:rsidP="004C28FC">
      <w:pPr>
        <w:pStyle w:val="Heading3Bullets"/>
        <w:numPr>
          <w:ilvl w:val="0"/>
          <w:numId w:val="6"/>
        </w:numPr>
        <w:ind w:left="567" w:hanging="283"/>
      </w:pPr>
      <w:r w:rsidRPr="00183305">
        <w:t xml:space="preserve">Container Image: </w:t>
      </w:r>
      <w:r w:rsidRPr="00B007BB">
        <w:rPr>
          <w:b/>
          <w:bCs/>
        </w:rPr>
        <w:t>busybox:1.28</w:t>
      </w:r>
    </w:p>
    <w:p w14:paraId="1A7C9D20" w14:textId="77777777" w:rsidR="00183305" w:rsidRDefault="00183305" w:rsidP="004C28FC">
      <w:pPr>
        <w:pStyle w:val="Heading3Bullets"/>
        <w:numPr>
          <w:ilvl w:val="0"/>
          <w:numId w:val="6"/>
        </w:numPr>
        <w:spacing w:after="0"/>
        <w:ind w:left="568" w:right="2019" w:hanging="284"/>
      </w:pPr>
      <w:r w:rsidRPr="00183305">
        <w:t xml:space="preserve">Is </w:t>
      </w:r>
      <w:r w:rsidRPr="00B007BB">
        <w:rPr>
          <w:b/>
          <w:bCs/>
        </w:rPr>
        <w:t>SYS_TIME</w:t>
      </w:r>
      <w:r w:rsidRPr="00183305">
        <w:t xml:space="preserve"> capability set for the container?</w:t>
      </w:r>
    </w:p>
    <w:p w14:paraId="5EB347DF" w14:textId="6F2958FA" w:rsidR="00637C47" w:rsidRDefault="00637C47" w:rsidP="006245A5">
      <w:pPr>
        <w:pStyle w:val="Solutions"/>
        <w:spacing w:after="0" w:afterAutospacing="0"/>
      </w:pPr>
      <w:r>
        <w:t>Solutions</w:t>
      </w:r>
    </w:p>
    <w:p w14:paraId="1DC2891A" w14:textId="77777777" w:rsidR="00CD1553" w:rsidRDefault="00CD1553" w:rsidP="006245A5">
      <w:pPr>
        <w:pStyle w:val="Solutions"/>
        <w:spacing w:after="0" w:afterAutospacing="0"/>
      </w:pPr>
    </w:p>
    <w:p w14:paraId="0B8D2489" w14:textId="2A3A94CD" w:rsidR="004A7DB5" w:rsidRPr="00BC00D8" w:rsidRDefault="004A7DB5" w:rsidP="00393D3D">
      <w:pPr>
        <w:pStyle w:val="NumberedSteps"/>
        <w:numPr>
          <w:ilvl w:val="0"/>
          <w:numId w:val="19"/>
        </w:numPr>
        <w:tabs>
          <w:tab w:val="left" w:pos="1134"/>
        </w:tabs>
        <w:spacing w:after="0"/>
        <w:ind w:left="1135" w:right="-351" w:hanging="851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</w:t>
      </w:r>
      <w:r w:rsidR="002E166E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run super-user-pod </w:t>
      </w:r>
      <w:r w:rsidR="00F244B1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857F19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image=busybox:1.28 </w:t>
      </w:r>
      <w:r w:rsidR="00F244B1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--command sleep 4800 --</w:t>
      </w:r>
      <w:r w:rsidR="00060009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dry-run=client</w:t>
      </w:r>
      <w:r w:rsidR="00343C4E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-o </w:t>
      </w:r>
      <w:proofErr w:type="gramStart"/>
      <w:r w:rsidR="00343C4E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yaml  &gt;</w:t>
      </w:r>
      <w:proofErr w:type="gramEnd"/>
      <w:r w:rsidR="00343C4E" w:rsidRPr="00BC00D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server-user-pod.yaml</w:t>
      </w:r>
    </w:p>
    <w:p w14:paraId="139CFA4D" w14:textId="26174D48" w:rsidR="006E0584" w:rsidRDefault="00FA4FD2" w:rsidP="007C3FB0">
      <w:pPr>
        <w:pStyle w:val="Heading11"/>
        <w:numPr>
          <w:ilvl w:val="0"/>
          <w:numId w:val="0"/>
        </w:numPr>
        <w:spacing w:after="0" w:afterAutospacing="0"/>
        <w:ind w:left="283" w:right="909" w:hanging="103"/>
        <w:jc w:val="center"/>
      </w:pPr>
      <w:r>
        <w:rPr>
          <w:noProof/>
        </w:rPr>
        <w:drawing>
          <wp:inline distT="0" distB="0" distL="0" distR="0" wp14:anchorId="3FD61C21" wp14:editId="7B74A7D2">
            <wp:extent cx="5284576" cy="3505200"/>
            <wp:effectExtent l="152400" t="152400" r="354330" b="361950"/>
            <wp:docPr id="843809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29" cy="35088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3E2C1" w14:textId="77777777" w:rsidR="007C3FB0" w:rsidRDefault="007C3FB0" w:rsidP="007C3FB0">
      <w:pPr>
        <w:pStyle w:val="Heading11"/>
        <w:numPr>
          <w:ilvl w:val="0"/>
          <w:numId w:val="0"/>
        </w:numPr>
        <w:spacing w:after="0" w:afterAutospacing="0"/>
        <w:ind w:left="283" w:right="909" w:hanging="103"/>
        <w:jc w:val="center"/>
      </w:pPr>
    </w:p>
    <w:p w14:paraId="4FEA69E0" w14:textId="2E205AC3" w:rsidR="00682150" w:rsidRDefault="00936592" w:rsidP="00E37DD7">
      <w:pPr>
        <w:pStyle w:val="Heading11"/>
        <w:spacing w:before="0" w:beforeAutospacing="0" w:after="0" w:afterAutospacing="0"/>
      </w:pPr>
      <w:r w:rsidRPr="00936592">
        <w:t xml:space="preserve">A </w:t>
      </w:r>
      <w:r w:rsidRPr="00480CE1">
        <w:rPr>
          <w:b/>
          <w:bCs/>
        </w:rPr>
        <w:t>pod</w:t>
      </w:r>
      <w:r w:rsidRPr="00936592">
        <w:t xml:space="preserve"> definition file is created at </w:t>
      </w:r>
      <w:r w:rsidRPr="00480CE1">
        <w:rPr>
          <w:b/>
          <w:bCs/>
        </w:rPr>
        <w:t>/root/CKA/use-</w:t>
      </w:r>
      <w:proofErr w:type="spellStart"/>
      <w:r w:rsidRPr="00480CE1">
        <w:rPr>
          <w:b/>
          <w:bCs/>
        </w:rPr>
        <w:t>pv.yaml</w:t>
      </w:r>
      <w:proofErr w:type="spellEnd"/>
      <w:r w:rsidRPr="00936592">
        <w:t xml:space="preserve">. Make use of this manifest file and mount the persistent volume called </w:t>
      </w:r>
      <w:r w:rsidRPr="00480CE1">
        <w:rPr>
          <w:b/>
          <w:bCs/>
        </w:rPr>
        <w:t>pv-1</w:t>
      </w:r>
      <w:r w:rsidRPr="00936592">
        <w:t xml:space="preserve">. Ensure the pod is running and the </w:t>
      </w:r>
      <w:r w:rsidRPr="00480CE1">
        <w:rPr>
          <w:b/>
          <w:bCs/>
        </w:rPr>
        <w:t>PV</w:t>
      </w:r>
      <w:r w:rsidRPr="00936592">
        <w:t xml:space="preserve"> is </w:t>
      </w:r>
      <w:r w:rsidRPr="00480CE1">
        <w:rPr>
          <w:b/>
          <w:bCs/>
        </w:rPr>
        <w:t>bound</w:t>
      </w:r>
      <w:r w:rsidRPr="00936592">
        <w:t>.</w:t>
      </w:r>
    </w:p>
    <w:p w14:paraId="4AAE1E89" w14:textId="77777777" w:rsidR="002B6ADC" w:rsidRDefault="002B6ADC" w:rsidP="00E37DD7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206D7D33" w14:textId="77777777" w:rsidR="00364977" w:rsidRDefault="00364977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mountPath: </w:t>
      </w:r>
      <w:r w:rsidRPr="00C640DC">
        <w:rPr>
          <w:b/>
        </w:rPr>
        <w:t>/data</w:t>
      </w:r>
    </w:p>
    <w:p w14:paraId="0DB23387" w14:textId="0595CB78" w:rsidR="00936592" w:rsidRDefault="00364977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persistentVolumeClaim Name: </w:t>
      </w:r>
      <w:r w:rsidRPr="00C640DC">
        <w:rPr>
          <w:b/>
        </w:rPr>
        <w:t>my-pvc</w:t>
      </w:r>
    </w:p>
    <w:p w14:paraId="10AB5949" w14:textId="77777777" w:rsidR="0094019D" w:rsidRDefault="0094019D" w:rsidP="004C28FC">
      <w:pPr>
        <w:pStyle w:val="Heading3Bullets"/>
        <w:numPr>
          <w:ilvl w:val="0"/>
          <w:numId w:val="6"/>
        </w:numPr>
        <w:ind w:left="567" w:hanging="283"/>
      </w:pPr>
      <w:r w:rsidRPr="007C3FB0">
        <w:rPr>
          <w:b/>
          <w:bCs/>
        </w:rPr>
        <w:t>persistentVolume Claim</w:t>
      </w:r>
      <w:r>
        <w:t xml:space="preserve"> configured correctly</w:t>
      </w:r>
    </w:p>
    <w:p w14:paraId="71A0FE2C" w14:textId="77777777" w:rsidR="0094019D" w:rsidRDefault="0094019D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pod using the correct </w:t>
      </w:r>
      <w:r w:rsidRPr="00E83C99">
        <w:rPr>
          <w:b/>
          <w:bCs/>
        </w:rPr>
        <w:t>mountPath</w:t>
      </w:r>
    </w:p>
    <w:p w14:paraId="32FBFD3D" w14:textId="6C86521D" w:rsidR="004F4C40" w:rsidRDefault="0094019D" w:rsidP="004C28FC">
      <w:pPr>
        <w:pStyle w:val="Heading3Bullets"/>
        <w:numPr>
          <w:ilvl w:val="0"/>
          <w:numId w:val="6"/>
        </w:numPr>
        <w:ind w:left="567" w:hanging="283"/>
      </w:pPr>
      <w:r>
        <w:t xml:space="preserve">pod using the </w:t>
      </w:r>
      <w:r w:rsidRPr="00E83C99">
        <w:rPr>
          <w:b/>
          <w:bCs/>
        </w:rPr>
        <w:t>persistent volume claim</w:t>
      </w:r>
      <w:r>
        <w:t>?</w:t>
      </w:r>
    </w:p>
    <w:p w14:paraId="72C85DFD" w14:textId="77777777" w:rsidR="00596B59" w:rsidRDefault="00596B59" w:rsidP="00596B59">
      <w:pPr>
        <w:pStyle w:val="Heading3Bullets"/>
      </w:pPr>
    </w:p>
    <w:p w14:paraId="7B31E6AD" w14:textId="77777777" w:rsidR="00596B59" w:rsidRDefault="00596B59" w:rsidP="00596B59">
      <w:pPr>
        <w:pStyle w:val="Heading3Bullets"/>
      </w:pPr>
    </w:p>
    <w:p w14:paraId="66B07DAF" w14:textId="77777777" w:rsidR="00596B59" w:rsidRDefault="00596B59" w:rsidP="00596B59">
      <w:pPr>
        <w:pStyle w:val="Heading3Bullets"/>
      </w:pPr>
    </w:p>
    <w:p w14:paraId="4DEC72A9" w14:textId="77777777" w:rsidR="0048556D" w:rsidRDefault="0048556D" w:rsidP="00596B59">
      <w:pPr>
        <w:pStyle w:val="Heading3Bullets"/>
      </w:pPr>
    </w:p>
    <w:p w14:paraId="6F3DECCB" w14:textId="77777777" w:rsidR="0048556D" w:rsidRDefault="0048556D" w:rsidP="00596B59">
      <w:pPr>
        <w:pStyle w:val="Heading3Bullets"/>
      </w:pPr>
    </w:p>
    <w:p w14:paraId="0E408321" w14:textId="77777777" w:rsidR="0048556D" w:rsidRDefault="0048556D" w:rsidP="00596B59">
      <w:pPr>
        <w:pStyle w:val="Heading3Bullets"/>
      </w:pPr>
    </w:p>
    <w:p w14:paraId="5C34669E" w14:textId="77777777" w:rsidR="00596B59" w:rsidRDefault="00596B59" w:rsidP="00C507C8">
      <w:pPr>
        <w:pStyle w:val="Solutions"/>
      </w:pPr>
    </w:p>
    <w:p w14:paraId="0A6F2459" w14:textId="408C2A02" w:rsidR="00C507C8" w:rsidRDefault="00C507C8" w:rsidP="00C507C8">
      <w:pPr>
        <w:pStyle w:val="Solutions"/>
      </w:pPr>
      <w:r>
        <w:t xml:space="preserve">Solutions </w:t>
      </w:r>
    </w:p>
    <w:p w14:paraId="419CD179" w14:textId="77777777" w:rsidR="00CF2860" w:rsidRDefault="00CF2860" w:rsidP="00C507C8">
      <w:pPr>
        <w:pStyle w:val="Solutions"/>
      </w:pPr>
    </w:p>
    <w:p w14:paraId="3516B356" w14:textId="459F90AD" w:rsidR="00ED3E41" w:rsidRPr="00404317" w:rsidRDefault="00ED3E41" w:rsidP="003331CC">
      <w:pPr>
        <w:pStyle w:val="Solutions"/>
        <w:ind w:right="279"/>
        <w:jc w:val="center"/>
        <w:rPr>
          <w:u w:val="none"/>
        </w:rPr>
      </w:pPr>
      <w:r w:rsidRPr="00404317">
        <w:rPr>
          <w:noProof/>
          <w:u w:val="none"/>
        </w:rPr>
        <w:drawing>
          <wp:inline distT="0" distB="0" distL="0" distR="0" wp14:anchorId="157E1FFB" wp14:editId="33FEE243">
            <wp:extent cx="3291444" cy="2337527"/>
            <wp:effectExtent l="152400" t="152400" r="366395" b="367665"/>
            <wp:docPr id="131009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0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602" cy="2341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8EDB59" w14:textId="657DD09B" w:rsidR="003340E9" w:rsidRDefault="003331CC" w:rsidP="007C60CE">
      <w:pPr>
        <w:pStyle w:val="Solutions"/>
        <w:spacing w:before="0" w:beforeAutospacing="0" w:after="0" w:afterAutospacing="0"/>
        <w:ind w:right="283"/>
        <w:jc w:val="center"/>
      </w:pPr>
      <w:r w:rsidRPr="003331CC">
        <w:rPr>
          <w:noProof/>
          <w:u w:val="none"/>
        </w:rPr>
        <w:drawing>
          <wp:inline distT="0" distB="0" distL="0" distR="0" wp14:anchorId="26B8AC77" wp14:editId="598B1FB1">
            <wp:extent cx="3232068" cy="2955642"/>
            <wp:effectExtent l="152400" t="152400" r="368935" b="359410"/>
            <wp:docPr id="118968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2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2105" cy="2964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11770" w14:textId="77777777" w:rsidR="008F62F0" w:rsidRDefault="008F62F0" w:rsidP="007C60CE">
      <w:pPr>
        <w:pStyle w:val="Heading11"/>
        <w:spacing w:before="0" w:beforeAutospacing="0" w:after="0" w:afterAutospacing="0"/>
        <w:ind w:right="283"/>
        <w:jc w:val="both"/>
      </w:pPr>
      <w:r w:rsidRPr="008F62F0">
        <w:t xml:space="preserve">Create a new deployment called </w:t>
      </w:r>
      <w:r w:rsidRPr="00480CE1">
        <w:rPr>
          <w:b/>
          <w:bCs/>
        </w:rPr>
        <w:t>nginx-deploy</w:t>
      </w:r>
      <w:r w:rsidRPr="008F62F0">
        <w:t xml:space="preserve">, with </w:t>
      </w:r>
      <w:r w:rsidRPr="00480CE1">
        <w:rPr>
          <w:b/>
          <w:bCs/>
        </w:rPr>
        <w:t>image nginx:1.16</w:t>
      </w:r>
      <w:r w:rsidRPr="008F62F0">
        <w:t xml:space="preserve"> and 1 replica. Next upgrade the deployment to </w:t>
      </w:r>
      <w:r w:rsidRPr="00480CE1">
        <w:rPr>
          <w:b/>
          <w:bCs/>
        </w:rPr>
        <w:t>version 1.17</w:t>
      </w:r>
      <w:r w:rsidRPr="008F62F0">
        <w:t xml:space="preserve"> using rolling update.</w:t>
      </w:r>
    </w:p>
    <w:p w14:paraId="5E5BC09F" w14:textId="77777777" w:rsidR="0077384D" w:rsidRPr="00462DE6" w:rsidRDefault="0077384D" w:rsidP="004C28FC">
      <w:pPr>
        <w:pStyle w:val="Heading3Bullets"/>
        <w:numPr>
          <w:ilvl w:val="0"/>
          <w:numId w:val="6"/>
        </w:numPr>
        <w:ind w:left="567" w:hanging="283"/>
      </w:pPr>
      <w:proofErr w:type="gramStart"/>
      <w:r w:rsidRPr="00462DE6">
        <w:t>Deployment :</w:t>
      </w:r>
      <w:proofErr w:type="gramEnd"/>
      <w:r w:rsidRPr="00462DE6">
        <w:t xml:space="preserve"> </w:t>
      </w:r>
      <w:r w:rsidRPr="00462DE6">
        <w:rPr>
          <w:b/>
          <w:bCs/>
        </w:rPr>
        <w:t>nginx-deploy</w:t>
      </w:r>
      <w:r w:rsidRPr="00462DE6">
        <w:t xml:space="preserve">. Image: </w:t>
      </w:r>
      <w:r w:rsidRPr="00462DE6">
        <w:rPr>
          <w:b/>
          <w:bCs/>
        </w:rPr>
        <w:t>nginx:1.16</w:t>
      </w:r>
    </w:p>
    <w:p w14:paraId="7FE25117" w14:textId="77777777" w:rsidR="0077384D" w:rsidRPr="00462DE6" w:rsidRDefault="0077384D" w:rsidP="004C28FC">
      <w:pPr>
        <w:pStyle w:val="Heading3Bullets"/>
        <w:numPr>
          <w:ilvl w:val="0"/>
          <w:numId w:val="6"/>
        </w:numPr>
        <w:ind w:left="567" w:hanging="283"/>
      </w:pPr>
      <w:r w:rsidRPr="00462DE6">
        <w:t xml:space="preserve">Image: </w:t>
      </w:r>
      <w:r w:rsidRPr="00462DE6">
        <w:rPr>
          <w:b/>
          <w:bCs/>
        </w:rPr>
        <w:t>nginx:1.16</w:t>
      </w:r>
    </w:p>
    <w:p w14:paraId="4F890298" w14:textId="77777777" w:rsidR="0077384D" w:rsidRPr="00462DE6" w:rsidRDefault="0077384D" w:rsidP="004C28FC">
      <w:pPr>
        <w:pStyle w:val="Heading3Bullets"/>
        <w:numPr>
          <w:ilvl w:val="0"/>
          <w:numId w:val="6"/>
        </w:numPr>
        <w:ind w:left="567" w:hanging="283"/>
      </w:pPr>
      <w:r w:rsidRPr="00462DE6">
        <w:t xml:space="preserve">Task: </w:t>
      </w:r>
      <w:r w:rsidRPr="00462DE6">
        <w:rPr>
          <w:b/>
          <w:bCs/>
        </w:rPr>
        <w:t>Upgrade</w:t>
      </w:r>
      <w:r w:rsidRPr="00462DE6">
        <w:t xml:space="preserve"> the version of the deployment to </w:t>
      </w:r>
      <w:r w:rsidRPr="00462DE6">
        <w:rPr>
          <w:b/>
          <w:bCs/>
        </w:rPr>
        <w:t>1:17</w:t>
      </w:r>
    </w:p>
    <w:p w14:paraId="2332D8F7" w14:textId="5AADA0B2" w:rsidR="00F50D6F" w:rsidRPr="00013383" w:rsidRDefault="0077384D" w:rsidP="004C28FC">
      <w:pPr>
        <w:pStyle w:val="Heading3Bullets"/>
        <w:numPr>
          <w:ilvl w:val="0"/>
          <w:numId w:val="6"/>
        </w:numPr>
        <w:ind w:left="567" w:hanging="283"/>
      </w:pPr>
      <w:r w:rsidRPr="00462DE6">
        <w:t xml:space="preserve">Task: </w:t>
      </w:r>
      <w:r w:rsidRPr="00A017D6">
        <w:rPr>
          <w:b/>
          <w:bCs/>
        </w:rPr>
        <w:t>Record</w:t>
      </w:r>
      <w:r w:rsidRPr="00462DE6">
        <w:t xml:space="preserve"> the changes for the </w:t>
      </w:r>
      <w:r w:rsidRPr="00A017D6">
        <w:rPr>
          <w:b/>
          <w:bCs/>
        </w:rPr>
        <w:t>image upgrade</w:t>
      </w:r>
    </w:p>
    <w:p w14:paraId="08A79273" w14:textId="1EE213CF" w:rsidR="00987591" w:rsidRDefault="00987591" w:rsidP="00987591">
      <w:pPr>
        <w:pStyle w:val="Solutions"/>
      </w:pPr>
      <w:r>
        <w:t>Solutions</w:t>
      </w:r>
    </w:p>
    <w:p w14:paraId="54BDA4B4" w14:textId="02CE12F6" w:rsidR="00512546" w:rsidRPr="00E44C43" w:rsidRDefault="003E3FEC" w:rsidP="00393D3D">
      <w:pPr>
        <w:pStyle w:val="NumberedSteps"/>
        <w:numPr>
          <w:ilvl w:val="0"/>
          <w:numId w:val="20"/>
        </w:numPr>
        <w:tabs>
          <w:tab w:val="left" w:pos="1134"/>
        </w:tabs>
        <w:ind w:left="1276" w:right="-1136" w:hanging="992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512546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create deploy</w:t>
      </w:r>
      <w:r w:rsidR="00ED3C4C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nginx-deploy </w:t>
      </w:r>
      <w:r w:rsidR="0062558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ED3C4C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image=nginx:1.16 </w:t>
      </w:r>
      <w:r w:rsidR="00E7001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DF3986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replicas=1</w:t>
      </w:r>
    </w:p>
    <w:p w14:paraId="0A7645ED" w14:textId="6144F54E" w:rsidR="004D1816" w:rsidRPr="00E44C43" w:rsidRDefault="003E3FEC" w:rsidP="00393D3D">
      <w:pPr>
        <w:pStyle w:val="NumberedSteps"/>
        <w:numPr>
          <w:ilvl w:val="0"/>
          <w:numId w:val="19"/>
        </w:numPr>
        <w:tabs>
          <w:tab w:val="left" w:pos="1134"/>
        </w:tabs>
        <w:ind w:left="1276" w:right="-1136" w:hanging="992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4D1816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set image </w:t>
      </w:r>
      <w:r w:rsidR="003C2CF4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deploy nginx</w:t>
      </w:r>
      <w:r w:rsidR="00DB5EAD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-deploy </w:t>
      </w:r>
      <w:r w:rsidR="005C7B5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DB5EAD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image=nginx:1.17</w:t>
      </w:r>
      <w:r w:rsidR="002457E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--record</w:t>
      </w:r>
    </w:p>
    <w:p w14:paraId="22C3450B" w14:textId="4F75A05C" w:rsidR="00203069" w:rsidRDefault="00203069" w:rsidP="00393D3D">
      <w:pPr>
        <w:pStyle w:val="NumberedSteps"/>
        <w:numPr>
          <w:ilvl w:val="0"/>
          <w:numId w:val="19"/>
        </w:numPr>
        <w:tabs>
          <w:tab w:val="left" w:pos="1134"/>
        </w:tabs>
        <w:spacing w:after="0"/>
        <w:ind w:left="1282" w:right="-1138" w:hanging="994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rollout history deployments</w:t>
      </w:r>
      <w:r w:rsidR="003D55CB"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E44C4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nginx-deploy</w:t>
      </w:r>
    </w:p>
    <w:p w14:paraId="35EFB5D0" w14:textId="77777777" w:rsidR="000D6672" w:rsidRDefault="000D6672" w:rsidP="000D6672">
      <w:pPr>
        <w:pStyle w:val="PlainText"/>
      </w:pPr>
    </w:p>
    <w:p w14:paraId="0766B60A" w14:textId="77777777" w:rsidR="00CD0F4D" w:rsidRPr="000D6672" w:rsidRDefault="00CD0F4D" w:rsidP="000D6672">
      <w:pPr>
        <w:pStyle w:val="PlainText"/>
      </w:pPr>
    </w:p>
    <w:p w14:paraId="58B6B1C3" w14:textId="64679C41" w:rsidR="00922625" w:rsidRDefault="00922625" w:rsidP="00B775C5">
      <w:pPr>
        <w:pStyle w:val="Heading11"/>
        <w:spacing w:before="0" w:beforeAutospacing="0" w:after="0" w:afterAutospacing="0"/>
        <w:ind w:left="274" w:right="288" w:hanging="562"/>
        <w:jc w:val="both"/>
      </w:pPr>
      <w:r w:rsidRPr="00922625">
        <w:t xml:space="preserve">Create a new user called </w:t>
      </w:r>
      <w:r w:rsidRPr="00D52977">
        <w:rPr>
          <w:b/>
          <w:bCs/>
        </w:rPr>
        <w:t>john</w:t>
      </w:r>
      <w:r w:rsidRPr="00922625">
        <w:t xml:space="preserve">. Grant him access to the cluster. </w:t>
      </w:r>
      <w:r w:rsidRPr="00D52977">
        <w:rPr>
          <w:b/>
          <w:bCs/>
        </w:rPr>
        <w:t>John</w:t>
      </w:r>
      <w:r w:rsidRPr="00922625">
        <w:t xml:space="preserve"> should have permission to create, </w:t>
      </w:r>
      <w:r w:rsidRPr="009A1E73">
        <w:rPr>
          <w:b/>
          <w:bCs/>
        </w:rPr>
        <w:t xml:space="preserve">list, get, update </w:t>
      </w:r>
      <w:r w:rsidRPr="009A1E73">
        <w:t>and</w:t>
      </w:r>
      <w:r w:rsidRPr="009A1E73">
        <w:rPr>
          <w:b/>
          <w:bCs/>
        </w:rPr>
        <w:t xml:space="preserve"> delete pods</w:t>
      </w:r>
      <w:r w:rsidRPr="00922625">
        <w:t xml:space="preserve"> in the development </w:t>
      </w:r>
      <w:r w:rsidR="000939FF" w:rsidRPr="00922625">
        <w:t>namespace.</w:t>
      </w:r>
      <w:r w:rsidRPr="00922625">
        <w:t xml:space="preserve"> The private key exists in the location: </w:t>
      </w:r>
      <w:r w:rsidRPr="00D52977">
        <w:rPr>
          <w:b/>
          <w:bCs/>
        </w:rPr>
        <w:t>/root/CKA/john.key</w:t>
      </w:r>
      <w:r w:rsidRPr="00922625">
        <w:t xml:space="preserve"> and csr at </w:t>
      </w:r>
      <w:r w:rsidRPr="00D52977">
        <w:rPr>
          <w:b/>
          <w:bCs/>
        </w:rPr>
        <w:t>/root/CKA/john.csr</w:t>
      </w:r>
      <w:r w:rsidRPr="00922625">
        <w:t>.</w:t>
      </w:r>
    </w:p>
    <w:p w14:paraId="604A3B65" w14:textId="77777777" w:rsidR="00B775C5" w:rsidRDefault="00B775C5" w:rsidP="00B775C5">
      <w:pPr>
        <w:pStyle w:val="Heading11"/>
        <w:numPr>
          <w:ilvl w:val="0"/>
          <w:numId w:val="0"/>
        </w:numPr>
        <w:spacing w:before="0" w:beforeAutospacing="0" w:after="0" w:afterAutospacing="0"/>
        <w:ind w:left="274" w:right="288"/>
        <w:jc w:val="both"/>
      </w:pPr>
    </w:p>
    <w:p w14:paraId="1EC96006" w14:textId="77777777" w:rsidR="00823DDA" w:rsidRDefault="00823DDA" w:rsidP="00D8501B">
      <w:pPr>
        <w:pStyle w:val="Heading3Bullets"/>
        <w:numPr>
          <w:ilvl w:val="0"/>
          <w:numId w:val="6"/>
        </w:numPr>
        <w:ind w:left="567" w:right="-566" w:hanging="283"/>
      </w:pPr>
      <w:r w:rsidRPr="00401355">
        <w:rPr>
          <w:b/>
          <w:bCs/>
        </w:rPr>
        <w:t>Important Note</w:t>
      </w:r>
      <w:r>
        <w:t xml:space="preserve">: As of </w:t>
      </w:r>
      <w:r w:rsidRPr="00DF64A4">
        <w:rPr>
          <w:b/>
          <w:bCs/>
        </w:rPr>
        <w:t>kubernetes 1.19</w:t>
      </w:r>
      <w:r>
        <w:t>, the CertificateSigningRequest object expects a signerName.</w:t>
      </w:r>
    </w:p>
    <w:p w14:paraId="648739B5" w14:textId="6BDFF2AB" w:rsidR="00FF65A6" w:rsidRDefault="00823DDA" w:rsidP="00D8501B">
      <w:pPr>
        <w:pStyle w:val="Heading3Bullets"/>
        <w:numPr>
          <w:ilvl w:val="0"/>
          <w:numId w:val="6"/>
        </w:numPr>
        <w:ind w:left="567" w:right="425" w:hanging="283"/>
      </w:pPr>
      <w:r>
        <w:t>Please refer the documentation to see an example. The documentation tab is available at the top right of terminal.</w:t>
      </w:r>
    </w:p>
    <w:p w14:paraId="770B1B49" w14:textId="77777777" w:rsidR="00560362" w:rsidRDefault="00560362" w:rsidP="004C28FC">
      <w:pPr>
        <w:pStyle w:val="Heading3Bullets"/>
        <w:numPr>
          <w:ilvl w:val="0"/>
          <w:numId w:val="6"/>
        </w:numPr>
        <w:ind w:left="567" w:right="-1136" w:hanging="283"/>
      </w:pPr>
      <w:r>
        <w:t xml:space="preserve">CSR: </w:t>
      </w:r>
      <w:r w:rsidRPr="002F1242">
        <w:rPr>
          <w:b/>
          <w:bCs/>
        </w:rPr>
        <w:t>john-developer</w:t>
      </w:r>
      <w:r>
        <w:t xml:space="preserve"> </w:t>
      </w:r>
      <w:proofErr w:type="gramStart"/>
      <w:r>
        <w:t>Status:</w:t>
      </w:r>
      <w:r w:rsidRPr="00547616">
        <w:rPr>
          <w:b/>
          <w:bCs/>
        </w:rPr>
        <w:t>Approved</w:t>
      </w:r>
      <w:proofErr w:type="gramEnd"/>
    </w:p>
    <w:p w14:paraId="504FEBE2" w14:textId="77777777" w:rsidR="00560362" w:rsidRPr="00BD2388" w:rsidRDefault="00560362" w:rsidP="004C28FC">
      <w:pPr>
        <w:pStyle w:val="Heading3Bullets"/>
        <w:numPr>
          <w:ilvl w:val="0"/>
          <w:numId w:val="6"/>
        </w:numPr>
        <w:ind w:left="567" w:right="-1136" w:hanging="283"/>
        <w:rPr>
          <w:b/>
          <w:bCs/>
        </w:rPr>
      </w:pPr>
      <w:r>
        <w:t xml:space="preserve">Role Name: </w:t>
      </w:r>
      <w:r w:rsidRPr="00BD2388">
        <w:rPr>
          <w:b/>
          <w:bCs/>
        </w:rPr>
        <w:t>developer</w:t>
      </w:r>
      <w:r>
        <w:t xml:space="preserve">, namespace: </w:t>
      </w:r>
      <w:r w:rsidRPr="00BD2388">
        <w:rPr>
          <w:b/>
          <w:bCs/>
        </w:rPr>
        <w:t>development</w:t>
      </w:r>
      <w:r>
        <w:t xml:space="preserve">, Resource: </w:t>
      </w:r>
      <w:r w:rsidRPr="00BD2388">
        <w:rPr>
          <w:b/>
          <w:bCs/>
        </w:rPr>
        <w:t>Pods</w:t>
      </w:r>
    </w:p>
    <w:p w14:paraId="184C96B2" w14:textId="5129FDBC" w:rsidR="00823DDA" w:rsidRDefault="00560362" w:rsidP="004C28FC">
      <w:pPr>
        <w:pStyle w:val="Heading3Bullets"/>
        <w:numPr>
          <w:ilvl w:val="0"/>
          <w:numId w:val="6"/>
        </w:numPr>
        <w:ind w:left="567" w:right="-1136" w:hanging="283"/>
      </w:pPr>
      <w:r>
        <w:t>Access: User '</w:t>
      </w:r>
      <w:r w:rsidRPr="00BD2388">
        <w:rPr>
          <w:b/>
          <w:bCs/>
        </w:rPr>
        <w:t>john</w:t>
      </w:r>
      <w:r>
        <w:t>' has appropriate permissions</w:t>
      </w:r>
    </w:p>
    <w:p w14:paraId="6F4EDF17" w14:textId="666B83AE" w:rsidR="004F7414" w:rsidRPr="00D52041" w:rsidRDefault="004F7414" w:rsidP="00D52041">
      <w:pPr>
        <w:pStyle w:val="Solutions"/>
      </w:pPr>
      <w:r>
        <w:t>Solutions</w:t>
      </w:r>
    </w:p>
    <w:p w14:paraId="49B760A6" w14:textId="331BDE34" w:rsidR="008C685E" w:rsidRPr="00193F19" w:rsidRDefault="008C685E" w:rsidP="0051763F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openssl genrsa -out </w:t>
      </w:r>
      <w:r w:rsidR="00E0552C"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john</w:t>
      </w:r>
      <w:r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.key 2048</w:t>
      </w:r>
    </w:p>
    <w:p w14:paraId="76754221" w14:textId="172D439A" w:rsidR="008C685E" w:rsidRPr="00193F19" w:rsidRDefault="008C685E" w:rsidP="0051763F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openssl req -new -key </w:t>
      </w:r>
      <w:r w:rsidR="0016302E"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john</w:t>
      </w:r>
      <w:r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.key -out </w:t>
      </w:r>
      <w:r w:rsidR="0016302E"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john</w:t>
      </w:r>
      <w:r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.csr -subj "/CN=</w:t>
      </w:r>
      <w:r w:rsidR="00B44C99"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john</w:t>
      </w:r>
      <w:r w:rsidRPr="00193F1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"</w:t>
      </w:r>
    </w:p>
    <w:p w14:paraId="579F5528" w14:textId="368876BF" w:rsidR="00BE0C9C" w:rsidRDefault="00BE0C9C" w:rsidP="0051763F">
      <w:pPr>
        <w:pStyle w:val="NumberedSteps"/>
        <w:numPr>
          <w:ilvl w:val="0"/>
          <w:numId w:val="52"/>
        </w:numPr>
        <w:spacing w:after="0"/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cat </w:t>
      </w:r>
      <w:r w:rsidR="00DB485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john</w:t>
      </w: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.csr | base64 | tr -d "\n"</w:t>
      </w:r>
      <w:r w:rsidR="00DB485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(</w:t>
      </w:r>
      <w:r w:rsidR="00DB485E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Get the n code value</w:t>
      </w:r>
      <w:r w:rsidR="00DB485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)</w:t>
      </w:r>
    </w:p>
    <w:p w14:paraId="1FCE797F" w14:textId="2B866238" w:rsidR="005228F7" w:rsidRDefault="005228F7" w:rsidP="005228F7">
      <w:pPr>
        <w:pStyle w:val="PlainText"/>
        <w:jc w:val="center"/>
      </w:pPr>
      <w:r w:rsidRPr="005228F7">
        <w:rPr>
          <w:noProof/>
        </w:rPr>
        <w:drawing>
          <wp:inline distT="0" distB="0" distL="0" distR="0" wp14:anchorId="5D72C66C" wp14:editId="4CBE0B1F">
            <wp:extent cx="4814587" cy="685800"/>
            <wp:effectExtent l="152400" t="152400" r="367030" b="361950"/>
            <wp:docPr id="39389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98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90" cy="689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17AFC" w14:textId="2A358D86" w:rsidR="00D237E1" w:rsidRPr="00FC45E0" w:rsidRDefault="00D237E1" w:rsidP="008117D0">
      <w:pPr>
        <w:pStyle w:val="NumberedSteps"/>
        <w:numPr>
          <w:ilvl w:val="0"/>
          <w:numId w:val="52"/>
        </w:numPr>
        <w:spacing w:after="0"/>
        <w:ind w:left="1267" w:hanging="979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C45E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Copy above code and put into john</w:t>
      </w:r>
      <w:r w:rsidR="00FC45E0" w:rsidRPr="00FC45E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</w:t>
      </w:r>
      <w:proofErr w:type="gramStart"/>
      <w:r w:rsidR="00FC45E0" w:rsidRPr="00FC45E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user.yaml</w:t>
      </w:r>
      <w:proofErr w:type="gramEnd"/>
    </w:p>
    <w:p w14:paraId="6F15BE42" w14:textId="6FE5187A" w:rsidR="005E511E" w:rsidRPr="005E511E" w:rsidRDefault="005E511E" w:rsidP="008117D0">
      <w:pPr>
        <w:pStyle w:val="NumberedSteps"/>
        <w:numPr>
          <w:ilvl w:val="0"/>
          <w:numId w:val="52"/>
        </w:numPr>
        <w:spacing w:after="0"/>
        <w:ind w:left="1267" w:hanging="979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E511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vim john-</w:t>
      </w:r>
      <w:proofErr w:type="gramStart"/>
      <w:r w:rsidRPr="005E511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us</w:t>
      </w:r>
      <w:r w:rsidR="00906E0B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</w:t>
      </w:r>
      <w:r w:rsidRPr="005E511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r.yaml</w:t>
      </w:r>
      <w:proofErr w:type="gramEnd"/>
    </w:p>
    <w:p w14:paraId="1C0BE6C1" w14:textId="08EF3157" w:rsidR="005E511E" w:rsidRDefault="005E511E" w:rsidP="005E511E">
      <w:pPr>
        <w:pStyle w:val="PlainText"/>
        <w:jc w:val="center"/>
      </w:pPr>
      <w:r w:rsidRPr="005E511E">
        <w:rPr>
          <w:noProof/>
        </w:rPr>
        <w:drawing>
          <wp:inline distT="0" distB="0" distL="0" distR="0" wp14:anchorId="5B449E9C" wp14:editId="4E5B8F61">
            <wp:extent cx="4810125" cy="1163233"/>
            <wp:effectExtent l="152400" t="152400" r="352425" b="361315"/>
            <wp:docPr id="49152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23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274" cy="116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B5347" w14:textId="27EAA5BD" w:rsidR="004D60A1" w:rsidRPr="004F0A09" w:rsidRDefault="004F0A09" w:rsidP="00F8617A">
      <w:pPr>
        <w:pStyle w:val="NumberedSteps"/>
        <w:numPr>
          <w:ilvl w:val="0"/>
          <w:numId w:val="52"/>
        </w:numPr>
        <w:spacing w:after="0"/>
        <w:ind w:left="1267" w:hanging="979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4D60A1" w:rsidRPr="004F0A0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apply -f john-</w:t>
      </w:r>
      <w:proofErr w:type="gramStart"/>
      <w:r w:rsidR="004D60A1" w:rsidRPr="004F0A0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us</w:t>
      </w:r>
      <w:r w:rsidR="00906E0B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</w:t>
      </w:r>
      <w:r w:rsidR="004D60A1" w:rsidRPr="004F0A0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</w:t>
      </w:r>
      <w:r w:rsidRPr="004F0A0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.yaml</w:t>
      </w:r>
      <w:proofErr w:type="gramEnd"/>
      <w:r w:rsidR="008E27E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(</w:t>
      </w:r>
      <w:r w:rsidR="008E27E0" w:rsidRPr="008E27E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Read the documents</w:t>
      </w:r>
      <w:r w:rsidR="00906E0B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to create CSR</w:t>
      </w:r>
      <w:r w:rsidR="008E27E0" w:rsidRPr="008E27E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)</w:t>
      </w:r>
    </w:p>
    <w:p w14:paraId="1692D120" w14:textId="2FC528CD" w:rsidR="00BE0C9C" w:rsidRPr="00193F19" w:rsidRDefault="009F436C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get csr</w:t>
      </w:r>
    </w:p>
    <w:p w14:paraId="6CCF3A9F" w14:textId="4E717AB2" w:rsidR="00DE3325" w:rsidRPr="00193F19" w:rsidRDefault="009F436C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certificate app</w:t>
      </w:r>
      <w:r w:rsidR="001E19BE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rove</w:t>
      </w:r>
    </w:p>
    <w:p w14:paraId="38CFF274" w14:textId="266CDCD7" w:rsidR="001E19BE" w:rsidRPr="00193F19" w:rsidRDefault="00FD731B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create role </w:t>
      </w:r>
      <w:r w:rsidR="00EE0153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developer </w:t>
      </w:r>
      <w:r w:rsidR="00E5030F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EE0153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verb</w:t>
      </w:r>
      <w:r w:rsidR="00E5030F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=</w:t>
      </w:r>
      <w:proofErr w:type="gramStart"/>
      <w:r w:rsidR="00E5030F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create,list</w:t>
      </w:r>
      <w:proofErr w:type="gramEnd"/>
      <w:r w:rsidR="002E3F95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,</w:t>
      </w:r>
      <w:r w:rsidR="00FC729D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get,updates,delete</w:t>
      </w:r>
      <w:r w:rsidR="002E3F95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C02DB9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2E3F95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resource</w:t>
      </w:r>
      <w:r w:rsidR="00BB06C1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=pod -n </w:t>
      </w:r>
      <w:r w:rsidR="008D49DA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development</w:t>
      </w:r>
    </w:p>
    <w:p w14:paraId="60FA6140" w14:textId="48FEAB1B" w:rsidR="00361D2D" w:rsidRPr="00193F19" w:rsidRDefault="00BB06C1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get role -n devel</w:t>
      </w:r>
      <w:r w:rsidR="00B53015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opment</w:t>
      </w:r>
    </w:p>
    <w:p w14:paraId="1198C38D" w14:textId="34B170C3" w:rsidR="008E52C5" w:rsidRPr="00193F19" w:rsidRDefault="008E52C5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describe role development -n development </w:t>
      </w:r>
    </w:p>
    <w:p w14:paraId="3111E201" w14:textId="3ABAF802" w:rsidR="00A46650" w:rsidRPr="00193F19" w:rsidRDefault="00A46650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</w:t>
      </w:r>
      <w:r w:rsidR="00BF702E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auth can-</w:t>
      </w:r>
      <w:r w:rsidR="00951DBB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</w:t>
      </w:r>
      <w:r w:rsidR="00BF702E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create pods -n development</w:t>
      </w:r>
      <w:r w:rsidR="00767A2B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--as john</w:t>
      </w:r>
    </w:p>
    <w:p w14:paraId="12A195BE" w14:textId="70800453" w:rsidR="00FE6AD5" w:rsidRPr="00193F19" w:rsidRDefault="00FE6AD5" w:rsidP="00393D3D">
      <w:pPr>
        <w:pStyle w:val="NumberedSteps"/>
        <w:numPr>
          <w:ilvl w:val="0"/>
          <w:numId w:val="52"/>
        </w:numPr>
        <w:ind w:left="1260" w:right="-351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create rolebinding john-developer</w:t>
      </w:r>
      <w:r w:rsidR="00041C14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C42B8A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041C14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role=developer</w:t>
      </w:r>
      <w:r w:rsidR="00092941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F0572B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092941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user=john </w:t>
      </w:r>
      <w:r w:rsidR="00BD09E4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-n develop</w:t>
      </w:r>
      <w:r w:rsidR="00D62636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ment</w:t>
      </w:r>
    </w:p>
    <w:p w14:paraId="21B6BE0A" w14:textId="5433F80A" w:rsidR="00307CE3" w:rsidRPr="00193F19" w:rsidRDefault="00307CE3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get rolebinding -n development</w:t>
      </w:r>
    </w:p>
    <w:p w14:paraId="1C72E68C" w14:textId="45F49123" w:rsidR="00114288" w:rsidRPr="00193F19" w:rsidRDefault="00114288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describe rolebinding -n development</w:t>
      </w:r>
    </w:p>
    <w:p w14:paraId="66C02C3F" w14:textId="223DA65B" w:rsidR="00951DBB" w:rsidRPr="00193F19" w:rsidRDefault="00951DBB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auth can-i </w:t>
      </w:r>
      <w:r w:rsidR="009444EC"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get</w:t>
      </w: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pods -n development --as john</w:t>
      </w:r>
    </w:p>
    <w:p w14:paraId="0E7EB1A9" w14:textId="77777777" w:rsidR="009444EC" w:rsidRPr="00193F19" w:rsidRDefault="009444EC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auth can-i create pods -n development --as john</w:t>
      </w:r>
    </w:p>
    <w:p w14:paraId="50A495FD" w14:textId="072FA7A0" w:rsidR="002D525B" w:rsidRPr="00193F19" w:rsidRDefault="002D525B" w:rsidP="00393D3D">
      <w:pPr>
        <w:pStyle w:val="NumberedSteps"/>
        <w:numPr>
          <w:ilvl w:val="0"/>
          <w:numId w:val="52"/>
        </w:numPr>
        <w:ind w:left="1260" w:hanging="97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auth can-i </w:t>
      </w:r>
      <w:proofErr w:type="gramStart"/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updates</w:t>
      </w:r>
      <w:proofErr w:type="gramEnd"/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pods -n development --as john</w:t>
      </w:r>
    </w:p>
    <w:p w14:paraId="06BD4949" w14:textId="3AF0BE45" w:rsidR="002D525B" w:rsidRDefault="002D525B" w:rsidP="00393D3D">
      <w:pPr>
        <w:pStyle w:val="NumberedSteps"/>
        <w:numPr>
          <w:ilvl w:val="0"/>
          <w:numId w:val="52"/>
        </w:numPr>
        <w:spacing w:after="0"/>
        <w:ind w:left="1267" w:hanging="979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93F1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auth can-i watch pods -n development --as john</w:t>
      </w:r>
    </w:p>
    <w:p w14:paraId="45D4FD18" w14:textId="77777777" w:rsidR="00184502" w:rsidRDefault="00184502" w:rsidP="00184502">
      <w:pPr>
        <w:pStyle w:val="PlainText"/>
      </w:pPr>
    </w:p>
    <w:p w14:paraId="0277BB94" w14:textId="77777777" w:rsidR="003C19EE" w:rsidRDefault="003C19EE" w:rsidP="00184502">
      <w:pPr>
        <w:pStyle w:val="PlainText"/>
      </w:pPr>
    </w:p>
    <w:p w14:paraId="0C5AE0C9" w14:textId="77777777" w:rsidR="005A68BB" w:rsidRDefault="00815E17" w:rsidP="00815E17">
      <w:pPr>
        <w:pStyle w:val="Heading11"/>
      </w:pPr>
      <w:r w:rsidRPr="00815E17">
        <w:t xml:space="preserve">Create a nginx pod called </w:t>
      </w:r>
      <w:r w:rsidRPr="00413201">
        <w:rPr>
          <w:b/>
          <w:bCs/>
        </w:rPr>
        <w:t>nginx-resolver</w:t>
      </w:r>
      <w:r w:rsidRPr="00815E17">
        <w:t xml:space="preserve"> using image </w:t>
      </w:r>
      <w:r w:rsidRPr="00A83806">
        <w:rPr>
          <w:b/>
          <w:bCs/>
        </w:rPr>
        <w:t>nginx</w:t>
      </w:r>
      <w:r w:rsidRPr="00815E17">
        <w:t xml:space="preserve">, expose it internally with a service called </w:t>
      </w:r>
      <w:r w:rsidRPr="009358F2">
        <w:rPr>
          <w:b/>
          <w:bCs/>
        </w:rPr>
        <w:t>nginx-resolver-service</w:t>
      </w:r>
      <w:r w:rsidRPr="00815E17">
        <w:t xml:space="preserve">. </w:t>
      </w:r>
    </w:p>
    <w:p w14:paraId="2C9F4391" w14:textId="77777777" w:rsidR="005A68BB" w:rsidRDefault="005A68BB" w:rsidP="005A68BB">
      <w:pPr>
        <w:pStyle w:val="Heading11"/>
        <w:numPr>
          <w:ilvl w:val="0"/>
          <w:numId w:val="0"/>
        </w:numPr>
        <w:ind w:left="283"/>
      </w:pPr>
    </w:p>
    <w:p w14:paraId="5FED2F2B" w14:textId="0E855875" w:rsidR="00815E17" w:rsidRDefault="00815E17" w:rsidP="005A68BB">
      <w:pPr>
        <w:pStyle w:val="Heading11"/>
        <w:numPr>
          <w:ilvl w:val="0"/>
          <w:numId w:val="0"/>
        </w:numPr>
        <w:ind w:left="283"/>
      </w:pPr>
      <w:r w:rsidRPr="00815E17">
        <w:t xml:space="preserve">Test that you are able to look up the </w:t>
      </w:r>
      <w:r w:rsidRPr="00BA282F">
        <w:rPr>
          <w:b/>
          <w:bCs/>
        </w:rPr>
        <w:t>service</w:t>
      </w:r>
      <w:r w:rsidRPr="00815E17">
        <w:t xml:space="preserve"> and </w:t>
      </w:r>
      <w:r w:rsidRPr="00BA282F">
        <w:rPr>
          <w:b/>
          <w:bCs/>
        </w:rPr>
        <w:t>pod</w:t>
      </w:r>
      <w:r w:rsidRPr="00815E17">
        <w:t xml:space="preserve"> names from within the </w:t>
      </w:r>
      <w:r w:rsidRPr="00A83806">
        <w:rPr>
          <w:b/>
          <w:bCs/>
        </w:rPr>
        <w:t>cluster</w:t>
      </w:r>
      <w:r w:rsidRPr="00815E17">
        <w:t xml:space="preserve">. Use the image: </w:t>
      </w:r>
      <w:r w:rsidRPr="00AC4FAC">
        <w:rPr>
          <w:b/>
          <w:bCs/>
        </w:rPr>
        <w:t>busybox:1.28</w:t>
      </w:r>
      <w:r w:rsidRPr="00815E17">
        <w:t xml:space="preserve"> for dns lookup. Record results in </w:t>
      </w:r>
      <w:r w:rsidRPr="00A16CC9">
        <w:rPr>
          <w:b/>
          <w:bCs/>
        </w:rPr>
        <w:t xml:space="preserve">/root/CKA/nginx.svc </w:t>
      </w:r>
      <w:r w:rsidRPr="00815E17">
        <w:t xml:space="preserve">and </w:t>
      </w:r>
      <w:r w:rsidRPr="00A16CC9">
        <w:rPr>
          <w:b/>
          <w:bCs/>
        </w:rPr>
        <w:t>/root/CKA/nginx.pod</w:t>
      </w:r>
      <w:r>
        <w:t>.</w:t>
      </w:r>
    </w:p>
    <w:p w14:paraId="35921A88" w14:textId="77777777" w:rsidR="00FA0BF7" w:rsidRPr="00FA0BF7" w:rsidRDefault="00FA0BF7" w:rsidP="004C28FC">
      <w:pPr>
        <w:pStyle w:val="Heading3Bullets"/>
        <w:numPr>
          <w:ilvl w:val="0"/>
          <w:numId w:val="6"/>
        </w:numPr>
        <w:ind w:left="567" w:right="-1136" w:hanging="283"/>
      </w:pPr>
      <w:r w:rsidRPr="00FA0BF7">
        <w:t xml:space="preserve">Pod: </w:t>
      </w:r>
      <w:r w:rsidRPr="00AC45FB">
        <w:rPr>
          <w:b/>
        </w:rPr>
        <w:t>nginx-resolver</w:t>
      </w:r>
      <w:r w:rsidRPr="00FA0BF7">
        <w:t xml:space="preserve"> created</w:t>
      </w:r>
    </w:p>
    <w:p w14:paraId="4110ABAC" w14:textId="77777777" w:rsidR="00FA0BF7" w:rsidRPr="00FA0BF7" w:rsidRDefault="00FA0BF7" w:rsidP="004C28FC">
      <w:pPr>
        <w:pStyle w:val="Heading3Bullets"/>
        <w:numPr>
          <w:ilvl w:val="0"/>
          <w:numId w:val="6"/>
        </w:numPr>
        <w:ind w:left="567" w:right="-1136" w:hanging="283"/>
      </w:pPr>
      <w:r w:rsidRPr="00FA0BF7">
        <w:t xml:space="preserve">Service </w:t>
      </w:r>
      <w:r w:rsidRPr="00817B58">
        <w:rPr>
          <w:b/>
        </w:rPr>
        <w:t>DNS Resolution</w:t>
      </w:r>
      <w:r w:rsidRPr="00FA0BF7">
        <w:t xml:space="preserve"> recorded correctly</w:t>
      </w:r>
    </w:p>
    <w:p w14:paraId="3796BE46" w14:textId="77777777" w:rsidR="00FA0BF7" w:rsidRDefault="00FA0BF7" w:rsidP="004C28FC">
      <w:pPr>
        <w:pStyle w:val="Heading3Bullets"/>
        <w:numPr>
          <w:ilvl w:val="0"/>
          <w:numId w:val="6"/>
        </w:numPr>
        <w:ind w:left="567" w:right="-1136" w:hanging="283"/>
      </w:pPr>
      <w:r w:rsidRPr="00FA0BF7">
        <w:t xml:space="preserve">Pod </w:t>
      </w:r>
      <w:r w:rsidRPr="00817B58">
        <w:rPr>
          <w:b/>
        </w:rPr>
        <w:t>DNS resolutio</w:t>
      </w:r>
      <w:r w:rsidRPr="00FA0BF7">
        <w:t>n recorded correctly</w:t>
      </w:r>
    </w:p>
    <w:p w14:paraId="471D4AEB" w14:textId="6A05C8EF" w:rsidR="00B25F7F" w:rsidRDefault="00B25F7F" w:rsidP="00B25F7F">
      <w:pPr>
        <w:pStyle w:val="Solutions"/>
      </w:pPr>
      <w:r>
        <w:t>Solutions</w:t>
      </w:r>
    </w:p>
    <w:p w14:paraId="0CE7039A" w14:textId="75731992" w:rsidR="006C40BD" w:rsidRPr="00053BA9" w:rsidRDefault="006C40BD" w:rsidP="003B2728">
      <w:pPr>
        <w:pStyle w:val="NumberedSteps"/>
        <w:numPr>
          <w:ilvl w:val="0"/>
          <w:numId w:val="8"/>
        </w:numPr>
        <w:spacing w:after="0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</w:t>
      </w:r>
      <w:r w:rsidR="00A524C2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run </w:t>
      </w:r>
      <w:r w:rsidR="008A4C43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nginx-resolver </w:t>
      </w:r>
      <w:r w:rsidR="00BA3A8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CC2331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image=nginx </w:t>
      </w:r>
    </w:p>
    <w:p w14:paraId="09F3B20C" w14:textId="4D4A0753" w:rsidR="00B25F7F" w:rsidRPr="00053BA9" w:rsidRDefault="00BA3A8C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</w:t>
      </w:r>
      <w:r w:rsidR="006628F7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get pod</w:t>
      </w:r>
    </w:p>
    <w:p w14:paraId="4964C425" w14:textId="6126E96D" w:rsidR="00246E58" w:rsidRPr="00053BA9" w:rsidRDefault="00246E58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expose pod nginx-resolver </w:t>
      </w:r>
      <w:r w:rsidR="0070600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9358F2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name=nginx-resolver-service</w:t>
      </w:r>
      <w:r w:rsidR="004C28F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--port=80</w:t>
      </w:r>
    </w:p>
    <w:p w14:paraId="66EA47ED" w14:textId="572B4011" w:rsidR="00307F23" w:rsidRPr="00053BA9" w:rsidRDefault="00307F23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run busybox </w:t>
      </w:r>
      <w:r w:rsidR="002B3E1F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image=busybox</w:t>
      </w:r>
      <w:r w:rsidR="008E5562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:1.2</w:t>
      </w:r>
      <w:r w:rsidR="00D64157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8</w:t>
      </w:r>
      <w:r w:rsidR="008E5562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--</w:t>
      </w:r>
      <w:r w:rsidR="00400B02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command</w:t>
      </w:r>
      <w:r w:rsidR="007515F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8E5562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sleep 4000</w:t>
      </w:r>
    </w:p>
    <w:p w14:paraId="790794F0" w14:textId="2E2AAADD" w:rsidR="00E61DE5" w:rsidRPr="00053BA9" w:rsidRDefault="00E61DE5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</w:t>
      </w:r>
      <w:r w:rsidR="00AC4FA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exec</w:t>
      </w:r>
      <w:r w:rsidR="005C0843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25775E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busybox </w:t>
      </w:r>
      <w:r w:rsidR="002B3E1F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1869D9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25775E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nslookup nginx-resolver-service</w:t>
      </w:r>
    </w:p>
    <w:p w14:paraId="7A137A6D" w14:textId="3C8DFCDE" w:rsidR="00937289" w:rsidRPr="00053BA9" w:rsidRDefault="00937289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exec busybox --</w:t>
      </w:r>
      <w:r w:rsidR="001869D9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nslookup nginx-resolver-service &gt; </w:t>
      </w:r>
      <w:r w:rsidR="006C6485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/</w:t>
      </w:r>
      <w:r w:rsidR="00BD50C9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root/CKA/nginx.svc</w:t>
      </w:r>
    </w:p>
    <w:p w14:paraId="263C86E9" w14:textId="10FFFC06" w:rsidR="006B26E9" w:rsidRPr="00053BA9" w:rsidRDefault="006B26E9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get pod -o</w:t>
      </w:r>
      <w:r w:rsidR="00844FC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wide </w:t>
      </w:r>
    </w:p>
    <w:p w14:paraId="4A64F5C5" w14:textId="1054F63C" w:rsidR="00BB6E54" w:rsidRPr="00053BA9" w:rsidRDefault="00BB6E54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exec</w:t>
      </w:r>
      <w:r w:rsidR="00E52F8E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busybox</w:t>
      </w: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proofErr w:type="gramStart"/>
      <w:r w:rsidR="00525F2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ip.</w:t>
      </w:r>
      <w:r w:rsidR="006950A6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namespace.</w:t>
      </w:r>
      <w:r w:rsidR="00525F2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pod.cluster</w:t>
      </w:r>
      <w:proofErr w:type="gramEnd"/>
      <w:r w:rsidR="00525F2C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.local</w:t>
      </w: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--</w:t>
      </w:r>
      <w:r w:rsidR="001869D9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nslookup nginx-resolver-service</w:t>
      </w:r>
    </w:p>
    <w:p w14:paraId="6A939FB3" w14:textId="37DB4C0C" w:rsidR="006950A6" w:rsidRPr="00053BA9" w:rsidRDefault="006950A6" w:rsidP="003B2728">
      <w:pPr>
        <w:pStyle w:val="NumberedSteps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exec </w:t>
      </w:r>
      <w:r w:rsidR="002A5181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busybox</w:t>
      </w: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proofErr w:type="gramStart"/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ip.namespace.pod.cluster</w:t>
      </w:r>
      <w:proofErr w:type="gramEnd"/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.local --</w:t>
      </w:r>
      <w:r w:rsidR="001869D9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nslookup nginx-resolver-service &gt; /root/CKA/</w:t>
      </w:r>
      <w:r w:rsidR="008A1DD3" w:rsidRPr="00053BA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nginx.pod</w:t>
      </w:r>
    </w:p>
    <w:p w14:paraId="645D0D1A" w14:textId="050A7C5A" w:rsidR="007F4F06" w:rsidRPr="000355D1" w:rsidRDefault="007F4F06" w:rsidP="007F4F06">
      <w:pPr>
        <w:pStyle w:val="Heading11"/>
      </w:pPr>
      <w:r w:rsidRPr="007F4F06">
        <w:rPr>
          <w:lang w:val="en-US"/>
        </w:rPr>
        <w:t>Create a static pod on </w:t>
      </w:r>
      <w:r w:rsidRPr="00B01008">
        <w:rPr>
          <w:b/>
          <w:bCs/>
          <w:lang w:val="en-US"/>
        </w:rPr>
        <w:t>node01</w:t>
      </w:r>
      <w:r w:rsidRPr="007F4F06">
        <w:rPr>
          <w:lang w:val="en-US"/>
        </w:rPr>
        <w:t> called </w:t>
      </w:r>
      <w:r w:rsidRPr="00E57831">
        <w:rPr>
          <w:b/>
          <w:bCs/>
          <w:lang w:val="en-US"/>
        </w:rPr>
        <w:t>nginx-critical</w:t>
      </w:r>
      <w:r w:rsidRPr="007F4F06">
        <w:rPr>
          <w:lang w:val="en-US"/>
        </w:rPr>
        <w:t> with image </w:t>
      </w:r>
      <w:r w:rsidRPr="00E57831">
        <w:rPr>
          <w:b/>
          <w:bCs/>
          <w:lang w:val="en-US"/>
        </w:rPr>
        <w:t>nginx</w:t>
      </w:r>
      <w:r w:rsidRPr="007F4F06">
        <w:rPr>
          <w:lang w:val="en-US"/>
        </w:rPr>
        <w:t xml:space="preserve"> and make sure that it is </w:t>
      </w:r>
      <w:r w:rsidRPr="00A16CC9">
        <w:rPr>
          <w:b/>
          <w:bCs/>
          <w:lang w:val="en-US"/>
        </w:rPr>
        <w:t>recreated/restarted</w:t>
      </w:r>
      <w:r w:rsidRPr="007F4F06">
        <w:rPr>
          <w:lang w:val="en-US"/>
        </w:rPr>
        <w:t xml:space="preserve"> automatically in case of a failure.</w:t>
      </w:r>
    </w:p>
    <w:p w14:paraId="689848E7" w14:textId="111F3B1F" w:rsidR="000355D1" w:rsidRDefault="000355D1" w:rsidP="004C28FC">
      <w:pPr>
        <w:pStyle w:val="Heading3Bullets"/>
        <w:numPr>
          <w:ilvl w:val="0"/>
          <w:numId w:val="6"/>
        </w:numPr>
        <w:ind w:left="567" w:right="-1136" w:hanging="283"/>
      </w:pPr>
      <w:r w:rsidRPr="000355D1">
        <w:t>Use </w:t>
      </w:r>
      <w:r w:rsidRPr="00033702">
        <w:rPr>
          <w:b/>
        </w:rPr>
        <w:t>/etc/kubernetes/manifests</w:t>
      </w:r>
      <w:r w:rsidRPr="000355D1">
        <w:t xml:space="preserve"> as the </w:t>
      </w:r>
      <w:r w:rsidRPr="00033702">
        <w:rPr>
          <w:b/>
        </w:rPr>
        <w:t>Static Pod</w:t>
      </w:r>
      <w:r w:rsidRPr="000355D1">
        <w:t xml:space="preserve"> path for example.</w:t>
      </w:r>
    </w:p>
    <w:p w14:paraId="1825ADCF" w14:textId="77777777" w:rsidR="000355D1" w:rsidRPr="000355D1" w:rsidRDefault="000355D1" w:rsidP="004C28FC">
      <w:pPr>
        <w:pStyle w:val="Heading3Bullets"/>
        <w:numPr>
          <w:ilvl w:val="0"/>
          <w:numId w:val="6"/>
        </w:numPr>
        <w:ind w:left="567" w:right="-1136" w:hanging="283"/>
      </w:pPr>
      <w:r w:rsidRPr="000355D1">
        <w:t xml:space="preserve">static pod configured under </w:t>
      </w:r>
      <w:r w:rsidRPr="00033702">
        <w:rPr>
          <w:b/>
        </w:rPr>
        <w:t>/etc/kubernetes/</w:t>
      </w:r>
      <w:proofErr w:type="gramStart"/>
      <w:r w:rsidRPr="00033702">
        <w:rPr>
          <w:b/>
        </w:rPr>
        <w:t>manifests</w:t>
      </w:r>
      <w:r w:rsidRPr="000355D1">
        <w:t xml:space="preserve"> ?</w:t>
      </w:r>
      <w:proofErr w:type="gramEnd"/>
    </w:p>
    <w:p w14:paraId="7889A8E6" w14:textId="77777777" w:rsidR="000355D1" w:rsidRPr="000355D1" w:rsidRDefault="000355D1" w:rsidP="004C28FC">
      <w:pPr>
        <w:pStyle w:val="Heading3Bullets"/>
        <w:numPr>
          <w:ilvl w:val="0"/>
          <w:numId w:val="6"/>
        </w:numPr>
        <w:ind w:left="567" w:right="-1136" w:hanging="283"/>
      </w:pPr>
      <w:r w:rsidRPr="000355D1">
        <w:t xml:space="preserve">Pod </w:t>
      </w:r>
      <w:r w:rsidRPr="00033702">
        <w:rPr>
          <w:b/>
        </w:rPr>
        <w:t>nginx-critical-node01</w:t>
      </w:r>
      <w:r w:rsidRPr="000355D1">
        <w:t xml:space="preserve"> is up and running</w:t>
      </w:r>
    </w:p>
    <w:p w14:paraId="3D7A2623" w14:textId="37C5FBA4" w:rsidR="000355D1" w:rsidRDefault="00D4425A" w:rsidP="0082158E">
      <w:pPr>
        <w:pStyle w:val="Solutions"/>
      </w:pPr>
      <w:r>
        <w:t>Solutions</w:t>
      </w:r>
    </w:p>
    <w:p w14:paraId="69F694B7" w14:textId="3C0CF80A" w:rsidR="00B01008" w:rsidRPr="00523DC3" w:rsidRDefault="00A61521" w:rsidP="00E72922">
      <w:pPr>
        <w:pStyle w:val="NumberedSteps"/>
        <w:numPr>
          <w:ilvl w:val="0"/>
          <w:numId w:val="9"/>
        </w:numPr>
        <w:spacing w:after="0"/>
        <w:ind w:left="1134" w:right="-709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ssh</w:t>
      </w:r>
      <w:r w:rsidR="00D4425A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node01</w:t>
      </w:r>
    </w:p>
    <w:p w14:paraId="27D4C1B5" w14:textId="5B6BAE09" w:rsidR="0082158E" w:rsidRPr="00523DC3" w:rsidRDefault="00BF62FE" w:rsidP="005F6287">
      <w:pPr>
        <w:pStyle w:val="NumberedSteps"/>
        <w:ind w:left="1134" w:right="-710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82158E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</w:t>
      </w:r>
      <w:r w:rsidR="00D81092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run nginx-critical </w:t>
      </w:r>
      <w:r w:rsidR="0074280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D81092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image=nginx </w:t>
      </w:r>
      <w:r w:rsidR="0074280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D81092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restart=Always </w:t>
      </w:r>
      <w:r w:rsidR="0074280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D81092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dry-run</w:t>
      </w:r>
      <w:r w:rsidR="000D1948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=client -o yaml</w:t>
      </w:r>
    </w:p>
    <w:p w14:paraId="5F8838AC" w14:textId="0C9FB35D" w:rsidR="000D1948" w:rsidRPr="00523DC3" w:rsidRDefault="000D1948" w:rsidP="005F6287">
      <w:pPr>
        <w:pStyle w:val="NumberedSteps"/>
        <w:ind w:left="1134" w:right="-710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Copy file and create YAML on node01</w:t>
      </w:r>
    </w:p>
    <w:p w14:paraId="47BCA447" w14:textId="4276BB31" w:rsidR="00DE0A4B" w:rsidRPr="00523DC3" w:rsidRDefault="00073FE5" w:rsidP="005F6287">
      <w:pPr>
        <w:pStyle w:val="NumberedSteps"/>
        <w:ind w:left="1134" w:right="-710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c</w:t>
      </w:r>
      <w:r w:rsidR="00DE0A4B"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at &gt; </w:t>
      </w:r>
      <w:r w:rsidRPr="00523DC3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/etc/kubernetes/manifests/nginx-critical.yaml</w:t>
      </w:r>
    </w:p>
    <w:p w14:paraId="0311EFA7" w14:textId="77777777" w:rsidR="008C3F9F" w:rsidRDefault="008C3F9F" w:rsidP="008C3F9F">
      <w:pPr>
        <w:pStyle w:val="Heading3Bullets"/>
        <w:ind w:right="-1136"/>
      </w:pPr>
    </w:p>
    <w:p w14:paraId="6DA3A403" w14:textId="77777777" w:rsidR="00E04350" w:rsidRDefault="00E04350" w:rsidP="008C3F9F">
      <w:pPr>
        <w:pStyle w:val="Heading3Bullets"/>
        <w:ind w:right="-1136"/>
      </w:pPr>
    </w:p>
    <w:p w14:paraId="056886BC" w14:textId="77777777" w:rsidR="000B11F6" w:rsidRDefault="000B11F6" w:rsidP="008C3F9F">
      <w:pPr>
        <w:pStyle w:val="Heading3Bullets"/>
        <w:ind w:right="-1136"/>
      </w:pPr>
    </w:p>
    <w:p w14:paraId="6E255636" w14:textId="77777777" w:rsidR="000B11F6" w:rsidRDefault="000B11F6" w:rsidP="008C3F9F">
      <w:pPr>
        <w:pStyle w:val="Heading3Bullets"/>
        <w:ind w:right="-1136"/>
      </w:pPr>
    </w:p>
    <w:p w14:paraId="4722A113" w14:textId="77777777" w:rsidR="000B11F6" w:rsidRDefault="000B11F6" w:rsidP="008C3F9F">
      <w:pPr>
        <w:pStyle w:val="Heading3Bullets"/>
        <w:ind w:right="-1136"/>
      </w:pPr>
    </w:p>
    <w:p w14:paraId="50646607" w14:textId="77777777" w:rsidR="000B11F6" w:rsidRDefault="000B11F6" w:rsidP="008C3F9F">
      <w:pPr>
        <w:pStyle w:val="Heading3Bullets"/>
        <w:ind w:right="-1136"/>
      </w:pPr>
    </w:p>
    <w:p w14:paraId="2E6EC7A6" w14:textId="77777777" w:rsidR="00E04350" w:rsidRDefault="00E04350" w:rsidP="008C3F9F">
      <w:pPr>
        <w:pStyle w:val="Heading3Bullets"/>
        <w:ind w:right="-1136"/>
      </w:pPr>
    </w:p>
    <w:p w14:paraId="695FCE0E" w14:textId="77777777" w:rsidR="00E04350" w:rsidRDefault="00E04350" w:rsidP="00BD3695">
      <w:pPr>
        <w:pStyle w:val="Heading3Bullets"/>
        <w:spacing w:after="0"/>
        <w:ind w:right="-1138"/>
      </w:pPr>
    </w:p>
    <w:p w14:paraId="2CBC69A1" w14:textId="7E8B777A" w:rsidR="008C319B" w:rsidRDefault="00C25DC3" w:rsidP="008C319B">
      <w:pPr>
        <w:pStyle w:val="Heading1"/>
      </w:pPr>
      <w:bookmarkStart w:id="3" w:name="_Toc183589552"/>
      <w:r>
        <w:lastRenderedPageBreak/>
        <w:t>C</w:t>
      </w:r>
      <w:r w:rsidR="008C319B">
        <w:t>K</w:t>
      </w:r>
      <w:r>
        <w:t>A-</w:t>
      </w:r>
      <w:r w:rsidR="008C319B">
        <w:t>QUESTIONS-KODE KLOUD (</w:t>
      </w:r>
      <w:r w:rsidR="008C319B" w:rsidRPr="00F25143">
        <w:t>M</w:t>
      </w:r>
      <w:r w:rsidR="008C319B">
        <w:t>OCK</w:t>
      </w:r>
      <w:r w:rsidR="008C319B" w:rsidRPr="00F25143">
        <w:t xml:space="preserve"> E</w:t>
      </w:r>
      <w:r w:rsidR="008C319B">
        <w:t>XAM</w:t>
      </w:r>
      <w:r w:rsidR="008C319B" w:rsidRPr="00F25143">
        <w:t xml:space="preserve"> </w:t>
      </w:r>
      <w:r w:rsidR="008C319B">
        <w:t>-3)</w:t>
      </w:r>
      <w:bookmarkEnd w:id="3"/>
    </w:p>
    <w:p w14:paraId="07B458B9" w14:textId="77777777" w:rsidR="008C319B" w:rsidRPr="00FA0BF7" w:rsidRDefault="008C319B" w:rsidP="0015619E">
      <w:pPr>
        <w:pStyle w:val="Heading3Bullets"/>
        <w:spacing w:after="0"/>
        <w:ind w:left="1293" w:right="-1134" w:hanging="431"/>
      </w:pPr>
    </w:p>
    <w:p w14:paraId="159D4BC7" w14:textId="6ED518CD" w:rsidR="00314BA2" w:rsidRDefault="00314BA2" w:rsidP="00393D3D">
      <w:pPr>
        <w:pStyle w:val="Heading10"/>
        <w:numPr>
          <w:ilvl w:val="0"/>
          <w:numId w:val="21"/>
        </w:numPr>
        <w:ind w:left="284" w:hanging="568"/>
        <w:jc w:val="both"/>
      </w:pPr>
      <w:r>
        <w:t xml:space="preserve">Create a new service account with the name </w:t>
      </w:r>
      <w:r w:rsidRPr="001F0BE3">
        <w:rPr>
          <w:b/>
          <w:bCs/>
        </w:rPr>
        <w:t>pvviewer</w:t>
      </w:r>
      <w:r>
        <w:t xml:space="preserve">, Grant this Service account access to </w:t>
      </w:r>
      <w:r w:rsidRPr="001F0BE3">
        <w:rPr>
          <w:b/>
          <w:bCs/>
        </w:rPr>
        <w:t>list</w:t>
      </w:r>
      <w:r>
        <w:t xml:space="preserve"> all </w:t>
      </w:r>
      <w:r w:rsidRPr="00352900">
        <w:rPr>
          <w:b/>
          <w:bCs/>
        </w:rPr>
        <w:t>PersistentVolumes</w:t>
      </w:r>
      <w:r>
        <w:t xml:space="preserve"> in the cluster by creating an appropriate cluster role called </w:t>
      </w:r>
      <w:r w:rsidRPr="001F0BE3">
        <w:rPr>
          <w:b/>
          <w:bCs/>
        </w:rPr>
        <w:t>pvviewer-role</w:t>
      </w:r>
      <w:r>
        <w:t xml:space="preserve"> and ClusterRoleBinding called </w:t>
      </w:r>
      <w:r w:rsidRPr="001F0BE3">
        <w:rPr>
          <w:b/>
          <w:bCs/>
        </w:rPr>
        <w:t>pvviewer-role-binding</w:t>
      </w:r>
      <w:r>
        <w:t>.</w:t>
      </w:r>
    </w:p>
    <w:p w14:paraId="5730EBA0" w14:textId="3EA7E1AE" w:rsidR="00314BA2" w:rsidRDefault="00A93ABD" w:rsidP="00030F6A">
      <w:pPr>
        <w:pStyle w:val="Heading11"/>
        <w:numPr>
          <w:ilvl w:val="0"/>
          <w:numId w:val="0"/>
        </w:numPr>
        <w:ind w:left="283" w:right="0" w:hanging="283"/>
        <w:jc w:val="both"/>
      </w:pPr>
      <w:r>
        <w:t xml:space="preserve">     </w:t>
      </w:r>
      <w:r w:rsidR="00314BA2">
        <w:t xml:space="preserve">Next, create a </w:t>
      </w:r>
      <w:r w:rsidR="00314BA2" w:rsidRPr="00352900">
        <w:rPr>
          <w:b/>
          <w:bCs/>
        </w:rPr>
        <w:t>pod</w:t>
      </w:r>
      <w:r w:rsidR="00314BA2">
        <w:t xml:space="preserve"> called </w:t>
      </w:r>
      <w:r w:rsidR="00314BA2" w:rsidRPr="001F0BE3">
        <w:rPr>
          <w:b/>
          <w:bCs/>
        </w:rPr>
        <w:t>pvviewer</w:t>
      </w:r>
      <w:r w:rsidR="00314BA2">
        <w:t xml:space="preserve"> with the image: </w:t>
      </w:r>
      <w:r w:rsidR="00314BA2" w:rsidRPr="001F0BE3">
        <w:rPr>
          <w:b/>
          <w:bCs/>
        </w:rPr>
        <w:t>redis</w:t>
      </w:r>
      <w:r w:rsidR="00314BA2">
        <w:t xml:space="preserve"> and </w:t>
      </w:r>
      <w:r w:rsidR="00314BA2" w:rsidRPr="006450DA">
        <w:rPr>
          <w:b/>
          <w:bCs/>
        </w:rPr>
        <w:t>serviceAccount</w:t>
      </w:r>
      <w:r w:rsidR="00314BA2">
        <w:t xml:space="preserve">: </w:t>
      </w:r>
      <w:r w:rsidR="00314BA2" w:rsidRPr="001F0BE3">
        <w:rPr>
          <w:b/>
          <w:bCs/>
        </w:rPr>
        <w:t>pvviewer</w:t>
      </w:r>
      <w:r w:rsidR="00314BA2">
        <w:t xml:space="preserve"> in the default namespace.</w:t>
      </w:r>
    </w:p>
    <w:p w14:paraId="0ACC3EE2" w14:textId="77777777" w:rsidR="00314BA2" w:rsidRDefault="00314BA2" w:rsidP="00030F6A">
      <w:pPr>
        <w:pStyle w:val="Heading11"/>
        <w:numPr>
          <w:ilvl w:val="0"/>
          <w:numId w:val="0"/>
        </w:numPr>
        <w:ind w:left="283" w:right="283"/>
      </w:pPr>
    </w:p>
    <w:p w14:paraId="58950AD7" w14:textId="77777777" w:rsidR="00314BA2" w:rsidRDefault="00314BA2" w:rsidP="00D47E74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ServiceAccount: </w:t>
      </w:r>
      <w:r w:rsidRPr="00A4099B">
        <w:rPr>
          <w:b/>
        </w:rPr>
        <w:t>pvviewer</w:t>
      </w:r>
    </w:p>
    <w:p w14:paraId="68CDB06C" w14:textId="77777777" w:rsidR="00314BA2" w:rsidRDefault="00314BA2" w:rsidP="00D47E74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ClusterRole: </w:t>
      </w:r>
      <w:r w:rsidRPr="00A4099B">
        <w:rPr>
          <w:b/>
        </w:rPr>
        <w:t>pvviewer-role</w:t>
      </w:r>
    </w:p>
    <w:p w14:paraId="35F602AA" w14:textId="2FC335AA" w:rsidR="00314BA2" w:rsidRDefault="00314BA2" w:rsidP="00D47E74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ClusterRoleBinding: </w:t>
      </w:r>
      <w:r w:rsidRPr="00A4099B">
        <w:rPr>
          <w:b/>
        </w:rPr>
        <w:t>pvviewer-role-binding</w:t>
      </w:r>
    </w:p>
    <w:p w14:paraId="39D10F05" w14:textId="77777777" w:rsidR="00314BA2" w:rsidRDefault="00314BA2" w:rsidP="00D47E74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Pod: </w:t>
      </w:r>
      <w:r w:rsidRPr="00D34BB6">
        <w:rPr>
          <w:b/>
        </w:rPr>
        <w:t>pvviewer</w:t>
      </w:r>
    </w:p>
    <w:p w14:paraId="243A15CC" w14:textId="35757A93" w:rsidR="00314BA2" w:rsidRDefault="00314BA2" w:rsidP="00D47E74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Pod configured to use </w:t>
      </w:r>
      <w:r w:rsidR="006C0EA3">
        <w:rPr>
          <w:b/>
        </w:rPr>
        <w:t>s</w:t>
      </w:r>
      <w:r w:rsidRPr="00A4099B">
        <w:rPr>
          <w:b/>
        </w:rPr>
        <w:t>ervice</w:t>
      </w:r>
      <w:r w:rsidR="006C0EA3">
        <w:rPr>
          <w:b/>
        </w:rPr>
        <w:t>a</w:t>
      </w:r>
      <w:r w:rsidRPr="00A4099B">
        <w:rPr>
          <w:b/>
        </w:rPr>
        <w:t>ccount</w:t>
      </w:r>
      <w:r>
        <w:t xml:space="preserve"> </w:t>
      </w:r>
      <w:r w:rsidRPr="00A4099B">
        <w:rPr>
          <w:b/>
        </w:rPr>
        <w:t>pvviewer</w:t>
      </w:r>
    </w:p>
    <w:p w14:paraId="04DC7179" w14:textId="3DC094F0" w:rsidR="005F4D10" w:rsidRDefault="005F4D10" w:rsidP="00082822">
      <w:pPr>
        <w:pStyle w:val="Solutions"/>
        <w:spacing w:before="0" w:beforeAutospacing="0" w:after="0" w:afterAutospacing="0"/>
        <w:ind w:left="720" w:right="-173" w:hanging="432"/>
      </w:pPr>
      <w:r>
        <w:t>Solutions</w:t>
      </w:r>
    </w:p>
    <w:p w14:paraId="25A2C92C" w14:textId="77777777" w:rsidR="006473BA" w:rsidRDefault="006473BA" w:rsidP="00082822">
      <w:pPr>
        <w:pStyle w:val="Solutions"/>
        <w:spacing w:before="0" w:beforeAutospacing="0" w:after="0" w:afterAutospacing="0"/>
        <w:ind w:left="720" w:right="-173" w:hanging="432"/>
      </w:pPr>
    </w:p>
    <w:p w14:paraId="1CB06281" w14:textId="0F71893E" w:rsidR="00EA2A37" w:rsidRPr="00971899" w:rsidRDefault="003523AB" w:rsidP="00393D3D">
      <w:pPr>
        <w:pStyle w:val="NumberedSteps"/>
        <w:numPr>
          <w:ilvl w:val="0"/>
          <w:numId w:val="22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EA2A37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cr</w:t>
      </w:r>
      <w:r w:rsidR="006E0E99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ea</w:t>
      </w:r>
      <w:r w:rsidR="00EA2A37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te service account</w:t>
      </w:r>
      <w:r w:rsidR="000456F8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pvviewer</w:t>
      </w:r>
    </w:p>
    <w:p w14:paraId="439EE09A" w14:textId="3FF915F6" w:rsidR="000456F8" w:rsidRPr="00971899" w:rsidRDefault="00483925" w:rsidP="00393D3D">
      <w:pPr>
        <w:pStyle w:val="NumberedSteps"/>
        <w:numPr>
          <w:ilvl w:val="0"/>
          <w:numId w:val="22"/>
        </w:numPr>
        <w:ind w:left="1134" w:right="-99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create clust</w:t>
      </w:r>
      <w:r w:rsidR="00846EFD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</w:t>
      </w:r>
      <w:r w:rsidR="007971D8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</w:t>
      </w:r>
      <w:r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role </w:t>
      </w:r>
      <w:r w:rsidR="009E63B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pvviewer-role </w:t>
      </w:r>
      <w:r w:rsidR="00126C37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9E63B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verb=list </w:t>
      </w:r>
      <w:r w:rsidR="00A33BE7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193E90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</w:t>
      </w:r>
      <w:r w:rsidR="009E63B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esource</w:t>
      </w:r>
      <w:r w:rsidR="009F5336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=p</w:t>
      </w:r>
      <w:r w:rsidR="00B56DD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ersist</w:t>
      </w:r>
      <w:r w:rsidR="00E91CD7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</w:t>
      </w:r>
      <w:r w:rsidR="00B56DD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nt</w:t>
      </w:r>
      <w:r w:rsidR="008D5B0C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volume</w:t>
      </w:r>
    </w:p>
    <w:p w14:paraId="63F8BE68" w14:textId="15CE90DD" w:rsidR="00846EFD" w:rsidRPr="00971899" w:rsidRDefault="00846EFD" w:rsidP="00393D3D">
      <w:pPr>
        <w:pStyle w:val="NumberedSteps"/>
        <w:numPr>
          <w:ilvl w:val="0"/>
          <w:numId w:val="22"/>
        </w:numPr>
        <w:ind w:left="1134" w:right="-99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create get clusterrole</w:t>
      </w:r>
      <w:r w:rsidR="00DA6F66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E73FAE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pvviewer-role</w:t>
      </w:r>
    </w:p>
    <w:p w14:paraId="7A9FD49F" w14:textId="237C9002" w:rsidR="006D2801" w:rsidRPr="00971899" w:rsidRDefault="000305D8" w:rsidP="00393D3D">
      <w:pPr>
        <w:pStyle w:val="NumberedSteps"/>
        <w:numPr>
          <w:ilvl w:val="0"/>
          <w:numId w:val="22"/>
        </w:numPr>
        <w:ind w:left="1134" w:hanging="850"/>
        <w:rPr>
          <w:rFonts w:asciiTheme="minorHAnsi" w:hAnsiTheme="minorHAnsi" w:cstheme="minorHAnsi"/>
          <w:sz w:val="24"/>
          <w:szCs w:val="24"/>
        </w:rPr>
      </w:pPr>
      <w:r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create clusterrolebinding pvviewer-role-binding</w:t>
      </w:r>
      <w:r w:rsidR="00397470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8842BC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397470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clusterrole=pvviewer</w:t>
      </w:r>
      <w:r w:rsidR="00397470" w:rsidRPr="00971899">
        <w:rPr>
          <w:rFonts w:asciiTheme="minorHAnsi" w:hAnsiTheme="minorHAnsi" w:cstheme="minorHAnsi"/>
          <w:sz w:val="24"/>
          <w:szCs w:val="24"/>
        </w:rPr>
        <w:t>-</w:t>
      </w:r>
      <w:r w:rsidR="00397470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role </w:t>
      </w:r>
      <w:r w:rsidR="00BC295E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397470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service</w:t>
      </w:r>
      <w:r w:rsidR="0072756E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account=</w:t>
      </w:r>
      <w:proofErr w:type="gramStart"/>
      <w:r w:rsidR="0072756E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default:pvvi</w:t>
      </w:r>
      <w:r w:rsidR="00E31532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</w:t>
      </w:r>
      <w:r w:rsidR="0072756E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we</w:t>
      </w:r>
      <w:r w:rsidR="00193C8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</w:t>
      </w:r>
      <w:proofErr w:type="gramEnd"/>
    </w:p>
    <w:p w14:paraId="7CB67531" w14:textId="5CB919D2" w:rsidR="00B56DD3" w:rsidRPr="00971899" w:rsidRDefault="00795814" w:rsidP="00393D3D">
      <w:pPr>
        <w:pStyle w:val="NumberedSteps"/>
        <w:numPr>
          <w:ilvl w:val="0"/>
          <w:numId w:val="22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describe cluserrolebinding </w:t>
      </w:r>
      <w:r w:rsidR="00AC167D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pvviewer-role-bindin</w:t>
      </w:r>
      <w:r w:rsidR="00312FDD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g</w:t>
      </w:r>
    </w:p>
    <w:p w14:paraId="2E515E6C" w14:textId="42056364" w:rsidR="00312FDD" w:rsidRPr="00971899" w:rsidRDefault="00312FDD" w:rsidP="00393D3D">
      <w:pPr>
        <w:pStyle w:val="NumberedSteps"/>
        <w:numPr>
          <w:ilvl w:val="0"/>
          <w:numId w:val="22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run </w:t>
      </w:r>
      <w:r w:rsidR="002C6D95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pvviewer </w:t>
      </w:r>
      <w:r w:rsidR="005E1AC9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2C6D95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image=redis</w:t>
      </w:r>
      <w:r w:rsidR="0052168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975C40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521683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dry-run=client -o yaml &gt; </w:t>
      </w:r>
      <w:proofErr w:type="gramStart"/>
      <w:r w:rsidR="00290986" w:rsidRPr="009718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pvviewer.yaml</w:t>
      </w:r>
      <w:proofErr w:type="gramEnd"/>
    </w:p>
    <w:p w14:paraId="00420D7E" w14:textId="471FBB3B" w:rsidR="00000F27" w:rsidRPr="00711F0E" w:rsidRDefault="001A11B2" w:rsidP="00711F0E">
      <w:pPr>
        <w:pStyle w:val="PlainText"/>
        <w:jc w:val="center"/>
      </w:pPr>
      <w:r>
        <w:rPr>
          <w:noProof/>
        </w:rPr>
        <w:drawing>
          <wp:inline distT="0" distB="0" distL="0" distR="0" wp14:anchorId="64ADE3D3" wp14:editId="46737016">
            <wp:extent cx="3542952" cy="2884098"/>
            <wp:effectExtent l="152400" t="152400" r="362585" b="354965"/>
            <wp:docPr id="2092319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66" cy="2905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6FB70" w14:textId="5AEAE850" w:rsidR="00314BA2" w:rsidRDefault="00314BA2" w:rsidP="00253BDC">
      <w:pPr>
        <w:pStyle w:val="Heading10"/>
        <w:ind w:right="850"/>
        <w:jc w:val="both"/>
      </w:pPr>
      <w:r>
        <w:t>List the InternalIP of all nodes of the cluster. Save the result to a file /root/CKA/node_ips.</w:t>
      </w:r>
    </w:p>
    <w:p w14:paraId="6076DEDF" w14:textId="77777777" w:rsidR="00314BA2" w:rsidRDefault="00314BA2" w:rsidP="00253BDC">
      <w:pPr>
        <w:pStyle w:val="Heading11"/>
        <w:numPr>
          <w:ilvl w:val="0"/>
          <w:numId w:val="0"/>
        </w:numPr>
        <w:ind w:left="283" w:right="850"/>
        <w:jc w:val="both"/>
      </w:pPr>
      <w:r>
        <w:t>Answer should be in the format: InternalIP of controlplane&lt;space&gt;InternalIP of node01 (in a single line)</w:t>
      </w:r>
    </w:p>
    <w:p w14:paraId="4901608D" w14:textId="00FC8561" w:rsidR="00FB3781" w:rsidRDefault="00637642" w:rsidP="00637642">
      <w:pPr>
        <w:pStyle w:val="Solutions"/>
      </w:pPr>
      <w:r>
        <w:lastRenderedPageBreak/>
        <w:t>Solutions</w:t>
      </w:r>
    </w:p>
    <w:p w14:paraId="4B023BFF" w14:textId="0377FE16" w:rsidR="00863273" w:rsidRPr="002D0B95" w:rsidRDefault="00C239AA" w:rsidP="00393D3D">
      <w:pPr>
        <w:pStyle w:val="NumberedSteps"/>
        <w:numPr>
          <w:ilvl w:val="0"/>
          <w:numId w:val="23"/>
        </w:numPr>
        <w:ind w:left="1134" w:right="-1136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8A2549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get node</w:t>
      </w:r>
      <w:r w:rsidR="009777EC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-o wide </w:t>
      </w:r>
    </w:p>
    <w:p w14:paraId="34C0B9BB" w14:textId="01EC2DC6" w:rsidR="0087379A" w:rsidRPr="002D0B95" w:rsidRDefault="00C239AA" w:rsidP="004A1462">
      <w:pPr>
        <w:pStyle w:val="NumberedSteps"/>
        <w:spacing w:after="0"/>
        <w:ind w:left="1138" w:right="-531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87379A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get node</w:t>
      </w:r>
      <w:r w:rsidR="00465AA4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-o json</w:t>
      </w:r>
      <w:r w:rsidR="004A3125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path=</w:t>
      </w:r>
      <w:r w:rsidR="00651D60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’</w:t>
      </w:r>
      <w:proofErr w:type="gramStart"/>
      <w:r w:rsidR="00651D60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{.items</w:t>
      </w:r>
      <w:proofErr w:type="gramEnd"/>
      <w:r w:rsidR="00651D60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[0].status</w:t>
      </w:r>
      <w:r w:rsidR="00242BBD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.ad</w:t>
      </w:r>
      <w:r w:rsidR="00296B7E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</w:t>
      </w:r>
      <w:r w:rsidR="00242BBD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resses</w:t>
      </w:r>
      <w:r w:rsidR="006336F7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[</w:t>
      </w:r>
      <w:r w:rsidR="00D23608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?(@.type==”Intern</w:t>
      </w:r>
      <w:r w:rsidR="00271DCD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alIP”)].address}’</w:t>
      </w:r>
      <w:r w:rsidR="005F47CD" w:rsidRPr="002D0B95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&gt; /root/CKA/node.ips</w:t>
      </w:r>
    </w:p>
    <w:p w14:paraId="203D893D" w14:textId="77777777" w:rsidR="00AF6F29" w:rsidRPr="00AF6F29" w:rsidRDefault="00AF6F29" w:rsidP="00AF6F29">
      <w:pPr>
        <w:pStyle w:val="PlainText"/>
      </w:pPr>
    </w:p>
    <w:p w14:paraId="7AF2577E" w14:textId="1A52943C" w:rsidR="00314BA2" w:rsidRDefault="00314BA2" w:rsidP="00EE6B2C">
      <w:pPr>
        <w:pStyle w:val="Heading10"/>
      </w:pPr>
      <w:r>
        <w:t xml:space="preserve">Create a pod called </w:t>
      </w:r>
      <w:r w:rsidRPr="00EC4E7C">
        <w:rPr>
          <w:b/>
          <w:bCs/>
        </w:rPr>
        <w:t>multi-pod</w:t>
      </w:r>
      <w:r>
        <w:t xml:space="preserve"> with two containers. </w:t>
      </w:r>
    </w:p>
    <w:p w14:paraId="3E1377CE" w14:textId="132659A5" w:rsidR="00314BA2" w:rsidRDefault="00314BA2" w:rsidP="00382EEF">
      <w:pPr>
        <w:pStyle w:val="Heading10"/>
        <w:numPr>
          <w:ilvl w:val="0"/>
          <w:numId w:val="0"/>
        </w:numPr>
        <w:ind w:left="283"/>
      </w:pPr>
      <w:r>
        <w:t xml:space="preserve">Container 1: name: </w:t>
      </w:r>
      <w:r w:rsidRPr="00334683">
        <w:rPr>
          <w:b/>
          <w:bCs/>
        </w:rPr>
        <w:t>alpha</w:t>
      </w:r>
      <w:r>
        <w:t xml:space="preserve">, image: </w:t>
      </w:r>
      <w:r w:rsidRPr="00334683">
        <w:rPr>
          <w:b/>
          <w:bCs/>
        </w:rPr>
        <w:t>nginx</w:t>
      </w:r>
    </w:p>
    <w:p w14:paraId="0BE7FD92" w14:textId="389DE400" w:rsidR="00314BA2" w:rsidRDefault="00314BA2" w:rsidP="008D6CAC">
      <w:pPr>
        <w:pStyle w:val="Heading10"/>
        <w:numPr>
          <w:ilvl w:val="0"/>
          <w:numId w:val="0"/>
        </w:numPr>
        <w:spacing w:after="120"/>
        <w:ind w:left="288"/>
        <w:rPr>
          <w:b/>
        </w:rPr>
      </w:pPr>
      <w:r>
        <w:t xml:space="preserve">Container 2: name: </w:t>
      </w:r>
      <w:r w:rsidRPr="00334683">
        <w:rPr>
          <w:b/>
          <w:bCs/>
        </w:rPr>
        <w:t>beta</w:t>
      </w:r>
      <w:r>
        <w:t xml:space="preserve">, image: </w:t>
      </w:r>
      <w:r w:rsidRPr="00334683">
        <w:rPr>
          <w:b/>
          <w:bCs/>
        </w:rPr>
        <w:t>busybox</w:t>
      </w:r>
      <w:r>
        <w:t xml:space="preserve">, command: </w:t>
      </w:r>
      <w:r w:rsidRPr="00EC4E7C">
        <w:rPr>
          <w:b/>
          <w:bCs/>
        </w:rPr>
        <w:t>sleep 4800</w:t>
      </w:r>
    </w:p>
    <w:p w14:paraId="0ED2D324" w14:textId="2F92B7CD" w:rsidR="005E56BA" w:rsidRDefault="00314BA2" w:rsidP="005E56BA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</w:pPr>
      <w:r>
        <w:t>Environment Variables:</w:t>
      </w:r>
    </w:p>
    <w:p w14:paraId="4815AB03" w14:textId="77777777" w:rsidR="00B810AF" w:rsidRDefault="00B810AF" w:rsidP="005E56BA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</w:pPr>
    </w:p>
    <w:p w14:paraId="370D5866" w14:textId="5AE4991D" w:rsidR="00314BA2" w:rsidRDefault="00314BA2" w:rsidP="005E56BA">
      <w:pPr>
        <w:pStyle w:val="Heading11"/>
        <w:numPr>
          <w:ilvl w:val="0"/>
          <w:numId w:val="0"/>
        </w:numPr>
        <w:spacing w:before="0" w:beforeAutospacing="0" w:after="120" w:afterAutospacing="0"/>
        <w:ind w:left="288" w:right="-173"/>
      </w:pPr>
      <w:r>
        <w:t>Container 1:</w:t>
      </w:r>
    </w:p>
    <w:p w14:paraId="5DDCC9BD" w14:textId="50FCF75B" w:rsidR="00314BA2" w:rsidRDefault="00314BA2" w:rsidP="0070320F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  <w:rPr>
          <w:b/>
        </w:rPr>
      </w:pPr>
      <w:r>
        <w:t xml:space="preserve">name: </w:t>
      </w:r>
      <w:r w:rsidRPr="008B1A62">
        <w:rPr>
          <w:b/>
          <w:bCs/>
        </w:rPr>
        <w:t>alpha</w:t>
      </w:r>
    </w:p>
    <w:p w14:paraId="40D2E9ED" w14:textId="77777777" w:rsidR="0070320F" w:rsidRDefault="0070320F" w:rsidP="0070320F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  <w:rPr>
          <w:b/>
          <w:bCs/>
        </w:rPr>
      </w:pPr>
    </w:p>
    <w:p w14:paraId="7A344E45" w14:textId="77777777" w:rsidR="00314BA2" w:rsidRDefault="00314BA2" w:rsidP="0070320F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</w:pPr>
      <w:r>
        <w:t>Container 2:</w:t>
      </w:r>
    </w:p>
    <w:p w14:paraId="43AB9B83" w14:textId="77777777" w:rsidR="00314BA2" w:rsidRDefault="00314BA2" w:rsidP="008E4EE8">
      <w:pPr>
        <w:pStyle w:val="Heading11"/>
        <w:numPr>
          <w:ilvl w:val="0"/>
          <w:numId w:val="0"/>
        </w:numPr>
        <w:ind w:left="283"/>
      </w:pPr>
      <w:r>
        <w:t xml:space="preserve">name: </w:t>
      </w:r>
      <w:r w:rsidRPr="008B1A62">
        <w:rPr>
          <w:b/>
          <w:bCs/>
        </w:rPr>
        <w:t>beta</w:t>
      </w:r>
    </w:p>
    <w:p w14:paraId="2979C08A" w14:textId="77777777" w:rsidR="00314BA2" w:rsidRDefault="00314BA2" w:rsidP="008E4EE8">
      <w:pPr>
        <w:pStyle w:val="Heading11"/>
        <w:numPr>
          <w:ilvl w:val="0"/>
          <w:numId w:val="0"/>
        </w:numPr>
        <w:ind w:left="283"/>
      </w:pPr>
    </w:p>
    <w:p w14:paraId="3EDC40B4" w14:textId="77777777" w:rsidR="00314BA2" w:rsidRDefault="00314BA2" w:rsidP="008E4EE8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Pod Name: </w:t>
      </w:r>
      <w:r w:rsidRPr="008B1A62">
        <w:rPr>
          <w:b/>
          <w:bCs/>
        </w:rPr>
        <w:t>multi-pod</w:t>
      </w:r>
    </w:p>
    <w:p w14:paraId="22AB19AD" w14:textId="77777777" w:rsidR="00314BA2" w:rsidRDefault="00314BA2" w:rsidP="008E4EE8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Container 1: </w:t>
      </w:r>
      <w:r w:rsidRPr="008B1A62">
        <w:rPr>
          <w:b/>
          <w:bCs/>
        </w:rPr>
        <w:t>alpha</w:t>
      </w:r>
    </w:p>
    <w:p w14:paraId="1904C4FC" w14:textId="77777777" w:rsidR="00314BA2" w:rsidRDefault="00314BA2" w:rsidP="008E4EE8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 xml:space="preserve">Container 2: </w:t>
      </w:r>
      <w:r w:rsidRPr="008B1A62">
        <w:rPr>
          <w:b/>
          <w:bCs/>
        </w:rPr>
        <w:t>beta</w:t>
      </w:r>
    </w:p>
    <w:p w14:paraId="6705C7CB" w14:textId="77777777" w:rsidR="00314BA2" w:rsidRDefault="00314BA2" w:rsidP="008E4EE8">
      <w:pPr>
        <w:pStyle w:val="Heading11"/>
        <w:numPr>
          <w:ilvl w:val="0"/>
          <w:numId w:val="0"/>
        </w:numPr>
        <w:ind w:left="283"/>
      </w:pPr>
      <w:r>
        <w:t>•</w:t>
      </w:r>
      <w:r>
        <w:tab/>
        <w:t>Container beta commands set correctly?</w:t>
      </w:r>
    </w:p>
    <w:p w14:paraId="63CEA530" w14:textId="77777777" w:rsidR="00314BA2" w:rsidRPr="00B937ED" w:rsidRDefault="00314BA2" w:rsidP="008E4EE8">
      <w:pPr>
        <w:pStyle w:val="Heading11"/>
        <w:numPr>
          <w:ilvl w:val="0"/>
          <w:numId w:val="0"/>
        </w:numPr>
        <w:ind w:left="283"/>
        <w:rPr>
          <w:b/>
        </w:rPr>
      </w:pPr>
      <w:r>
        <w:t>•</w:t>
      </w:r>
      <w:r>
        <w:tab/>
      </w:r>
      <w:r w:rsidRPr="00B937ED">
        <w:rPr>
          <w:b/>
        </w:rPr>
        <w:t>Container 1 Environment Value Set</w:t>
      </w:r>
    </w:p>
    <w:p w14:paraId="09A4189A" w14:textId="77777777" w:rsidR="00314BA2" w:rsidRPr="00B937ED" w:rsidRDefault="00314BA2" w:rsidP="008E4EE8">
      <w:pPr>
        <w:pStyle w:val="Heading11"/>
        <w:numPr>
          <w:ilvl w:val="0"/>
          <w:numId w:val="0"/>
        </w:numPr>
        <w:ind w:left="283"/>
        <w:rPr>
          <w:b/>
        </w:rPr>
      </w:pPr>
      <w:r w:rsidRPr="00B937ED">
        <w:rPr>
          <w:b/>
        </w:rPr>
        <w:t>•</w:t>
      </w:r>
      <w:r w:rsidRPr="00B937ED">
        <w:rPr>
          <w:b/>
        </w:rPr>
        <w:tab/>
        <w:t>Container 2 Environment Value Set</w:t>
      </w:r>
    </w:p>
    <w:p w14:paraId="16985DF3" w14:textId="5A518944" w:rsidR="00707A61" w:rsidRDefault="00707A61" w:rsidP="00CE6A97">
      <w:pPr>
        <w:pStyle w:val="Solutions"/>
        <w:spacing w:before="0" w:beforeAutospacing="0" w:after="120" w:afterAutospacing="0"/>
        <w:ind w:left="720" w:right="-173" w:hanging="432"/>
      </w:pPr>
      <w:r>
        <w:t>Solutions</w:t>
      </w:r>
    </w:p>
    <w:p w14:paraId="7C511F06" w14:textId="77777777" w:rsidR="00A61E3D" w:rsidRDefault="00A61E3D" w:rsidP="00E079D2">
      <w:pPr>
        <w:pStyle w:val="Solutions"/>
        <w:spacing w:before="0" w:beforeAutospacing="0" w:after="0" w:afterAutospacing="0"/>
        <w:ind w:left="720" w:right="-173" w:hanging="432"/>
      </w:pPr>
    </w:p>
    <w:p w14:paraId="5B1E6CB2" w14:textId="43297E51" w:rsidR="00A258EF" w:rsidRPr="00137DDF" w:rsidRDefault="000F3E8B" w:rsidP="00393D3D">
      <w:pPr>
        <w:pStyle w:val="NumberedSteps"/>
        <w:numPr>
          <w:ilvl w:val="0"/>
          <w:numId w:val="24"/>
        </w:numPr>
        <w:spacing w:after="0"/>
        <w:ind w:left="1135" w:hanging="851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A258EF"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</w:t>
      </w:r>
      <w:r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run </w:t>
      </w:r>
      <w:r w:rsidR="00005C1F"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multi-pod </w:t>
      </w:r>
      <w:r w:rsidR="00D21FBD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005C1F"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image=nginx </w:t>
      </w:r>
      <w:r w:rsidR="00D21FBD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005C1F"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dry-run=client</w:t>
      </w:r>
      <w:r w:rsidR="00AE0E55"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-o yaml &gt; multi-</w:t>
      </w:r>
      <w:proofErr w:type="gramStart"/>
      <w:r w:rsidR="00EE583D" w:rsidRPr="00137DD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pod.yaml</w:t>
      </w:r>
      <w:proofErr w:type="gramEnd"/>
    </w:p>
    <w:p w14:paraId="4FB3983C" w14:textId="77777777" w:rsidR="0071553B" w:rsidRPr="0071553B" w:rsidRDefault="0071553B" w:rsidP="0071553B">
      <w:pPr>
        <w:pStyle w:val="PlainText"/>
      </w:pPr>
    </w:p>
    <w:p w14:paraId="277BDD71" w14:textId="0FF60368" w:rsidR="00B80F1F" w:rsidRDefault="00522D2C" w:rsidP="001E4E74">
      <w:pPr>
        <w:pStyle w:val="PlainText"/>
        <w:jc w:val="center"/>
      </w:pPr>
      <w:r w:rsidRPr="00522D2C">
        <w:rPr>
          <w:noProof/>
        </w:rPr>
        <w:drawing>
          <wp:inline distT="0" distB="0" distL="0" distR="0" wp14:anchorId="6BED583D" wp14:editId="738DDB4E">
            <wp:extent cx="3081867" cy="2768865"/>
            <wp:effectExtent l="152400" t="152400" r="366395" b="355600"/>
            <wp:docPr id="94690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04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103" cy="2780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A8D99" w14:textId="13C4A3D0" w:rsidR="00EE094E" w:rsidRPr="00E677AF" w:rsidRDefault="00CE6A97" w:rsidP="00393D3D">
      <w:pPr>
        <w:pStyle w:val="NumberedSteps"/>
        <w:numPr>
          <w:ilvl w:val="0"/>
          <w:numId w:val="24"/>
        </w:numPr>
        <w:spacing w:after="0"/>
        <w:ind w:left="1138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EE094E" w:rsidRPr="00E677A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apply -f </w:t>
      </w:r>
      <w:r w:rsidR="00B80F1F" w:rsidRPr="00E677A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multi-</w:t>
      </w:r>
      <w:proofErr w:type="gramStart"/>
      <w:r w:rsidR="00B80F1F" w:rsidRPr="00E677A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pod.yaml</w:t>
      </w:r>
      <w:proofErr w:type="gramEnd"/>
    </w:p>
    <w:p w14:paraId="7BCFA58F" w14:textId="4E545277" w:rsidR="00DD6DDF" w:rsidRPr="00E677AF" w:rsidRDefault="00CE6A97" w:rsidP="00393D3D">
      <w:pPr>
        <w:pStyle w:val="NumberedSteps"/>
        <w:numPr>
          <w:ilvl w:val="0"/>
          <w:numId w:val="24"/>
        </w:numPr>
        <w:spacing w:after="0"/>
        <w:ind w:left="1135" w:hanging="851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DD6DDF" w:rsidRPr="00E677A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describe pod multi-pod</w:t>
      </w:r>
    </w:p>
    <w:p w14:paraId="48439769" w14:textId="77777777" w:rsidR="00AD6A70" w:rsidRDefault="00AD6A70" w:rsidP="001E4E74">
      <w:pPr>
        <w:pStyle w:val="PlainText"/>
        <w:jc w:val="center"/>
      </w:pPr>
    </w:p>
    <w:p w14:paraId="68C7664A" w14:textId="4720AEE9" w:rsidR="00314BA2" w:rsidRPr="009B3A3F" w:rsidRDefault="00314BA2" w:rsidP="00AF584F">
      <w:pPr>
        <w:pStyle w:val="Heading10"/>
      </w:pPr>
      <w:r>
        <w:t xml:space="preserve">Create a Pod called </w:t>
      </w:r>
      <w:r w:rsidRPr="00361A85">
        <w:rPr>
          <w:b/>
          <w:bCs/>
        </w:rPr>
        <w:t>non-root-</w:t>
      </w:r>
      <w:proofErr w:type="gramStart"/>
      <w:r w:rsidRPr="00361A85">
        <w:rPr>
          <w:b/>
          <w:bCs/>
        </w:rPr>
        <w:t>pod</w:t>
      </w:r>
      <w:r>
        <w:t xml:space="preserve"> ,</w:t>
      </w:r>
      <w:proofErr w:type="gramEnd"/>
      <w:r>
        <w:t xml:space="preserve"> image: </w:t>
      </w:r>
      <w:r w:rsidRPr="00361A85">
        <w:rPr>
          <w:b/>
          <w:bCs/>
        </w:rPr>
        <w:t>redis:alpine</w:t>
      </w:r>
    </w:p>
    <w:p w14:paraId="52C30433" w14:textId="77777777" w:rsidR="009B3A3F" w:rsidRDefault="009B3A3F" w:rsidP="009B3A3F">
      <w:pPr>
        <w:pStyle w:val="Heading10"/>
        <w:numPr>
          <w:ilvl w:val="0"/>
          <w:numId w:val="0"/>
        </w:numPr>
        <w:ind w:left="283"/>
      </w:pPr>
    </w:p>
    <w:p w14:paraId="44AC0DB5" w14:textId="699D6071" w:rsidR="00314BA2" w:rsidRPr="00525840" w:rsidRDefault="00314BA2" w:rsidP="00AF584F">
      <w:pPr>
        <w:pStyle w:val="Heading10"/>
        <w:numPr>
          <w:ilvl w:val="0"/>
          <w:numId w:val="0"/>
        </w:numPr>
        <w:ind w:left="283"/>
        <w:rPr>
          <w:b/>
          <w:bCs/>
        </w:rPr>
      </w:pPr>
      <w:r w:rsidRPr="00525840">
        <w:rPr>
          <w:b/>
          <w:bCs/>
        </w:rPr>
        <w:t>runAsUser: 1000</w:t>
      </w:r>
    </w:p>
    <w:p w14:paraId="1D02FC7F" w14:textId="42EAA3A0" w:rsidR="000F0322" w:rsidRDefault="00314BA2" w:rsidP="00071FEA">
      <w:pPr>
        <w:pStyle w:val="Heading10"/>
        <w:numPr>
          <w:ilvl w:val="0"/>
          <w:numId w:val="0"/>
        </w:numPr>
        <w:spacing w:after="120"/>
        <w:ind w:left="288"/>
      </w:pPr>
      <w:r w:rsidRPr="00525840">
        <w:rPr>
          <w:b/>
          <w:bCs/>
        </w:rPr>
        <w:t>fsGroup: 2000</w:t>
      </w:r>
    </w:p>
    <w:p w14:paraId="2DAE36C2" w14:textId="77777777" w:rsidR="000F0322" w:rsidRPr="000F0322" w:rsidRDefault="000F0322" w:rsidP="000F0322">
      <w:pPr>
        <w:pStyle w:val="Heading3Bullets"/>
        <w:numPr>
          <w:ilvl w:val="0"/>
          <w:numId w:val="6"/>
        </w:numPr>
        <w:ind w:left="567" w:hanging="283"/>
      </w:pPr>
      <w:r w:rsidRPr="000F0322">
        <w:t xml:space="preserve">Pod </w:t>
      </w:r>
      <w:r w:rsidRPr="00D60230">
        <w:rPr>
          <w:b/>
          <w:bCs/>
        </w:rPr>
        <w:t>non-root-pod fsGroup</w:t>
      </w:r>
      <w:r w:rsidRPr="000F0322">
        <w:t xml:space="preserve"> configured</w:t>
      </w:r>
    </w:p>
    <w:p w14:paraId="273687AF" w14:textId="77777777" w:rsidR="00071FEA" w:rsidRDefault="000F0322" w:rsidP="00197E7A">
      <w:pPr>
        <w:pStyle w:val="Heading3Bullets"/>
        <w:numPr>
          <w:ilvl w:val="0"/>
          <w:numId w:val="6"/>
        </w:numPr>
        <w:spacing w:after="120"/>
        <w:ind w:left="576" w:hanging="288"/>
      </w:pPr>
      <w:r w:rsidRPr="000F0322">
        <w:t xml:space="preserve">Pod </w:t>
      </w:r>
      <w:r w:rsidRPr="00D60230">
        <w:rPr>
          <w:b/>
          <w:bCs/>
        </w:rPr>
        <w:t>non-root-pod runAsUser</w:t>
      </w:r>
      <w:r w:rsidRPr="000F0322">
        <w:t xml:space="preserve"> configured</w:t>
      </w:r>
      <w:r w:rsidR="00071FEA">
        <w:t xml:space="preserve"> </w:t>
      </w:r>
    </w:p>
    <w:p w14:paraId="205BCED8" w14:textId="77777777" w:rsidR="00ED3BC4" w:rsidRDefault="00ED3BC4" w:rsidP="005829BA">
      <w:pPr>
        <w:pStyle w:val="Heading3Bullets"/>
        <w:spacing w:after="0"/>
        <w:ind w:left="576" w:firstLine="0"/>
      </w:pPr>
    </w:p>
    <w:p w14:paraId="7E24F54E" w14:textId="4A70B706" w:rsidR="00ED3BC4" w:rsidRDefault="00ED3BC4" w:rsidP="00481D46">
      <w:pPr>
        <w:pStyle w:val="Solutions"/>
        <w:spacing w:before="0" w:beforeAutospacing="0" w:after="0" w:afterAutospacing="0"/>
        <w:ind w:left="720" w:right="-173" w:hanging="432"/>
      </w:pPr>
      <w:r>
        <w:t>Solutions</w:t>
      </w:r>
    </w:p>
    <w:p w14:paraId="14195504" w14:textId="77777777" w:rsidR="00481D46" w:rsidRDefault="00481D46" w:rsidP="00481D46">
      <w:pPr>
        <w:pStyle w:val="Solutions"/>
        <w:spacing w:before="0" w:beforeAutospacing="0" w:after="0" w:afterAutospacing="0"/>
        <w:ind w:left="720" w:right="-173" w:hanging="432"/>
      </w:pPr>
    </w:p>
    <w:p w14:paraId="0000B09D" w14:textId="07E654B1" w:rsidR="009578A5" w:rsidRDefault="00A94F23" w:rsidP="00393D3D">
      <w:pPr>
        <w:pStyle w:val="NumberedSteps"/>
        <w:numPr>
          <w:ilvl w:val="0"/>
          <w:numId w:val="25"/>
        </w:numPr>
        <w:spacing w:after="0"/>
        <w:ind w:left="1138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630E31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run non-root-pod </w:t>
      </w:r>
      <w:r w:rsidR="009755C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630E31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</w:t>
      </w:r>
      <w:r w:rsidR="009F6EB7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=</w:t>
      </w:r>
      <w:proofErr w:type="gramStart"/>
      <w:r w:rsidR="009F6EB7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redis:alpine</w:t>
      </w:r>
      <w:proofErr w:type="gramEnd"/>
      <w:r w:rsidR="009F6EB7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9755C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9F6EB7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dry-run=client -o yaml &gt; </w:t>
      </w:r>
      <w:r w:rsidR="00D93C7D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non-root-pod.yaml</w:t>
      </w:r>
      <w:r w:rsidR="00337AF8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(</w:t>
      </w:r>
      <w:r w:rsidR="00337AF8" w:rsidRPr="00D66399">
        <w:rPr>
          <w:rFonts w:asciiTheme="minorHAnsi" w:hAnsiTheme="minorHAnsi" w:cstheme="minorHAnsi"/>
          <w:color w:val="C00000"/>
          <w:sz w:val="24"/>
          <w:szCs w:val="24"/>
        </w:rPr>
        <w:t>Read Documents</w:t>
      </w:r>
      <w:r w:rsidR="00337AF8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)</w:t>
      </w:r>
      <w:r w:rsidR="000002A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.</w:t>
      </w:r>
    </w:p>
    <w:p w14:paraId="5A878385" w14:textId="77777777" w:rsidR="006118E2" w:rsidRPr="006118E2" w:rsidRDefault="006118E2" w:rsidP="006118E2">
      <w:pPr>
        <w:pStyle w:val="PlainText"/>
      </w:pPr>
    </w:p>
    <w:p w14:paraId="3B65BFEE" w14:textId="46C03018" w:rsidR="00F27B02" w:rsidRDefault="00546F04" w:rsidP="00F27B02">
      <w:pPr>
        <w:pStyle w:val="PlainText"/>
        <w:jc w:val="center"/>
      </w:pPr>
      <w:r w:rsidRPr="00546F04">
        <w:rPr>
          <w:noProof/>
        </w:rPr>
        <w:drawing>
          <wp:inline distT="0" distB="0" distL="0" distR="0" wp14:anchorId="5601DB83" wp14:editId="1C58A0E5">
            <wp:extent cx="4309872" cy="2753771"/>
            <wp:effectExtent l="152400" t="152400" r="357505" b="370840"/>
            <wp:docPr id="44931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12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822" cy="2766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DDB34" w14:textId="1D7C4D88" w:rsidR="00D57092" w:rsidRPr="00D66399" w:rsidRDefault="00D66399" w:rsidP="00215849">
      <w:pPr>
        <w:pStyle w:val="NumberedSteps"/>
        <w:numPr>
          <w:ilvl w:val="0"/>
          <w:numId w:val="25"/>
        </w:numPr>
        <w:spacing w:after="0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D57092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get pod</w:t>
      </w:r>
    </w:p>
    <w:p w14:paraId="62C6DB91" w14:textId="42289466" w:rsidR="009665EE" w:rsidRDefault="00D66399" w:rsidP="00215849">
      <w:pPr>
        <w:pStyle w:val="NumberedSteps"/>
        <w:numPr>
          <w:ilvl w:val="0"/>
          <w:numId w:val="25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D57092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describe pod non-root-po</w:t>
      </w:r>
      <w:r w:rsidR="002C38E2" w:rsidRPr="00D6639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</w:t>
      </w:r>
    </w:p>
    <w:p w14:paraId="577D8715" w14:textId="183A0937" w:rsidR="001F0893" w:rsidRDefault="00FE002C" w:rsidP="00215849">
      <w:pPr>
        <w:pStyle w:val="NumberedSteps"/>
        <w:numPr>
          <w:ilvl w:val="0"/>
          <w:numId w:val="25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E002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exec -it non-root-pod </w:t>
      </w:r>
      <w:r w:rsidR="0052750D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Pr="00FE002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proofErr w:type="spellStart"/>
      <w:r w:rsidRPr="00FE002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sh</w:t>
      </w:r>
      <w:proofErr w:type="spellEnd"/>
    </w:p>
    <w:p w14:paraId="2CD5DD44" w14:textId="5E6A3248" w:rsidR="0052750D" w:rsidRDefault="00AB75A1" w:rsidP="00215849">
      <w:pPr>
        <w:pStyle w:val="NumberedSteps"/>
        <w:numPr>
          <w:ilvl w:val="0"/>
          <w:numId w:val="25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proofErr w:type="spellStart"/>
      <w:r w:rsidRPr="00AB75A1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whoami</w:t>
      </w:r>
      <w:proofErr w:type="spellEnd"/>
    </w:p>
    <w:p w14:paraId="756DE602" w14:textId="5107188D" w:rsidR="00A7225F" w:rsidRPr="00A7225F" w:rsidRDefault="00A7225F" w:rsidP="00215849">
      <w:pPr>
        <w:pStyle w:val="NumberedSteps"/>
        <w:numPr>
          <w:ilvl w:val="0"/>
          <w:numId w:val="25"/>
        </w:numPr>
        <w:spacing w:after="0"/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A7225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id -G</w:t>
      </w:r>
    </w:p>
    <w:p w14:paraId="53F6A407" w14:textId="77777777" w:rsidR="00B62BCD" w:rsidRPr="00B62BCD" w:rsidRDefault="00B62BCD" w:rsidP="00B62BCD">
      <w:pPr>
        <w:pStyle w:val="PlainText"/>
      </w:pPr>
    </w:p>
    <w:p w14:paraId="7A4501F0" w14:textId="376C6CB1" w:rsidR="007C2290" w:rsidRDefault="007C2290" w:rsidP="007C2290">
      <w:pPr>
        <w:pStyle w:val="Heading10"/>
      </w:pPr>
      <w:r>
        <w:t xml:space="preserve">We have deployed a new pod called </w:t>
      </w:r>
      <w:r w:rsidRPr="007761F6">
        <w:rPr>
          <w:b/>
          <w:bCs/>
        </w:rPr>
        <w:t>np-test-1</w:t>
      </w:r>
      <w:r>
        <w:t xml:space="preserve"> and a service called </w:t>
      </w:r>
      <w:r w:rsidRPr="00204F4A">
        <w:rPr>
          <w:b/>
          <w:bCs/>
        </w:rPr>
        <w:t>np-test-service</w:t>
      </w:r>
      <w:r>
        <w:t>. Incoming connections to this service are not working. Troubleshoot and fix it.</w:t>
      </w:r>
    </w:p>
    <w:p w14:paraId="6E5CD511" w14:textId="77777777" w:rsidR="00F600E1" w:rsidRDefault="00F600E1" w:rsidP="00FC41AF">
      <w:pPr>
        <w:pStyle w:val="Heading10"/>
        <w:numPr>
          <w:ilvl w:val="0"/>
          <w:numId w:val="0"/>
        </w:numPr>
        <w:ind w:left="283"/>
      </w:pPr>
    </w:p>
    <w:p w14:paraId="446846AE" w14:textId="77777777" w:rsidR="007C2290" w:rsidRDefault="007C2290" w:rsidP="007C2290">
      <w:pPr>
        <w:pStyle w:val="Heading10"/>
        <w:numPr>
          <w:ilvl w:val="0"/>
          <w:numId w:val="0"/>
        </w:numPr>
        <w:ind w:left="283"/>
      </w:pPr>
      <w:r>
        <w:t xml:space="preserve">Create NetworkPolicy, by the name </w:t>
      </w:r>
      <w:r w:rsidRPr="00824895">
        <w:rPr>
          <w:b/>
          <w:bCs/>
        </w:rPr>
        <w:t>ingress-to-nptest</w:t>
      </w:r>
      <w:r>
        <w:t xml:space="preserve"> that allows incoming connections to the service over </w:t>
      </w:r>
      <w:r w:rsidRPr="00EC4E7C">
        <w:rPr>
          <w:b/>
          <w:bCs/>
        </w:rPr>
        <w:t>port 80</w:t>
      </w:r>
      <w:r>
        <w:t>.</w:t>
      </w:r>
    </w:p>
    <w:p w14:paraId="127B8A92" w14:textId="77777777" w:rsidR="002A5B29" w:rsidRDefault="002A5B29" w:rsidP="007C2290">
      <w:pPr>
        <w:pStyle w:val="Heading10"/>
        <w:numPr>
          <w:ilvl w:val="0"/>
          <w:numId w:val="0"/>
        </w:numPr>
        <w:ind w:left="283"/>
      </w:pPr>
    </w:p>
    <w:p w14:paraId="258A35F7" w14:textId="1103AC9A" w:rsidR="007C2290" w:rsidRDefault="007C2290" w:rsidP="007C2290">
      <w:pPr>
        <w:pStyle w:val="Heading10"/>
        <w:numPr>
          <w:ilvl w:val="0"/>
          <w:numId w:val="0"/>
        </w:numPr>
        <w:ind w:left="283"/>
      </w:pPr>
      <w:r>
        <w:t>Important: Don't delete any current objects deployed.</w:t>
      </w:r>
    </w:p>
    <w:p w14:paraId="7272AB7F" w14:textId="77777777" w:rsidR="008A72B0" w:rsidRPr="000F0322" w:rsidRDefault="008A72B0" w:rsidP="007C2290">
      <w:pPr>
        <w:pStyle w:val="Heading10"/>
        <w:numPr>
          <w:ilvl w:val="0"/>
          <w:numId w:val="0"/>
        </w:numPr>
        <w:ind w:left="283"/>
        <w:rPr>
          <w:lang w:val="en-US"/>
        </w:rPr>
      </w:pPr>
    </w:p>
    <w:p w14:paraId="366BC911" w14:textId="77777777" w:rsidR="008A72B0" w:rsidRDefault="008A72B0" w:rsidP="00A9414A">
      <w:pPr>
        <w:pStyle w:val="Heading3Bullets"/>
        <w:numPr>
          <w:ilvl w:val="0"/>
          <w:numId w:val="6"/>
        </w:numPr>
        <w:spacing w:after="0"/>
        <w:ind w:left="568" w:right="-284" w:hanging="284"/>
      </w:pPr>
      <w:r>
        <w:t xml:space="preserve">Important: </w:t>
      </w:r>
      <w:r w:rsidRPr="00FF62BA">
        <w:rPr>
          <w:b/>
        </w:rPr>
        <w:t>Don't Alter Existing Objects</w:t>
      </w:r>
      <w:r>
        <w:t>!</w:t>
      </w:r>
    </w:p>
    <w:p w14:paraId="7C931859" w14:textId="77777777" w:rsidR="008A72B0" w:rsidRDefault="008A72B0" w:rsidP="000044EF">
      <w:pPr>
        <w:pStyle w:val="Heading3Bullets"/>
        <w:numPr>
          <w:ilvl w:val="0"/>
          <w:numId w:val="6"/>
        </w:numPr>
        <w:ind w:left="567" w:right="-994" w:hanging="283"/>
      </w:pPr>
      <w:r>
        <w:t xml:space="preserve">NetworkPolicy: </w:t>
      </w:r>
      <w:r w:rsidRPr="00FF62BA">
        <w:rPr>
          <w:b/>
        </w:rPr>
        <w:t>Applied to All sources</w:t>
      </w:r>
      <w:r>
        <w:t xml:space="preserve"> (Incoming traffic from all pods)?</w:t>
      </w:r>
    </w:p>
    <w:p w14:paraId="2B8CFC73" w14:textId="77777777" w:rsidR="008A72B0" w:rsidRDefault="008A72B0" w:rsidP="008A72B0">
      <w:pPr>
        <w:pStyle w:val="Heading3Bullets"/>
        <w:numPr>
          <w:ilvl w:val="0"/>
          <w:numId w:val="6"/>
        </w:numPr>
        <w:ind w:left="567" w:hanging="283"/>
      </w:pPr>
      <w:r>
        <w:t xml:space="preserve">NetWorkPolicy: </w:t>
      </w:r>
      <w:r w:rsidRPr="00FF62BA">
        <w:rPr>
          <w:b/>
        </w:rPr>
        <w:t>Correct Port</w:t>
      </w:r>
      <w:r>
        <w:t>?</w:t>
      </w:r>
    </w:p>
    <w:p w14:paraId="0BF7DB44" w14:textId="376CA1E4" w:rsidR="00314BA2" w:rsidRDefault="008A72B0" w:rsidP="00A9414A">
      <w:pPr>
        <w:pStyle w:val="Heading3Bullets"/>
        <w:numPr>
          <w:ilvl w:val="0"/>
          <w:numId w:val="6"/>
        </w:numPr>
        <w:spacing w:after="0"/>
        <w:ind w:left="568" w:right="2019" w:hanging="284"/>
      </w:pPr>
      <w:r>
        <w:t xml:space="preserve">NetWorkPolicy: </w:t>
      </w:r>
      <w:r w:rsidRPr="00FF62BA">
        <w:rPr>
          <w:b/>
        </w:rPr>
        <w:t>Applied to correct Pod</w:t>
      </w:r>
      <w:r>
        <w:t>?</w:t>
      </w:r>
    </w:p>
    <w:p w14:paraId="49BF2D7E" w14:textId="77777777" w:rsidR="00B778DF" w:rsidRDefault="00B778DF" w:rsidP="00193C90">
      <w:pPr>
        <w:pStyle w:val="Solutions"/>
        <w:spacing w:before="0" w:beforeAutospacing="0" w:after="0" w:afterAutospacing="0"/>
      </w:pPr>
    </w:p>
    <w:p w14:paraId="422A5E0E" w14:textId="0CC05666" w:rsidR="00193C90" w:rsidRDefault="004F701F" w:rsidP="00193C90">
      <w:pPr>
        <w:pStyle w:val="Solutions"/>
        <w:spacing w:before="0" w:beforeAutospacing="0" w:after="0" w:afterAutospacing="0"/>
      </w:pPr>
      <w:r>
        <w:t>Solutions</w:t>
      </w:r>
      <w:r w:rsidR="00B505D4">
        <w:br/>
      </w:r>
    </w:p>
    <w:p w14:paraId="4C5CA136" w14:textId="313D1047" w:rsidR="00B74F48" w:rsidRPr="004316F8" w:rsidRDefault="005D2062" w:rsidP="00393D3D">
      <w:pPr>
        <w:pStyle w:val="NumberedSteps"/>
        <w:numPr>
          <w:ilvl w:val="0"/>
          <w:numId w:val="27"/>
        </w:numPr>
        <w:spacing w:after="0"/>
        <w:ind w:left="1418" w:hanging="1134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4316F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B74F48" w:rsidRPr="004316F8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get pod</w:t>
      </w:r>
    </w:p>
    <w:p w14:paraId="4F07E94B" w14:textId="70503EED" w:rsidR="009578A5" w:rsidRDefault="009C57DB" w:rsidP="00A65C55">
      <w:pPr>
        <w:pStyle w:val="PlainText"/>
        <w:jc w:val="center"/>
      </w:pPr>
      <w:r w:rsidRPr="001B1030">
        <w:rPr>
          <w:noProof/>
        </w:rPr>
        <w:drawing>
          <wp:inline distT="0" distB="0" distL="0" distR="0" wp14:anchorId="6CFC0F17" wp14:editId="7735C401">
            <wp:extent cx="4217094" cy="2849593"/>
            <wp:effectExtent l="152400" t="152400" r="354965" b="370205"/>
            <wp:docPr id="152040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0405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293" cy="2892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4F582" w14:textId="77777777" w:rsidR="009659EC" w:rsidRDefault="0033797C" w:rsidP="0033797C">
      <w:pPr>
        <w:pStyle w:val="Heading10"/>
      </w:pPr>
      <w:r>
        <w:t xml:space="preserve">Taint the worker node </w:t>
      </w:r>
      <w:r w:rsidRPr="00B20A13">
        <w:rPr>
          <w:b/>
          <w:bCs/>
        </w:rPr>
        <w:t>node01</w:t>
      </w:r>
      <w:r>
        <w:t xml:space="preserve"> to be Unschedulable. Once done, create a pod called </w:t>
      </w:r>
      <w:r w:rsidRPr="00B20A13">
        <w:rPr>
          <w:b/>
          <w:bCs/>
        </w:rPr>
        <w:t>dev-redis</w:t>
      </w:r>
      <w:r w:rsidRPr="00B20A13">
        <w:t>,</w:t>
      </w:r>
      <w:r>
        <w:t xml:space="preserve"> image </w:t>
      </w:r>
      <w:proofErr w:type="gramStart"/>
      <w:r w:rsidRPr="00B20A13">
        <w:rPr>
          <w:b/>
          <w:bCs/>
        </w:rPr>
        <w:t>redis:alpine</w:t>
      </w:r>
      <w:proofErr w:type="gramEnd"/>
      <w:r w:rsidRPr="00B20A13">
        <w:t>,</w:t>
      </w:r>
      <w:r>
        <w:t xml:space="preserve"> to ensure workloads are not scheduled to this worker node. </w:t>
      </w:r>
    </w:p>
    <w:p w14:paraId="4B73F427" w14:textId="6A863891" w:rsidR="0033797C" w:rsidRDefault="0033797C" w:rsidP="009659EC">
      <w:pPr>
        <w:pStyle w:val="Heading10"/>
        <w:numPr>
          <w:ilvl w:val="0"/>
          <w:numId w:val="0"/>
        </w:numPr>
        <w:ind w:left="283"/>
      </w:pPr>
      <w:r>
        <w:t xml:space="preserve">Finally, create a new pod called </w:t>
      </w:r>
      <w:r w:rsidRPr="00B20A13">
        <w:rPr>
          <w:b/>
          <w:bCs/>
        </w:rPr>
        <w:t>prod-redis</w:t>
      </w:r>
      <w:r>
        <w:t xml:space="preserve"> and image: </w:t>
      </w:r>
      <w:proofErr w:type="gramStart"/>
      <w:r w:rsidRPr="00B20A13">
        <w:rPr>
          <w:b/>
          <w:bCs/>
        </w:rPr>
        <w:t>redis:alpine</w:t>
      </w:r>
      <w:proofErr w:type="gramEnd"/>
      <w:r>
        <w:t xml:space="preserve"> with toleration to be scheduled on </w:t>
      </w:r>
      <w:r w:rsidRPr="00B20A13">
        <w:rPr>
          <w:b/>
          <w:bCs/>
        </w:rPr>
        <w:t>node01</w:t>
      </w:r>
      <w:r>
        <w:t>.</w:t>
      </w:r>
    </w:p>
    <w:p w14:paraId="1EB70247" w14:textId="77777777" w:rsidR="0033797C" w:rsidRDefault="0033797C" w:rsidP="0033797C">
      <w:pPr>
        <w:pStyle w:val="Heading10"/>
        <w:numPr>
          <w:ilvl w:val="0"/>
          <w:numId w:val="0"/>
        </w:numPr>
        <w:ind w:left="283"/>
      </w:pPr>
    </w:p>
    <w:p w14:paraId="40436443" w14:textId="4768538E" w:rsidR="0014584A" w:rsidRDefault="000C4744" w:rsidP="0033797C">
      <w:pPr>
        <w:pStyle w:val="Heading10"/>
        <w:numPr>
          <w:ilvl w:val="0"/>
          <w:numId w:val="0"/>
        </w:numPr>
        <w:ind w:left="283"/>
        <w:rPr>
          <w:b/>
          <w:bCs/>
          <w:u w:val="single"/>
        </w:rPr>
      </w:pPr>
      <w:r>
        <w:t>K</w:t>
      </w:r>
      <w:r w:rsidR="0033797C">
        <w:t xml:space="preserve">ey: </w:t>
      </w:r>
      <w:r w:rsidR="0033797C" w:rsidRPr="00B20A13">
        <w:rPr>
          <w:b/>
          <w:bCs/>
        </w:rPr>
        <w:t>env_type</w:t>
      </w:r>
      <w:r w:rsidR="0033797C" w:rsidRPr="00B20A13">
        <w:t>,</w:t>
      </w:r>
      <w:r w:rsidR="0033797C">
        <w:t xml:space="preserve"> value: </w:t>
      </w:r>
      <w:r w:rsidR="0033797C" w:rsidRPr="00C77A23">
        <w:rPr>
          <w:b/>
          <w:bCs/>
        </w:rPr>
        <w:t>production</w:t>
      </w:r>
      <w:r w:rsidR="0033797C">
        <w:t xml:space="preserve">, operator: </w:t>
      </w:r>
      <w:r w:rsidR="0033797C" w:rsidRPr="00555982">
        <w:rPr>
          <w:b/>
          <w:bCs/>
        </w:rPr>
        <w:t>Equal</w:t>
      </w:r>
      <w:r w:rsidR="0033797C">
        <w:t xml:space="preserve"> and effect: </w:t>
      </w:r>
      <w:r w:rsidR="0033797C" w:rsidRPr="00B20A13">
        <w:rPr>
          <w:b/>
          <w:bCs/>
        </w:rPr>
        <w:t>NoSchedule</w:t>
      </w:r>
      <w:r w:rsidR="00BB0C30" w:rsidRPr="00B20A13">
        <w:rPr>
          <w:b/>
          <w:bCs/>
        </w:rPr>
        <w:t>.</w:t>
      </w:r>
    </w:p>
    <w:p w14:paraId="4A02A506" w14:textId="77777777" w:rsidR="00A323F0" w:rsidRDefault="00A323F0" w:rsidP="0033797C">
      <w:pPr>
        <w:pStyle w:val="Heading10"/>
        <w:numPr>
          <w:ilvl w:val="0"/>
          <w:numId w:val="0"/>
        </w:numPr>
        <w:ind w:left="283"/>
      </w:pPr>
    </w:p>
    <w:p w14:paraId="6558CC89" w14:textId="77777777" w:rsidR="00A323F0" w:rsidRDefault="00A323F0" w:rsidP="00A323F0">
      <w:pPr>
        <w:pStyle w:val="Heading3Bullets"/>
        <w:numPr>
          <w:ilvl w:val="0"/>
          <w:numId w:val="6"/>
        </w:numPr>
        <w:ind w:left="567" w:hanging="283"/>
      </w:pPr>
      <w:r>
        <w:t xml:space="preserve">Key = </w:t>
      </w:r>
      <w:r w:rsidRPr="00FF62BA">
        <w:rPr>
          <w:b/>
        </w:rPr>
        <w:t>env_type</w:t>
      </w:r>
    </w:p>
    <w:p w14:paraId="45795C3C" w14:textId="77777777" w:rsidR="00A323F0" w:rsidRDefault="00A323F0" w:rsidP="00A323F0">
      <w:pPr>
        <w:pStyle w:val="Heading3Bullets"/>
        <w:numPr>
          <w:ilvl w:val="0"/>
          <w:numId w:val="6"/>
        </w:numPr>
        <w:ind w:left="567" w:hanging="283"/>
      </w:pPr>
      <w:r>
        <w:t xml:space="preserve">Value = </w:t>
      </w:r>
      <w:r w:rsidRPr="00FF62BA">
        <w:rPr>
          <w:b/>
        </w:rPr>
        <w:t>production</w:t>
      </w:r>
    </w:p>
    <w:p w14:paraId="76B57298" w14:textId="77777777" w:rsidR="00A323F0" w:rsidRDefault="00A323F0" w:rsidP="00A323F0">
      <w:pPr>
        <w:pStyle w:val="Heading3Bullets"/>
        <w:numPr>
          <w:ilvl w:val="0"/>
          <w:numId w:val="6"/>
        </w:numPr>
        <w:ind w:left="567" w:hanging="283"/>
      </w:pPr>
      <w:r>
        <w:t xml:space="preserve">Effect = </w:t>
      </w:r>
      <w:r w:rsidRPr="00FF62BA">
        <w:rPr>
          <w:b/>
        </w:rPr>
        <w:t>NoSchedule</w:t>
      </w:r>
    </w:p>
    <w:p w14:paraId="7D5558D7" w14:textId="24E41AB1" w:rsidR="00A323F0" w:rsidRDefault="00A323F0" w:rsidP="00A323F0">
      <w:pPr>
        <w:pStyle w:val="Heading3Bullets"/>
        <w:numPr>
          <w:ilvl w:val="0"/>
          <w:numId w:val="6"/>
        </w:numPr>
        <w:ind w:left="567" w:hanging="283"/>
      </w:pPr>
      <w:r>
        <w:t xml:space="preserve">pod </w:t>
      </w:r>
      <w:r w:rsidR="000C4744">
        <w:t>‘</w:t>
      </w:r>
      <w:r w:rsidRPr="00FC4CB9">
        <w:rPr>
          <w:b/>
        </w:rPr>
        <w:t>dev-redis</w:t>
      </w:r>
      <w:r w:rsidR="000C4744">
        <w:t>’</w:t>
      </w:r>
      <w:r>
        <w:t xml:space="preserve"> (no tolerations) is not scheduled on </w:t>
      </w:r>
      <w:r w:rsidRPr="00FF62BA">
        <w:rPr>
          <w:b/>
        </w:rPr>
        <w:t>node01</w:t>
      </w:r>
      <w:r>
        <w:t>?</w:t>
      </w:r>
    </w:p>
    <w:p w14:paraId="000C3F44" w14:textId="2B469F81" w:rsidR="00A323F0" w:rsidRDefault="00A323F0" w:rsidP="00193C90">
      <w:pPr>
        <w:pStyle w:val="Heading3Bullets"/>
        <w:numPr>
          <w:ilvl w:val="0"/>
          <w:numId w:val="6"/>
        </w:numPr>
        <w:spacing w:after="0"/>
        <w:ind w:left="568" w:right="2019" w:hanging="284"/>
      </w:pPr>
      <w:r>
        <w:t xml:space="preserve">Create a pod </w:t>
      </w:r>
      <w:r w:rsidR="000C4744">
        <w:t>‘</w:t>
      </w:r>
      <w:r w:rsidRPr="00FF62BA">
        <w:rPr>
          <w:b/>
        </w:rPr>
        <w:t>prod-redis</w:t>
      </w:r>
      <w:r w:rsidR="000C4744">
        <w:t>’</w:t>
      </w:r>
      <w:r>
        <w:t xml:space="preserve"> to run on </w:t>
      </w:r>
      <w:r w:rsidRPr="00FF62BA">
        <w:rPr>
          <w:b/>
        </w:rPr>
        <w:t>node01</w:t>
      </w:r>
    </w:p>
    <w:p w14:paraId="49A36F00" w14:textId="77777777" w:rsidR="00DF0863" w:rsidRDefault="00DF0863" w:rsidP="00BB0C30">
      <w:pPr>
        <w:pStyle w:val="Solutions"/>
        <w:spacing w:before="0" w:beforeAutospacing="0" w:after="0" w:afterAutospacing="0"/>
      </w:pPr>
    </w:p>
    <w:p w14:paraId="63DD5CEC" w14:textId="06BE327C" w:rsidR="004A74CF" w:rsidRDefault="004A74CF" w:rsidP="00BB0C30">
      <w:pPr>
        <w:pStyle w:val="Solutions"/>
        <w:spacing w:before="0" w:beforeAutospacing="0" w:after="0" w:afterAutospacing="0"/>
      </w:pPr>
      <w:r>
        <w:t>Solutions</w:t>
      </w:r>
    </w:p>
    <w:p w14:paraId="64D89ECA" w14:textId="77777777" w:rsidR="00BB0C30" w:rsidRDefault="00BB0C30" w:rsidP="00BB0C30">
      <w:pPr>
        <w:pStyle w:val="Solutions"/>
        <w:spacing w:before="0" w:beforeAutospacing="0" w:after="0" w:afterAutospacing="0"/>
      </w:pPr>
    </w:p>
    <w:p w14:paraId="0EAF0DA4" w14:textId="4AE20327" w:rsidR="00930F81" w:rsidRPr="00F5786C" w:rsidRDefault="00932395" w:rsidP="00393D3D">
      <w:pPr>
        <w:pStyle w:val="NumberedSteps"/>
        <w:numPr>
          <w:ilvl w:val="0"/>
          <w:numId w:val="26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930F81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get nodes</w:t>
      </w:r>
    </w:p>
    <w:p w14:paraId="0548AB16" w14:textId="1AB5D17F" w:rsidR="007B18F2" w:rsidRPr="00F5786C" w:rsidRDefault="00932395" w:rsidP="00393D3D">
      <w:pPr>
        <w:pStyle w:val="NumberedSteps"/>
        <w:numPr>
          <w:ilvl w:val="0"/>
          <w:numId w:val="26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B9312F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ubectl </w:t>
      </w:r>
      <w:r w:rsidR="001B3CAE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taint node node01 env_type=</w:t>
      </w:r>
      <w:proofErr w:type="gramStart"/>
      <w:r w:rsidR="001357C4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production</w:t>
      </w:r>
      <w:r w:rsidR="00442DFB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:NoSchedule</w:t>
      </w:r>
      <w:proofErr w:type="gramEnd"/>
    </w:p>
    <w:p w14:paraId="03E1F86B" w14:textId="527D9289" w:rsidR="002833C6" w:rsidRPr="00F5786C" w:rsidRDefault="00932395" w:rsidP="00393D3D">
      <w:pPr>
        <w:pStyle w:val="NumberedSteps"/>
        <w:numPr>
          <w:ilvl w:val="0"/>
          <w:numId w:val="26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</w:t>
      </w:r>
      <w:r w:rsidR="002833C6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ubectl describe node node01</w:t>
      </w:r>
    </w:p>
    <w:p w14:paraId="3A4A5D14" w14:textId="3A737255" w:rsidR="00EB210D" w:rsidRPr="00F5786C" w:rsidRDefault="00EB210D" w:rsidP="00393D3D">
      <w:pPr>
        <w:pStyle w:val="NumberedSteps"/>
        <w:numPr>
          <w:ilvl w:val="0"/>
          <w:numId w:val="26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run </w:t>
      </w:r>
      <w:r w:rsidR="00F62B18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dev-</w:t>
      </w:r>
      <w:r w:rsidR="00545DC8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redis </w:t>
      </w:r>
      <w:r w:rsidR="00811C46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4A12EA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</w:t>
      </w:r>
      <w:proofErr w:type="gramStart"/>
      <w:r w:rsidR="004A12EA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redis:alpine</w:t>
      </w:r>
      <w:proofErr w:type="gramEnd"/>
    </w:p>
    <w:p w14:paraId="7FBE0710" w14:textId="27A74A24" w:rsidR="00940E23" w:rsidRPr="00F5786C" w:rsidRDefault="00940E23" w:rsidP="00393D3D">
      <w:pPr>
        <w:pStyle w:val="NumberedSteps"/>
        <w:numPr>
          <w:ilvl w:val="0"/>
          <w:numId w:val="26"/>
        </w:numPr>
        <w:ind w:left="1134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get pods</w:t>
      </w:r>
    </w:p>
    <w:p w14:paraId="177E5F3E" w14:textId="12FA1E21" w:rsidR="008E175D" w:rsidRPr="00F5786C" w:rsidRDefault="00B60ADC" w:rsidP="00393D3D">
      <w:pPr>
        <w:pStyle w:val="NumberedSteps"/>
        <w:numPr>
          <w:ilvl w:val="0"/>
          <w:numId w:val="26"/>
        </w:numPr>
        <w:ind w:left="1134" w:right="-701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kubectl </w:t>
      </w:r>
      <w:r w:rsidR="007951FC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run pod prod-redis </w:t>
      </w:r>
      <w:r w:rsidR="00D8285D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7951FC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image=</w:t>
      </w:r>
      <w:proofErr w:type="gramStart"/>
      <w:r w:rsidR="007951FC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redis:alpine</w:t>
      </w:r>
      <w:proofErr w:type="gramEnd"/>
      <w:r w:rsidR="007951FC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D8285D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</w:t>
      </w:r>
      <w:r w:rsidR="00C30DD6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dry-run=client -o </w:t>
      </w:r>
      <w:r w:rsidR="00AA425C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="00B1412F" w:rsidRPr="00F5786C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yaml &gt; pod-redis.yaml</w:t>
      </w:r>
    </w:p>
    <w:p w14:paraId="0B39B530" w14:textId="3544674D" w:rsidR="005B2FEE" w:rsidRDefault="006E178D" w:rsidP="00A42337">
      <w:pPr>
        <w:pStyle w:val="PlainText"/>
        <w:jc w:val="center"/>
        <w:rPr>
          <w:rFonts w:asciiTheme="minorHAnsi" w:hAnsiTheme="minorHAnsi" w:cstheme="minorHAnsi"/>
          <w:noProof/>
        </w:rPr>
      </w:pPr>
      <w:r w:rsidRPr="000F1A5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CEF9986" wp14:editId="5EE1512A">
            <wp:extent cx="4171208" cy="3039373"/>
            <wp:effectExtent l="152400" t="152400" r="363220" b="370840"/>
            <wp:docPr id="143959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632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33" cy="3061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E8B9D" w14:textId="0A99CB91" w:rsidR="00DC42B5" w:rsidRPr="00C24792" w:rsidRDefault="00663B9D" w:rsidP="00067B76">
      <w:pPr>
        <w:pStyle w:val="Numbering2"/>
        <w:tabs>
          <w:tab w:val="left" w:pos="1260"/>
        </w:tabs>
        <w:spacing w:after="0"/>
        <w:ind w:left="1440" w:hanging="1170"/>
        <w:rPr>
          <w:rFonts w:asciiTheme="minorHAnsi" w:hAnsiTheme="minorHAnsi" w:cstheme="minorHAnsi"/>
          <w:sz w:val="24"/>
          <w:szCs w:val="24"/>
        </w:rPr>
      </w:pPr>
      <w:r w:rsidRPr="00C24792">
        <w:rPr>
          <w:rFonts w:asciiTheme="minorHAnsi" w:hAnsiTheme="minorHAnsi" w:cstheme="minorHAnsi"/>
          <w:sz w:val="24"/>
          <w:szCs w:val="24"/>
        </w:rPr>
        <w:t>kubectl apply -f pod-</w:t>
      </w:r>
      <w:proofErr w:type="gramStart"/>
      <w:r w:rsidRPr="00C24792">
        <w:rPr>
          <w:rFonts w:asciiTheme="minorHAnsi" w:hAnsiTheme="minorHAnsi" w:cstheme="minorHAnsi"/>
          <w:sz w:val="24"/>
          <w:szCs w:val="24"/>
        </w:rPr>
        <w:t>redis.yaml</w:t>
      </w:r>
      <w:proofErr w:type="gramEnd"/>
    </w:p>
    <w:p w14:paraId="26B1518A" w14:textId="22566D88" w:rsidR="00A25176" w:rsidRPr="00C24792" w:rsidRDefault="00231B1C" w:rsidP="00067B76">
      <w:pPr>
        <w:pStyle w:val="Numbering2"/>
        <w:tabs>
          <w:tab w:val="left" w:pos="1260"/>
        </w:tabs>
        <w:ind w:left="1440" w:hanging="1170"/>
        <w:rPr>
          <w:rFonts w:asciiTheme="minorHAnsi" w:hAnsiTheme="minorHAnsi" w:cstheme="minorHAnsi"/>
          <w:sz w:val="24"/>
          <w:szCs w:val="24"/>
        </w:rPr>
      </w:pPr>
      <w:r w:rsidRPr="00C24792">
        <w:rPr>
          <w:rFonts w:asciiTheme="minorHAnsi" w:hAnsiTheme="minorHAnsi" w:cstheme="minorHAnsi"/>
          <w:sz w:val="24"/>
          <w:szCs w:val="24"/>
        </w:rPr>
        <w:t>k</w:t>
      </w:r>
      <w:r w:rsidR="00A25176" w:rsidRPr="00C24792">
        <w:rPr>
          <w:rFonts w:asciiTheme="minorHAnsi" w:hAnsiTheme="minorHAnsi" w:cstheme="minorHAnsi"/>
          <w:sz w:val="24"/>
          <w:szCs w:val="24"/>
        </w:rPr>
        <w:t>ubectl get pods</w:t>
      </w:r>
    </w:p>
    <w:p w14:paraId="63491D38" w14:textId="78205605" w:rsidR="00A25176" w:rsidRPr="00C24792" w:rsidRDefault="00231B1C" w:rsidP="00067B76">
      <w:pPr>
        <w:pStyle w:val="Numbering2"/>
        <w:tabs>
          <w:tab w:val="left" w:pos="1260"/>
        </w:tabs>
        <w:ind w:left="1440" w:hanging="1170"/>
        <w:rPr>
          <w:rFonts w:asciiTheme="minorHAnsi" w:hAnsiTheme="minorHAnsi" w:cstheme="minorHAnsi"/>
          <w:sz w:val="24"/>
          <w:szCs w:val="24"/>
        </w:rPr>
      </w:pPr>
      <w:r w:rsidRPr="00C24792">
        <w:rPr>
          <w:rFonts w:asciiTheme="minorHAnsi" w:hAnsiTheme="minorHAnsi" w:cstheme="minorHAnsi"/>
          <w:sz w:val="24"/>
          <w:szCs w:val="24"/>
        </w:rPr>
        <w:t>k</w:t>
      </w:r>
      <w:r w:rsidR="00A25176" w:rsidRPr="00C24792">
        <w:rPr>
          <w:rFonts w:asciiTheme="minorHAnsi" w:hAnsiTheme="minorHAnsi" w:cstheme="minorHAnsi"/>
          <w:sz w:val="24"/>
          <w:szCs w:val="24"/>
        </w:rPr>
        <w:t>ubectl describe pods pod-redis</w:t>
      </w:r>
    </w:p>
    <w:p w14:paraId="735D1A4C" w14:textId="510C9E91" w:rsidR="00A25176" w:rsidRPr="00C24792" w:rsidRDefault="00231B1C" w:rsidP="00067B76">
      <w:pPr>
        <w:pStyle w:val="Numbering2"/>
        <w:tabs>
          <w:tab w:val="left" w:pos="1260"/>
        </w:tabs>
        <w:ind w:left="1440" w:hanging="1170"/>
        <w:rPr>
          <w:rFonts w:asciiTheme="minorHAnsi" w:hAnsiTheme="minorHAnsi" w:cstheme="minorHAnsi"/>
          <w:sz w:val="24"/>
          <w:szCs w:val="24"/>
        </w:rPr>
      </w:pPr>
      <w:r w:rsidRPr="00C24792">
        <w:rPr>
          <w:rFonts w:asciiTheme="minorHAnsi" w:hAnsiTheme="minorHAnsi" w:cstheme="minorHAnsi"/>
          <w:sz w:val="24"/>
          <w:szCs w:val="24"/>
        </w:rPr>
        <w:t>k</w:t>
      </w:r>
      <w:r w:rsidR="00CA54C3" w:rsidRPr="00C24792">
        <w:rPr>
          <w:rFonts w:asciiTheme="minorHAnsi" w:hAnsiTheme="minorHAnsi" w:cstheme="minorHAnsi"/>
          <w:sz w:val="24"/>
          <w:szCs w:val="24"/>
        </w:rPr>
        <w:t>ubectl get pods -o wide</w:t>
      </w:r>
    </w:p>
    <w:p w14:paraId="78CF4F3B" w14:textId="77777777" w:rsidR="00964FD3" w:rsidRDefault="00964FD3" w:rsidP="004F0D1C">
      <w:pPr>
        <w:pStyle w:val="Numbering2"/>
        <w:numPr>
          <w:ilvl w:val="0"/>
          <w:numId w:val="0"/>
        </w:numPr>
        <w:tabs>
          <w:tab w:val="left" w:pos="284"/>
        </w:tabs>
        <w:spacing w:after="0"/>
        <w:ind w:left="1134"/>
        <w:rPr>
          <w:rFonts w:asciiTheme="minorHAnsi" w:hAnsiTheme="minorHAnsi" w:cstheme="minorHAnsi"/>
        </w:rPr>
      </w:pPr>
    </w:p>
    <w:p w14:paraId="301EACE7" w14:textId="77777777" w:rsidR="000C4744" w:rsidRDefault="000C4744" w:rsidP="004F0D1C">
      <w:pPr>
        <w:pStyle w:val="Numbering2"/>
        <w:numPr>
          <w:ilvl w:val="0"/>
          <w:numId w:val="0"/>
        </w:numPr>
        <w:tabs>
          <w:tab w:val="left" w:pos="284"/>
        </w:tabs>
        <w:spacing w:after="0"/>
        <w:ind w:left="1134"/>
        <w:rPr>
          <w:rFonts w:asciiTheme="minorHAnsi" w:hAnsiTheme="minorHAnsi" w:cstheme="minorHAnsi"/>
        </w:rPr>
      </w:pPr>
    </w:p>
    <w:p w14:paraId="26707FAB" w14:textId="7741E8AB" w:rsidR="007B18F2" w:rsidRPr="002C0D64" w:rsidRDefault="007B18F2" w:rsidP="002C0D64">
      <w:pPr>
        <w:pStyle w:val="Heading10"/>
      </w:pPr>
      <w:r w:rsidRPr="002C0D64">
        <w:t xml:space="preserve">Create a pod called </w:t>
      </w:r>
      <w:r w:rsidRPr="00130826">
        <w:rPr>
          <w:b/>
          <w:bCs/>
        </w:rPr>
        <w:t>hr-pod</w:t>
      </w:r>
      <w:r w:rsidRPr="002C0D64">
        <w:t xml:space="preserve"> in hr namespace belonging to the </w:t>
      </w:r>
      <w:r w:rsidRPr="00130826">
        <w:rPr>
          <w:b/>
          <w:bCs/>
        </w:rPr>
        <w:t>production</w:t>
      </w:r>
      <w:r w:rsidRPr="00130826">
        <w:t xml:space="preserve"> </w:t>
      </w:r>
      <w:r w:rsidRPr="00130826">
        <w:rPr>
          <w:b/>
          <w:bCs/>
        </w:rPr>
        <w:t>environment</w:t>
      </w:r>
      <w:r w:rsidRPr="002C0D64">
        <w:t xml:space="preserve"> and </w:t>
      </w:r>
      <w:r w:rsidRPr="00A5661D">
        <w:rPr>
          <w:b/>
          <w:bCs/>
        </w:rPr>
        <w:t>frontend</w:t>
      </w:r>
      <w:r w:rsidRPr="00A5661D">
        <w:t xml:space="preserve"> </w:t>
      </w:r>
      <w:r w:rsidRPr="00A5661D">
        <w:rPr>
          <w:b/>
          <w:bCs/>
        </w:rPr>
        <w:t>tier</w:t>
      </w:r>
      <w:r w:rsidRPr="00A5661D">
        <w:t>.</w:t>
      </w:r>
      <w:r w:rsidR="00796D31" w:rsidRPr="002C0D64">
        <w:t xml:space="preserve"> </w:t>
      </w:r>
      <w:r w:rsidRPr="002C0D64">
        <w:t xml:space="preserve">image: </w:t>
      </w:r>
      <w:proofErr w:type="gramStart"/>
      <w:r w:rsidRPr="00130826">
        <w:rPr>
          <w:b/>
          <w:bCs/>
        </w:rPr>
        <w:t>redis:alpine</w:t>
      </w:r>
      <w:proofErr w:type="gramEnd"/>
    </w:p>
    <w:p w14:paraId="74EBA493" w14:textId="77777777" w:rsidR="002C0D64" w:rsidRDefault="002C0D64" w:rsidP="002C0D64">
      <w:pPr>
        <w:pStyle w:val="Heading10"/>
        <w:numPr>
          <w:ilvl w:val="0"/>
          <w:numId w:val="0"/>
        </w:numPr>
        <w:ind w:left="283"/>
      </w:pPr>
    </w:p>
    <w:p w14:paraId="2E809103" w14:textId="60854D19" w:rsidR="007B18F2" w:rsidRDefault="007B18F2" w:rsidP="002C0D64">
      <w:pPr>
        <w:pStyle w:val="Heading10"/>
        <w:numPr>
          <w:ilvl w:val="0"/>
          <w:numId w:val="0"/>
        </w:numPr>
        <w:ind w:left="283"/>
      </w:pPr>
      <w:r>
        <w:t>Use appropriate labels and create all the required objects if it does not exist in the system already.</w:t>
      </w:r>
    </w:p>
    <w:p w14:paraId="23B15707" w14:textId="77777777" w:rsidR="00F11137" w:rsidRDefault="00F11137" w:rsidP="002C0D64">
      <w:pPr>
        <w:pStyle w:val="Heading10"/>
        <w:numPr>
          <w:ilvl w:val="0"/>
          <w:numId w:val="0"/>
        </w:numPr>
        <w:ind w:left="283"/>
      </w:pPr>
    </w:p>
    <w:p w14:paraId="2067AF7A" w14:textId="77777777" w:rsidR="00F11137" w:rsidRDefault="00F11137" w:rsidP="00F11137">
      <w:pPr>
        <w:pStyle w:val="Heading3Bullets"/>
        <w:numPr>
          <w:ilvl w:val="0"/>
          <w:numId w:val="6"/>
        </w:numPr>
        <w:ind w:left="567" w:hanging="283"/>
      </w:pPr>
      <w:r w:rsidRPr="00453EE1">
        <w:rPr>
          <w:b/>
        </w:rPr>
        <w:t>hr-pod</w:t>
      </w:r>
      <w:r>
        <w:t xml:space="preserve"> labeled with </w:t>
      </w:r>
      <w:r w:rsidRPr="00713D12">
        <w:rPr>
          <w:b/>
        </w:rPr>
        <w:t>environment production</w:t>
      </w:r>
      <w:r>
        <w:t>?</w:t>
      </w:r>
    </w:p>
    <w:p w14:paraId="6D20A419" w14:textId="2220F06E" w:rsidR="00A323F0" w:rsidRDefault="00F11137" w:rsidP="00F11137">
      <w:pPr>
        <w:pStyle w:val="Heading3Bullets"/>
        <w:numPr>
          <w:ilvl w:val="0"/>
          <w:numId w:val="6"/>
        </w:numPr>
        <w:ind w:left="567" w:hanging="283"/>
      </w:pPr>
      <w:r w:rsidRPr="00453EE1">
        <w:rPr>
          <w:b/>
        </w:rPr>
        <w:t>hr-pod</w:t>
      </w:r>
      <w:r>
        <w:t xml:space="preserve"> labeled with </w:t>
      </w:r>
      <w:r w:rsidRPr="00713D12">
        <w:rPr>
          <w:b/>
        </w:rPr>
        <w:t>tier frontend</w:t>
      </w:r>
      <w:r>
        <w:t>?</w:t>
      </w:r>
    </w:p>
    <w:p w14:paraId="1A5B9B54" w14:textId="48A38B77" w:rsidR="00C52855" w:rsidRDefault="00C52855" w:rsidP="00C52855">
      <w:pPr>
        <w:pStyle w:val="Solutions"/>
      </w:pPr>
      <w:r>
        <w:t>Solutions</w:t>
      </w:r>
    </w:p>
    <w:p w14:paraId="0F1A40E4" w14:textId="493F1199" w:rsidR="00644EDC" w:rsidRPr="00704A22" w:rsidRDefault="00D54BC2" w:rsidP="00393D3D">
      <w:pPr>
        <w:pStyle w:val="NumberedSteps"/>
        <w:numPr>
          <w:ilvl w:val="0"/>
          <w:numId w:val="28"/>
        </w:numPr>
        <w:ind w:left="1134" w:right="-1276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704A2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run hr-pod --image=</w:t>
      </w:r>
      <w:proofErr w:type="gramStart"/>
      <w:r w:rsidRPr="00704A2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redis:alpine</w:t>
      </w:r>
      <w:proofErr w:type="gramEnd"/>
      <w:r w:rsidRPr="00704A2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--</w:t>
      </w:r>
      <w:r w:rsidR="00A416D6" w:rsidRPr="00704A2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l</w:t>
      </w:r>
      <w:r w:rsidRPr="00704A2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abels=environment=productions,tier=frontend</w:t>
      </w:r>
    </w:p>
    <w:p w14:paraId="69A10DC0" w14:textId="11E88CA3" w:rsidR="00C72F0B" w:rsidRPr="00704A22" w:rsidRDefault="00C72128" w:rsidP="00393D3D">
      <w:pPr>
        <w:pStyle w:val="NumberedSteps"/>
        <w:numPr>
          <w:ilvl w:val="0"/>
          <w:numId w:val="28"/>
        </w:numPr>
        <w:ind w:left="1134" w:right="-1276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704A2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kubectl get pods </w:t>
      </w:r>
      <w:r w:rsidR="000F72CD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--</w:t>
      </w:r>
      <w:r w:rsidRPr="00704A2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show-labels</w:t>
      </w:r>
    </w:p>
    <w:p w14:paraId="5A0F61A5" w14:textId="77777777" w:rsidR="007F141C" w:rsidRDefault="007F141C" w:rsidP="007F141C">
      <w:pPr>
        <w:pStyle w:val="PlainText"/>
      </w:pPr>
    </w:p>
    <w:p w14:paraId="7B88320A" w14:textId="69070D5B" w:rsidR="00A323F0" w:rsidRDefault="00A257BC" w:rsidP="00A257BC">
      <w:pPr>
        <w:pStyle w:val="Heading10"/>
      </w:pPr>
      <w:r w:rsidRPr="00A257BC">
        <w:t>A kubeconfig file called </w:t>
      </w:r>
      <w:proofErr w:type="gramStart"/>
      <w:r w:rsidRPr="004F5D37">
        <w:rPr>
          <w:b/>
          <w:bCs/>
        </w:rPr>
        <w:t>super.kubeconfig</w:t>
      </w:r>
      <w:proofErr w:type="gramEnd"/>
      <w:r w:rsidRPr="00A257BC">
        <w:t> has been created under </w:t>
      </w:r>
      <w:r w:rsidRPr="00D85243">
        <w:rPr>
          <w:b/>
          <w:bCs/>
        </w:rPr>
        <w:t>/root/CKA.</w:t>
      </w:r>
      <w:r w:rsidRPr="00A257BC">
        <w:t xml:space="preserve"> There is something wrong with the configuration. Troubleshoot and fix it</w:t>
      </w:r>
    </w:p>
    <w:p w14:paraId="36A53A16" w14:textId="77777777" w:rsidR="00DF0863" w:rsidRDefault="00DF0863" w:rsidP="00DF0863">
      <w:pPr>
        <w:pStyle w:val="Heading10"/>
        <w:numPr>
          <w:ilvl w:val="0"/>
          <w:numId w:val="0"/>
        </w:numPr>
        <w:ind w:left="283"/>
      </w:pPr>
    </w:p>
    <w:p w14:paraId="49E5DAA3" w14:textId="0EBDDE0A" w:rsidR="00C862C9" w:rsidRDefault="00C862C9" w:rsidP="006E23CA">
      <w:pPr>
        <w:pStyle w:val="Heading3Bullets"/>
        <w:numPr>
          <w:ilvl w:val="0"/>
          <w:numId w:val="6"/>
        </w:numPr>
        <w:ind w:left="567" w:hanging="283"/>
      </w:pPr>
      <w:r w:rsidRPr="00C862C9">
        <w:t xml:space="preserve">Fix </w:t>
      </w:r>
      <w:r w:rsidRPr="00FA772F">
        <w:rPr>
          <w:b/>
        </w:rPr>
        <w:t>/root/CKA/super.kubeconfig</w:t>
      </w:r>
    </w:p>
    <w:p w14:paraId="21C6852A" w14:textId="4C76A535" w:rsidR="00411672" w:rsidRDefault="00411672" w:rsidP="008E10E8">
      <w:pPr>
        <w:pStyle w:val="Solutions"/>
        <w:spacing w:before="0" w:beforeAutospacing="0" w:after="0" w:afterAutospacing="0"/>
        <w:ind w:left="720" w:right="-173" w:hanging="432"/>
      </w:pPr>
      <w:r>
        <w:t>Solutions</w:t>
      </w:r>
    </w:p>
    <w:p w14:paraId="7DA3A2D6" w14:textId="77777777" w:rsidR="008E10E8" w:rsidRDefault="008E10E8" w:rsidP="008E10E8">
      <w:pPr>
        <w:pStyle w:val="Solutions"/>
        <w:spacing w:before="0" w:beforeAutospacing="0" w:after="0" w:afterAutospacing="0"/>
        <w:ind w:left="720" w:right="-173" w:hanging="432"/>
      </w:pPr>
    </w:p>
    <w:p w14:paraId="67772F85" w14:textId="61F59487" w:rsidR="00712E1A" w:rsidRPr="00AC70B4" w:rsidRDefault="006C7B98" w:rsidP="00393D3D">
      <w:pPr>
        <w:pStyle w:val="NumberedSteps"/>
        <w:numPr>
          <w:ilvl w:val="0"/>
          <w:numId w:val="51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</w:t>
      </w:r>
      <w:r w:rsidR="00712E1A"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ubectl get nodes</w:t>
      </w:r>
    </w:p>
    <w:p w14:paraId="1E348810" w14:textId="0E4E74C5" w:rsidR="00BA438D" w:rsidRPr="00AC70B4" w:rsidRDefault="00C521F8" w:rsidP="00393D3D">
      <w:pPr>
        <w:pStyle w:val="NumberedSteps"/>
        <w:numPr>
          <w:ilvl w:val="0"/>
          <w:numId w:val="28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proofErr w:type="gramStart"/>
      <w:r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C</w:t>
      </w:r>
      <w:r w:rsidR="00BA438D"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at</w:t>
      </w:r>
      <w:r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.kube</w:t>
      </w:r>
      <w:proofErr w:type="gramEnd"/>
      <w:r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/config</w:t>
      </w:r>
      <w:r w:rsidR="00670FC1"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(To Check port)</w:t>
      </w:r>
    </w:p>
    <w:p w14:paraId="04F7F3FE" w14:textId="163CF9EE" w:rsidR="00666780" w:rsidRPr="00AC70B4" w:rsidRDefault="00666780" w:rsidP="00393D3D">
      <w:pPr>
        <w:pStyle w:val="NumberedSteps"/>
        <w:numPr>
          <w:ilvl w:val="0"/>
          <w:numId w:val="28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AC70B4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Change the exact port 6443</w:t>
      </w:r>
    </w:p>
    <w:p w14:paraId="6697A519" w14:textId="77777777" w:rsidR="00EC7DD4" w:rsidRDefault="00EC7DD4" w:rsidP="00EC7DD4">
      <w:pPr>
        <w:pStyle w:val="PlainText"/>
      </w:pPr>
    </w:p>
    <w:p w14:paraId="6283D3E2" w14:textId="4A659C1B" w:rsidR="00C862C9" w:rsidRDefault="00B47A22" w:rsidP="00B47A22">
      <w:pPr>
        <w:pStyle w:val="Heading10"/>
      </w:pPr>
      <w:r w:rsidRPr="00B47A22">
        <w:t xml:space="preserve">We have created a new deployment called </w:t>
      </w:r>
      <w:r w:rsidRPr="00647313">
        <w:rPr>
          <w:b/>
          <w:bCs/>
        </w:rPr>
        <w:t>nginx-deploy</w:t>
      </w:r>
      <w:r w:rsidRPr="00B47A22">
        <w:t xml:space="preserve">. scale the deployment to </w:t>
      </w:r>
      <w:r w:rsidRPr="00647313">
        <w:rPr>
          <w:b/>
          <w:bCs/>
        </w:rPr>
        <w:t>3 replicas</w:t>
      </w:r>
      <w:r w:rsidRPr="00B47A22">
        <w:t xml:space="preserve">. Has the </w:t>
      </w:r>
      <w:proofErr w:type="gramStart"/>
      <w:r w:rsidRPr="00B47A22">
        <w:t>replica's</w:t>
      </w:r>
      <w:proofErr w:type="gramEnd"/>
      <w:r w:rsidRPr="00B47A22">
        <w:t xml:space="preserve"> increased? Troubleshoot the issue and fix it.</w:t>
      </w:r>
    </w:p>
    <w:p w14:paraId="62A96A65" w14:textId="77777777" w:rsidR="00B47A22" w:rsidRDefault="00B47A22" w:rsidP="00B47A22">
      <w:pPr>
        <w:pStyle w:val="Heading10"/>
        <w:numPr>
          <w:ilvl w:val="0"/>
          <w:numId w:val="0"/>
        </w:numPr>
        <w:ind w:left="283" w:hanging="283"/>
      </w:pPr>
    </w:p>
    <w:p w14:paraId="1113489C" w14:textId="440F4170" w:rsidR="00B47A22" w:rsidRDefault="006E23CA" w:rsidP="006E23CA">
      <w:pPr>
        <w:pStyle w:val="Heading3Bullets"/>
        <w:numPr>
          <w:ilvl w:val="0"/>
          <w:numId w:val="6"/>
        </w:numPr>
        <w:ind w:left="567" w:hanging="283"/>
      </w:pPr>
      <w:r w:rsidRPr="006E23CA">
        <w:t xml:space="preserve">deployment has </w:t>
      </w:r>
      <w:r w:rsidRPr="00643442">
        <w:rPr>
          <w:b/>
        </w:rPr>
        <w:t>3 replicas</w:t>
      </w:r>
    </w:p>
    <w:p w14:paraId="2F432B40" w14:textId="2E722004" w:rsidR="00A415C6" w:rsidRDefault="00A415C6" w:rsidP="00A415C6">
      <w:pPr>
        <w:pStyle w:val="Solutions"/>
      </w:pPr>
      <w:r>
        <w:t>Solutions</w:t>
      </w:r>
    </w:p>
    <w:p w14:paraId="263FC51A" w14:textId="547AE56F" w:rsidR="00C82EA9" w:rsidRPr="00F77968" w:rsidRDefault="00637F65" w:rsidP="00393D3D">
      <w:pPr>
        <w:pStyle w:val="NumberedSteps"/>
        <w:numPr>
          <w:ilvl w:val="0"/>
          <w:numId w:val="29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</w:t>
      </w:r>
      <w:r w:rsidR="00D85243" w:rsidRPr="00F77968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ubectl </w:t>
      </w:r>
      <w:r w:rsidR="004F5D37" w:rsidRPr="00F77968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get deploy</w:t>
      </w:r>
    </w:p>
    <w:p w14:paraId="64BA8D11" w14:textId="40750DC8" w:rsidR="004F5D37" w:rsidRPr="00F77968" w:rsidRDefault="00637F65" w:rsidP="00BA1F1C">
      <w:pPr>
        <w:pStyle w:val="Numbering3"/>
        <w:ind w:left="1134" w:hanging="85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k</w:t>
      </w:r>
      <w:r w:rsidR="004F5D37" w:rsidRPr="00F77968">
        <w:rPr>
          <w:rFonts w:asciiTheme="minorHAnsi" w:hAnsiTheme="minorHAnsi" w:cstheme="minorHAnsi"/>
          <w:sz w:val="24"/>
          <w:szCs w:val="24"/>
        </w:rPr>
        <w:t xml:space="preserve">ubectl scale </w:t>
      </w:r>
      <w:r w:rsidR="00647313" w:rsidRPr="00F77968">
        <w:rPr>
          <w:rFonts w:asciiTheme="minorHAnsi" w:hAnsiTheme="minorHAnsi" w:cstheme="minorHAnsi"/>
          <w:sz w:val="24"/>
          <w:szCs w:val="24"/>
        </w:rPr>
        <w:t xml:space="preserve">deployment </w:t>
      </w:r>
      <w:r w:rsidR="00676275" w:rsidRPr="00F77968">
        <w:rPr>
          <w:rFonts w:asciiTheme="minorHAnsi" w:hAnsiTheme="minorHAnsi" w:cstheme="minorHAnsi"/>
          <w:sz w:val="24"/>
          <w:szCs w:val="24"/>
        </w:rPr>
        <w:t xml:space="preserve">nginx-deploy </w:t>
      </w:r>
      <w:r w:rsidR="002F318D">
        <w:rPr>
          <w:rFonts w:asciiTheme="minorHAnsi" w:hAnsiTheme="minorHAnsi" w:cstheme="minorHAnsi"/>
          <w:sz w:val="24"/>
          <w:szCs w:val="24"/>
        </w:rPr>
        <w:t>--</w:t>
      </w:r>
      <w:r w:rsidR="00676275" w:rsidRPr="00F77968">
        <w:rPr>
          <w:rFonts w:asciiTheme="minorHAnsi" w:hAnsiTheme="minorHAnsi" w:cstheme="minorHAnsi"/>
          <w:sz w:val="24"/>
          <w:szCs w:val="24"/>
        </w:rPr>
        <w:t>replicas=3</w:t>
      </w:r>
    </w:p>
    <w:p w14:paraId="2DC81EF9" w14:textId="0F9F2A33" w:rsidR="00676275" w:rsidRPr="00F77968" w:rsidRDefault="00637F65" w:rsidP="00BA1F1C">
      <w:pPr>
        <w:pStyle w:val="Numbering3"/>
        <w:ind w:left="1134" w:hanging="85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k</w:t>
      </w:r>
      <w:r w:rsidR="00793467" w:rsidRPr="00F77968">
        <w:rPr>
          <w:rFonts w:asciiTheme="minorHAnsi" w:hAnsiTheme="minorHAnsi" w:cstheme="minorHAnsi"/>
          <w:sz w:val="24"/>
          <w:szCs w:val="24"/>
        </w:rPr>
        <w:t>ubectl describe deploy nginx</w:t>
      </w:r>
      <w:r w:rsidR="005A000B" w:rsidRPr="00F77968">
        <w:rPr>
          <w:rFonts w:asciiTheme="minorHAnsi" w:hAnsiTheme="minorHAnsi" w:cstheme="minorHAnsi"/>
          <w:sz w:val="24"/>
          <w:szCs w:val="24"/>
        </w:rPr>
        <w:t>-deploy</w:t>
      </w:r>
    </w:p>
    <w:p w14:paraId="0B8A70DC" w14:textId="119D93FF" w:rsidR="005D5DAE" w:rsidRPr="00F77968" w:rsidRDefault="00637F65" w:rsidP="00BA1F1C">
      <w:pPr>
        <w:pStyle w:val="Numbering3"/>
        <w:ind w:left="1134" w:hanging="85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k</w:t>
      </w:r>
      <w:r w:rsidR="005D5DAE" w:rsidRPr="00F77968">
        <w:rPr>
          <w:rFonts w:asciiTheme="minorHAnsi" w:hAnsiTheme="minorHAnsi" w:cstheme="minorHAnsi"/>
          <w:sz w:val="24"/>
          <w:szCs w:val="24"/>
        </w:rPr>
        <w:t xml:space="preserve">ubectl </w:t>
      </w:r>
      <w:r w:rsidR="004610DD" w:rsidRPr="00F77968">
        <w:rPr>
          <w:rFonts w:asciiTheme="minorHAnsi" w:hAnsiTheme="minorHAnsi" w:cstheme="minorHAnsi"/>
          <w:sz w:val="24"/>
          <w:szCs w:val="24"/>
        </w:rPr>
        <w:t>get pods -n kube-system</w:t>
      </w:r>
    </w:p>
    <w:p w14:paraId="11A19BAA" w14:textId="79F52948" w:rsidR="005E4B04" w:rsidRPr="00B0729A" w:rsidRDefault="005E4B04" w:rsidP="00BA1F1C">
      <w:pPr>
        <w:pStyle w:val="Numbering3"/>
        <w:ind w:left="1134" w:hanging="850"/>
        <w:rPr>
          <w:rFonts w:asciiTheme="minorHAnsi" w:hAnsiTheme="minorHAnsi" w:cstheme="minorHAnsi"/>
          <w:sz w:val="24"/>
          <w:szCs w:val="24"/>
          <w:lang w:val="de-DE"/>
        </w:rPr>
      </w:pPr>
      <w:r w:rsidRPr="00B0729A">
        <w:rPr>
          <w:rFonts w:asciiTheme="minorHAnsi" w:hAnsiTheme="minorHAnsi" w:cstheme="minorHAnsi"/>
          <w:sz w:val="24"/>
          <w:szCs w:val="24"/>
          <w:lang w:val="de-DE"/>
        </w:rPr>
        <w:t>vim /etc/</w:t>
      </w:r>
      <w:r w:rsidR="00D61312" w:rsidRPr="00B0729A">
        <w:rPr>
          <w:rFonts w:asciiTheme="minorHAnsi" w:hAnsiTheme="minorHAnsi" w:cstheme="minorHAnsi"/>
          <w:sz w:val="24"/>
          <w:szCs w:val="24"/>
          <w:lang w:val="de-DE"/>
        </w:rPr>
        <w:t>kubernetes/manif</w:t>
      </w:r>
      <w:r w:rsidR="00B6436C" w:rsidRPr="00B0729A">
        <w:rPr>
          <w:rFonts w:asciiTheme="minorHAnsi" w:hAnsiTheme="minorHAnsi" w:cstheme="minorHAnsi"/>
          <w:sz w:val="24"/>
          <w:szCs w:val="24"/>
          <w:lang w:val="de-DE"/>
        </w:rPr>
        <w:t>ests</w:t>
      </w:r>
      <w:r w:rsidR="00E9665B" w:rsidRPr="00B0729A">
        <w:rPr>
          <w:rFonts w:asciiTheme="minorHAnsi" w:hAnsiTheme="minorHAnsi" w:cstheme="minorHAnsi"/>
          <w:sz w:val="24"/>
          <w:szCs w:val="24"/>
          <w:lang w:val="de-DE"/>
        </w:rPr>
        <w:t>/kube-controller-manager.yaml</w:t>
      </w:r>
    </w:p>
    <w:p w14:paraId="11789DC9" w14:textId="77777777" w:rsidR="009838DB" w:rsidRPr="00B0729A" w:rsidRDefault="009838DB" w:rsidP="009838DB">
      <w:pPr>
        <w:pStyle w:val="Numbering3"/>
        <w:numPr>
          <w:ilvl w:val="0"/>
          <w:numId w:val="0"/>
        </w:numPr>
        <w:ind w:left="1134"/>
        <w:rPr>
          <w:rFonts w:asciiTheme="minorHAnsi" w:hAnsiTheme="minorHAnsi" w:cstheme="minorHAnsi"/>
          <w:lang w:val="de-DE"/>
        </w:rPr>
      </w:pPr>
    </w:p>
    <w:p w14:paraId="1A742063" w14:textId="3BE80FD0" w:rsidR="00CD529B" w:rsidRDefault="00CD529B" w:rsidP="00CD529B">
      <w:pPr>
        <w:pStyle w:val="Numbering3"/>
        <w:numPr>
          <w:ilvl w:val="0"/>
          <w:numId w:val="0"/>
        </w:numPr>
        <w:ind w:left="1418" w:hanging="1276"/>
        <w:jc w:val="center"/>
      </w:pPr>
      <w:r>
        <w:rPr>
          <w:noProof/>
        </w:rPr>
        <w:drawing>
          <wp:inline distT="0" distB="0" distL="0" distR="0" wp14:anchorId="69C30002" wp14:editId="34E0E028">
            <wp:extent cx="4780025" cy="3591464"/>
            <wp:effectExtent l="152400" t="152400" r="363855" b="371475"/>
            <wp:docPr id="1584806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48" cy="361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33533" w14:textId="77777777" w:rsidR="00103207" w:rsidRDefault="0010320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26BC1055" w14:textId="77777777" w:rsidR="00311DBF" w:rsidRDefault="00311DBF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0D3C114F" w14:textId="77777777" w:rsidR="00311DBF" w:rsidRDefault="00311DBF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71E0CC93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2E85806B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5405377A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733D903B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0CC17FB1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6BCF219B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084529F1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625BB9F1" w14:textId="77777777" w:rsidR="00D659E7" w:rsidRDefault="00D659E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06662609" w14:textId="77777777" w:rsidR="00311DBF" w:rsidRDefault="00311DBF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50D49178" w14:textId="77777777" w:rsidR="00311DBF" w:rsidRDefault="00311DBF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75F5CE70" w14:textId="77777777" w:rsidR="00103207" w:rsidRDefault="0010320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4E21CE31" w14:textId="77777777" w:rsidR="00103207" w:rsidRDefault="0010320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3323738D" w14:textId="77777777" w:rsidR="00103207" w:rsidRDefault="0010320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72519267" w14:textId="77777777" w:rsidR="00103207" w:rsidRDefault="00103207" w:rsidP="00CD529B">
      <w:pPr>
        <w:pStyle w:val="Numbering3"/>
        <w:numPr>
          <w:ilvl w:val="0"/>
          <w:numId w:val="0"/>
        </w:numPr>
        <w:ind w:left="1418" w:hanging="1276"/>
        <w:jc w:val="center"/>
      </w:pPr>
    </w:p>
    <w:p w14:paraId="78042791" w14:textId="23DBAA33" w:rsidR="00393488" w:rsidRDefault="00D14778" w:rsidP="00393488">
      <w:pPr>
        <w:pStyle w:val="Heading1"/>
      </w:pPr>
      <w:bookmarkStart w:id="4" w:name="_Toc183589553"/>
      <w:r>
        <w:lastRenderedPageBreak/>
        <w:t>C</w:t>
      </w:r>
      <w:r w:rsidR="00393488">
        <w:t>K</w:t>
      </w:r>
      <w:r>
        <w:t>A-</w:t>
      </w:r>
      <w:r w:rsidR="00393488">
        <w:t>QUESTIONS</w:t>
      </w:r>
      <w:r>
        <w:t>-HIGHSKY</w:t>
      </w:r>
      <w:bookmarkEnd w:id="4"/>
    </w:p>
    <w:p w14:paraId="141504E3" w14:textId="77777777" w:rsidR="009675FB" w:rsidRPr="009675FB" w:rsidRDefault="009675FB" w:rsidP="001C15B0">
      <w:pPr>
        <w:spacing w:after="0"/>
      </w:pPr>
    </w:p>
    <w:p w14:paraId="295F7D75" w14:textId="57FEC677" w:rsidR="00340A03" w:rsidRDefault="001D6D56" w:rsidP="00393D3D">
      <w:pPr>
        <w:pStyle w:val="Heading10"/>
        <w:numPr>
          <w:ilvl w:val="0"/>
          <w:numId w:val="31"/>
        </w:numPr>
        <w:spacing w:after="120"/>
        <w:ind w:left="274" w:hanging="562"/>
      </w:pPr>
      <w:r>
        <w:t>Create new cluster role</w:t>
      </w:r>
      <w:r w:rsidR="00FB2329">
        <w:t xml:space="preserve"> Named </w:t>
      </w:r>
      <w:r w:rsidR="00FB2329" w:rsidRPr="00FC5A8B">
        <w:rPr>
          <w:b/>
          <w:bCs/>
        </w:rPr>
        <w:t>deployment-clusterrole</w:t>
      </w:r>
      <w:r w:rsidR="00FB2329">
        <w:t xml:space="preserve"> which only allows to create</w:t>
      </w:r>
      <w:r w:rsidR="00990D23">
        <w:t xml:space="preserve"> the following resource type</w:t>
      </w:r>
      <w:r w:rsidR="00BF792F">
        <w:t>.</w:t>
      </w:r>
    </w:p>
    <w:p w14:paraId="368C190A" w14:textId="6D67CA7E" w:rsidR="00990D23" w:rsidRDefault="00990D23" w:rsidP="009675FB">
      <w:pPr>
        <w:pStyle w:val="Heading3Bullets"/>
        <w:numPr>
          <w:ilvl w:val="0"/>
          <w:numId w:val="6"/>
        </w:numPr>
        <w:ind w:left="567" w:hanging="283"/>
      </w:pPr>
      <w:r>
        <w:t>Deployment</w:t>
      </w:r>
    </w:p>
    <w:p w14:paraId="6A09AAD0" w14:textId="2E745726" w:rsidR="00990D23" w:rsidRDefault="00990D23" w:rsidP="009675FB">
      <w:pPr>
        <w:pStyle w:val="Heading3Bullets"/>
        <w:numPr>
          <w:ilvl w:val="0"/>
          <w:numId w:val="6"/>
        </w:numPr>
        <w:ind w:left="567" w:hanging="283"/>
      </w:pPr>
      <w:r>
        <w:t>StatefulSet</w:t>
      </w:r>
    </w:p>
    <w:p w14:paraId="766DECC0" w14:textId="00D38E3E" w:rsidR="00990D23" w:rsidRDefault="00990D23" w:rsidP="003808F1">
      <w:pPr>
        <w:pStyle w:val="Heading3Bullets"/>
        <w:numPr>
          <w:ilvl w:val="0"/>
          <w:numId w:val="6"/>
        </w:numPr>
        <w:spacing w:after="120"/>
        <w:ind w:left="576" w:hanging="288"/>
      </w:pPr>
      <w:r>
        <w:t>Daemon</w:t>
      </w:r>
      <w:r w:rsidR="009675FB">
        <w:t>Set</w:t>
      </w:r>
    </w:p>
    <w:p w14:paraId="5F6B2C1D" w14:textId="1F7F0E62" w:rsidR="00BF792F" w:rsidRDefault="00BF792F" w:rsidP="00EB1AED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562"/>
        <w:jc w:val="both"/>
        <w:rPr>
          <w:b/>
          <w:bCs/>
        </w:rPr>
      </w:pPr>
      <w:r>
        <w:t xml:space="preserve">Create new service account named </w:t>
      </w:r>
      <w:r w:rsidRPr="00194C9A">
        <w:rPr>
          <w:b/>
          <w:bCs/>
        </w:rPr>
        <w:t>cicd</w:t>
      </w:r>
      <w:r w:rsidR="00103281" w:rsidRPr="00194C9A">
        <w:rPr>
          <w:b/>
          <w:bCs/>
        </w:rPr>
        <w:t>-toke</w:t>
      </w:r>
      <w:r w:rsidR="008336D9">
        <w:rPr>
          <w:b/>
          <w:bCs/>
        </w:rPr>
        <w:t>n</w:t>
      </w:r>
      <w:r w:rsidR="00103281">
        <w:t xml:space="preserve"> in the existing namespace </w:t>
      </w:r>
      <w:r w:rsidR="00103281" w:rsidRPr="00194C9A">
        <w:rPr>
          <w:b/>
          <w:bCs/>
        </w:rPr>
        <w:t>app-team-1</w:t>
      </w:r>
    </w:p>
    <w:p w14:paraId="6DC8BC3E" w14:textId="2BA68F8F" w:rsidR="00097A34" w:rsidRDefault="00077935" w:rsidP="00B20A6E">
      <w:pPr>
        <w:pStyle w:val="Heading11"/>
        <w:numPr>
          <w:ilvl w:val="0"/>
          <w:numId w:val="0"/>
        </w:numPr>
        <w:spacing w:before="0" w:beforeAutospacing="0" w:after="120" w:afterAutospacing="0"/>
        <w:ind w:left="288" w:right="567"/>
        <w:jc w:val="both"/>
        <w:rPr>
          <w:b/>
          <w:bCs/>
        </w:rPr>
      </w:pPr>
      <w:r w:rsidRPr="005246C1">
        <w:t>Bind the new ClusterRole</w:t>
      </w:r>
      <w:r>
        <w:rPr>
          <w:b/>
          <w:bCs/>
        </w:rPr>
        <w:t xml:space="preserve"> deployment</w:t>
      </w:r>
      <w:r w:rsidR="005246C1">
        <w:rPr>
          <w:b/>
          <w:bCs/>
        </w:rPr>
        <w:t xml:space="preserve">-clusterrole </w:t>
      </w:r>
      <w:r w:rsidR="005246C1">
        <w:t xml:space="preserve">to the new </w:t>
      </w:r>
      <w:r w:rsidR="00B16B89">
        <w:t>ServiceAccount</w:t>
      </w:r>
      <w:r w:rsidR="005246C1">
        <w:t xml:space="preserve"> </w:t>
      </w:r>
      <w:r w:rsidR="005246C1" w:rsidRPr="005246C1">
        <w:rPr>
          <w:b/>
          <w:bCs/>
        </w:rPr>
        <w:t>cicd-token</w:t>
      </w:r>
      <w:r w:rsidR="00B16B89">
        <w:rPr>
          <w:b/>
          <w:bCs/>
        </w:rPr>
        <w:t xml:space="preserve">, </w:t>
      </w:r>
      <w:r w:rsidR="00B16B89" w:rsidRPr="00600C01">
        <w:t>limited to the</w:t>
      </w:r>
      <w:r w:rsidR="00B16B89">
        <w:rPr>
          <w:b/>
          <w:bCs/>
        </w:rPr>
        <w:t xml:space="preserve"> namespace</w:t>
      </w:r>
      <w:r w:rsidR="00600C01">
        <w:rPr>
          <w:b/>
          <w:bCs/>
        </w:rPr>
        <w:t xml:space="preserve"> app-team1</w:t>
      </w:r>
      <w:r w:rsidR="002162B5">
        <w:rPr>
          <w:b/>
          <w:bCs/>
        </w:rPr>
        <w:t>.</w:t>
      </w:r>
    </w:p>
    <w:p w14:paraId="66C85BCE" w14:textId="4667C84B" w:rsidR="00097A34" w:rsidRDefault="007A67D7" w:rsidP="00AD2320">
      <w:pPr>
        <w:pStyle w:val="Solutions"/>
        <w:spacing w:before="0" w:beforeAutospacing="0" w:after="120" w:afterAutospacing="0"/>
        <w:ind w:left="720" w:right="-173" w:hanging="432"/>
      </w:pPr>
      <w:r>
        <w:t>Solutions</w:t>
      </w:r>
    </w:p>
    <w:p w14:paraId="0F29F9B6" w14:textId="0C0D7BC9" w:rsidR="00CA64B7" w:rsidRPr="00B738FA" w:rsidRDefault="00CA64B7" w:rsidP="00393D3D">
      <w:pPr>
        <w:pStyle w:val="NumberedSteps"/>
        <w:numPr>
          <w:ilvl w:val="0"/>
          <w:numId w:val="32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config use-context k8s</w:t>
      </w:r>
    </w:p>
    <w:p w14:paraId="585D7D81" w14:textId="0786110D" w:rsidR="00CA64B7" w:rsidRPr="00B738FA" w:rsidRDefault="00CA64B7" w:rsidP="00393D3D">
      <w:pPr>
        <w:pStyle w:val="NumberedSteps"/>
        <w:numPr>
          <w:ilvl w:val="0"/>
          <w:numId w:val="29"/>
        </w:numPr>
        <w:spacing w:after="0"/>
        <w:ind w:left="1134" w:right="-1276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create clusterrole deployment-clusterrole --verb=create --resource=</w:t>
      </w:r>
      <w:proofErr w:type="gramStart"/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Deployment,StatefulSet</w:t>
      </w:r>
      <w:proofErr w:type="gramEnd"/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,DaemonSet</w:t>
      </w:r>
    </w:p>
    <w:p w14:paraId="15A49528" w14:textId="2BB33608" w:rsidR="00CA64B7" w:rsidRPr="00B738FA" w:rsidRDefault="00CA64B7" w:rsidP="00393D3D">
      <w:pPr>
        <w:pStyle w:val="NumberedSteps"/>
        <w:numPr>
          <w:ilvl w:val="0"/>
          <w:numId w:val="29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create sa cicd-token -n app-team1</w:t>
      </w:r>
    </w:p>
    <w:p w14:paraId="588BD3F4" w14:textId="6B660CAA" w:rsidR="00034B57" w:rsidRDefault="00CA64B7" w:rsidP="00393D3D">
      <w:pPr>
        <w:pStyle w:val="NumberedSteps"/>
        <w:numPr>
          <w:ilvl w:val="0"/>
          <w:numId w:val="29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create clusterrolebinding deployment-clusterrole --clusterrole=deployment-clusterrole --serviceaccount=app-team</w:t>
      </w:r>
      <w:proofErr w:type="gramStart"/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1:cicd</w:t>
      </w:r>
      <w:proofErr w:type="gramEnd"/>
      <w:r w:rsidRPr="00B738F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-token</w:t>
      </w:r>
    </w:p>
    <w:p w14:paraId="3F174A39" w14:textId="0CE9228A" w:rsidR="005806AA" w:rsidRPr="005806AA" w:rsidRDefault="005806AA" w:rsidP="005806AA">
      <w:pPr>
        <w:pStyle w:val="NumberedSteps"/>
        <w:numPr>
          <w:ilvl w:val="0"/>
          <w:numId w:val="29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5806A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kubectl auth can-i </w:t>
      </w:r>
      <w:r w:rsidR="00C7362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create pod </w:t>
      </w:r>
      <w:r w:rsidRPr="005806A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-n </w:t>
      </w:r>
      <w:r w:rsidR="00841A2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app-team1</w:t>
      </w:r>
      <w:r w:rsidRPr="005806AA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--as </w:t>
      </w:r>
      <w:proofErr w:type="gramStart"/>
      <w:r w:rsidR="00A9195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system</w:t>
      </w:r>
      <w:r w:rsidR="00612D61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:</w:t>
      </w:r>
      <w:r w:rsidR="00803C46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serviceaccount</w:t>
      </w:r>
      <w:proofErr w:type="gramEnd"/>
      <w:r w:rsidR="00803C46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:app-team1:cicd-token</w:t>
      </w:r>
    </w:p>
    <w:p w14:paraId="1715EC4F" w14:textId="77777777" w:rsidR="005806AA" w:rsidRPr="005806AA" w:rsidRDefault="005806AA" w:rsidP="005806AA">
      <w:pPr>
        <w:pStyle w:val="PlainText"/>
      </w:pPr>
    </w:p>
    <w:p w14:paraId="1FA36CFB" w14:textId="53E2F392" w:rsidR="00F0650F" w:rsidRDefault="00AD10E2" w:rsidP="004C739C">
      <w:pPr>
        <w:pStyle w:val="Heading11"/>
        <w:spacing w:before="0" w:beforeAutospacing="0" w:after="120" w:afterAutospacing="0"/>
        <w:ind w:left="274" w:right="-1282" w:hanging="562"/>
      </w:pPr>
      <w:r>
        <w:t xml:space="preserve">Set the node named </w:t>
      </w:r>
      <w:r w:rsidR="00F8514B" w:rsidRPr="00F8514B">
        <w:rPr>
          <w:b/>
          <w:bCs/>
        </w:rPr>
        <w:t>ek8s-node-0</w:t>
      </w:r>
      <w:r w:rsidR="00F8514B">
        <w:t xml:space="preserve"> as </w:t>
      </w:r>
      <w:r w:rsidR="00CE3AFC">
        <w:t>unavailable</w:t>
      </w:r>
      <w:r w:rsidR="00F8514B">
        <w:t xml:space="preserve"> and reschedule all the pods running on </w:t>
      </w:r>
      <w:r w:rsidR="00F02A22">
        <w:t>it.</w:t>
      </w:r>
    </w:p>
    <w:p w14:paraId="308CEC1E" w14:textId="1F53E1E8" w:rsidR="00995486" w:rsidRDefault="00995486" w:rsidP="004C739C">
      <w:pPr>
        <w:pStyle w:val="Solutions"/>
        <w:spacing w:before="0" w:beforeAutospacing="0" w:after="0" w:afterAutospacing="0"/>
        <w:ind w:left="720" w:right="-173" w:hanging="432"/>
      </w:pPr>
      <w:r>
        <w:t>Solutions</w:t>
      </w:r>
    </w:p>
    <w:p w14:paraId="595DA703" w14:textId="77777777" w:rsidR="007F165B" w:rsidRDefault="007F165B" w:rsidP="004C739C">
      <w:pPr>
        <w:pStyle w:val="Solutions"/>
        <w:spacing w:before="0" w:beforeAutospacing="0" w:after="0" w:afterAutospacing="0"/>
        <w:ind w:left="720" w:right="-173" w:hanging="432"/>
      </w:pPr>
    </w:p>
    <w:p w14:paraId="20AF974E" w14:textId="7030845A" w:rsidR="00995486" w:rsidRPr="00866563" w:rsidRDefault="00995486" w:rsidP="00393D3D">
      <w:pPr>
        <w:pStyle w:val="NumberedSteps"/>
        <w:numPr>
          <w:ilvl w:val="0"/>
          <w:numId w:val="33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86656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config use-context ek8s@kubernetes</w:t>
      </w:r>
    </w:p>
    <w:p w14:paraId="0B4C591D" w14:textId="448007C9" w:rsidR="00995486" w:rsidRPr="00866563" w:rsidRDefault="00995486" w:rsidP="00393D3D">
      <w:pPr>
        <w:pStyle w:val="NumberedSteps"/>
        <w:numPr>
          <w:ilvl w:val="0"/>
          <w:numId w:val="29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86656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get nodes</w:t>
      </w:r>
    </w:p>
    <w:p w14:paraId="0B0375D8" w14:textId="62727345" w:rsidR="00995486" w:rsidRPr="00866563" w:rsidRDefault="00995486" w:rsidP="00393D3D">
      <w:pPr>
        <w:pStyle w:val="NumberedSteps"/>
        <w:numPr>
          <w:ilvl w:val="0"/>
          <w:numId w:val="29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86656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drain --ignore-daemonsets ek8s-node-0</w:t>
      </w:r>
    </w:p>
    <w:p w14:paraId="63D4C26A" w14:textId="00D1D3A8" w:rsidR="00995486" w:rsidRPr="00866563" w:rsidRDefault="00995486" w:rsidP="00393D3D">
      <w:pPr>
        <w:pStyle w:val="NumberedSteps"/>
        <w:numPr>
          <w:ilvl w:val="0"/>
          <w:numId w:val="29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86656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get nodes</w:t>
      </w:r>
    </w:p>
    <w:p w14:paraId="2B62A09F" w14:textId="77777777" w:rsidR="00BB0E7F" w:rsidRDefault="00BB0E7F" w:rsidP="00BB0E7F">
      <w:pPr>
        <w:pStyle w:val="PlainText"/>
      </w:pPr>
    </w:p>
    <w:p w14:paraId="4FC22ABB" w14:textId="61755755" w:rsidR="005213C6" w:rsidRPr="00F94DBD" w:rsidRDefault="00AF7C8C" w:rsidP="00B4161D">
      <w:pPr>
        <w:pStyle w:val="Heading11"/>
        <w:spacing w:before="0" w:beforeAutospacing="0" w:after="0" w:afterAutospacing="0"/>
        <w:ind w:left="274" w:right="-173" w:hanging="562"/>
      </w:pPr>
      <w:r>
        <w:t xml:space="preserve">Given an existing </w:t>
      </w:r>
      <w:r w:rsidR="00CE3AFC">
        <w:t>k</w:t>
      </w:r>
      <w:r>
        <w:t>ubernetes</w:t>
      </w:r>
      <w:r w:rsidR="007E3D1E">
        <w:t xml:space="preserve"> cluster running </w:t>
      </w:r>
      <w:r w:rsidR="007E3D1E" w:rsidRPr="009F026A">
        <w:rPr>
          <w:b/>
          <w:bCs/>
        </w:rPr>
        <w:t>version 1.</w:t>
      </w:r>
      <w:r w:rsidR="00674435">
        <w:rPr>
          <w:b/>
          <w:bCs/>
        </w:rPr>
        <w:t>1</w:t>
      </w:r>
      <w:r w:rsidR="009D779A" w:rsidRPr="009F026A">
        <w:rPr>
          <w:b/>
          <w:bCs/>
        </w:rPr>
        <w:t>8.8</w:t>
      </w:r>
      <w:r w:rsidR="009D779A">
        <w:t xml:space="preserve">. upgrade all of the kubernetes control </w:t>
      </w:r>
      <w:r w:rsidR="00CE3AFC">
        <w:t>plane and node components on the master node only</w:t>
      </w:r>
      <w:r w:rsidR="009F026A">
        <w:t xml:space="preserve"> to </w:t>
      </w:r>
      <w:r w:rsidR="009F026A" w:rsidRPr="009F026A">
        <w:rPr>
          <w:b/>
          <w:bCs/>
        </w:rPr>
        <w:t>version 1.19.0</w:t>
      </w:r>
      <w:r w:rsidR="00F94DBD">
        <w:rPr>
          <w:b/>
          <w:bCs/>
        </w:rPr>
        <w:t xml:space="preserve">. </w:t>
      </w:r>
    </w:p>
    <w:p w14:paraId="5AAD9322" w14:textId="256284C9" w:rsidR="00F94DBD" w:rsidRDefault="00F94DBD" w:rsidP="00E064FC">
      <w:pPr>
        <w:pStyle w:val="Heading11"/>
        <w:numPr>
          <w:ilvl w:val="0"/>
          <w:numId w:val="0"/>
        </w:numPr>
        <w:spacing w:before="0" w:beforeAutospacing="0" w:after="0" w:afterAutospacing="0"/>
        <w:ind w:left="284" w:hanging="284"/>
        <w:rPr>
          <w:b/>
          <w:bCs/>
        </w:rPr>
      </w:pPr>
    </w:p>
    <w:p w14:paraId="1E68C914" w14:textId="2AECE1F2" w:rsidR="00F94DBD" w:rsidRDefault="00F94DBD" w:rsidP="00EB1AED">
      <w:pPr>
        <w:pStyle w:val="Heading11"/>
        <w:numPr>
          <w:ilvl w:val="0"/>
          <w:numId w:val="0"/>
        </w:numPr>
        <w:spacing w:before="0" w:beforeAutospacing="0" w:after="120" w:afterAutospacing="0"/>
        <w:ind w:left="288" w:right="-173"/>
      </w:pPr>
      <w:r w:rsidRPr="00F94DBD">
        <w:t xml:space="preserve">You are also expected to upgrade </w:t>
      </w:r>
      <w:r w:rsidRPr="00F94DBD">
        <w:rPr>
          <w:b/>
          <w:bCs/>
        </w:rPr>
        <w:t>kubelet</w:t>
      </w:r>
      <w:r w:rsidRPr="00F94DBD">
        <w:t xml:space="preserve">, and </w:t>
      </w:r>
      <w:proofErr w:type="gramStart"/>
      <w:r w:rsidRPr="00F94DBD">
        <w:rPr>
          <w:b/>
          <w:bCs/>
        </w:rPr>
        <w:t>kubectl</w:t>
      </w:r>
      <w:r w:rsidR="002F42F3">
        <w:rPr>
          <w:b/>
          <w:bCs/>
        </w:rPr>
        <w:t xml:space="preserve"> </w:t>
      </w:r>
      <w:r w:rsidR="002F42F3">
        <w:t xml:space="preserve"> on</w:t>
      </w:r>
      <w:proofErr w:type="gramEnd"/>
      <w:r w:rsidR="002F42F3">
        <w:t xml:space="preserve"> the </w:t>
      </w:r>
      <w:r w:rsidR="002F42F3" w:rsidRPr="00AD0616">
        <w:rPr>
          <w:b/>
          <w:bCs/>
        </w:rPr>
        <w:t>master node</w:t>
      </w:r>
      <w:r w:rsidR="002F42F3">
        <w:t>.</w:t>
      </w:r>
      <w:r w:rsidR="00FB3B88">
        <w:t xml:space="preserve"> </w:t>
      </w:r>
    </w:p>
    <w:p w14:paraId="10101D24" w14:textId="77777777" w:rsidR="003808F1" w:rsidRDefault="003808F1" w:rsidP="00EB1AED">
      <w:pPr>
        <w:pStyle w:val="Heading11"/>
        <w:numPr>
          <w:ilvl w:val="0"/>
          <w:numId w:val="0"/>
        </w:numPr>
        <w:spacing w:before="0" w:beforeAutospacing="0" w:after="120" w:afterAutospacing="0"/>
        <w:ind w:left="288" w:right="-173"/>
      </w:pPr>
    </w:p>
    <w:p w14:paraId="0E9DFCCB" w14:textId="468FA740" w:rsidR="00573B50" w:rsidRDefault="00573B50" w:rsidP="00EB1AED">
      <w:pPr>
        <w:pStyle w:val="Heading11"/>
        <w:numPr>
          <w:ilvl w:val="0"/>
          <w:numId w:val="0"/>
        </w:numPr>
        <w:spacing w:before="0" w:beforeAutospacing="0" w:after="120" w:afterAutospacing="0"/>
        <w:ind w:left="288" w:right="-173"/>
      </w:pPr>
      <w:r>
        <w:t xml:space="preserve">Be sure to </w:t>
      </w:r>
      <w:r w:rsidRPr="00593616">
        <w:rPr>
          <w:b/>
          <w:bCs/>
        </w:rPr>
        <w:t>drain</w:t>
      </w:r>
      <w:r>
        <w:t xml:space="preserve"> the </w:t>
      </w:r>
      <w:r w:rsidRPr="00593616">
        <w:rPr>
          <w:b/>
          <w:bCs/>
        </w:rPr>
        <w:t>master node</w:t>
      </w:r>
      <w:r>
        <w:t xml:space="preserve"> before upgrading it and </w:t>
      </w:r>
      <w:r w:rsidRPr="00593616">
        <w:rPr>
          <w:b/>
          <w:bCs/>
        </w:rPr>
        <w:t>unco</w:t>
      </w:r>
      <w:r w:rsidR="00FB3B88" w:rsidRPr="00593616">
        <w:rPr>
          <w:b/>
          <w:bCs/>
        </w:rPr>
        <w:t>rdon</w:t>
      </w:r>
      <w:r w:rsidR="00FB3B88">
        <w:t xml:space="preserve"> it after the upgrade</w:t>
      </w:r>
      <w:r w:rsidR="00383C52">
        <w:t xml:space="preserve">. Do not upgrade the worker </w:t>
      </w:r>
      <w:r w:rsidR="00383C52" w:rsidRPr="00593616">
        <w:rPr>
          <w:b/>
          <w:bCs/>
        </w:rPr>
        <w:t>noded</w:t>
      </w:r>
      <w:r w:rsidR="00383C52">
        <w:t xml:space="preserve">, </w:t>
      </w:r>
      <w:r w:rsidR="00383C52" w:rsidRPr="00593616">
        <w:rPr>
          <w:b/>
          <w:bCs/>
        </w:rPr>
        <w:t>etcd</w:t>
      </w:r>
      <w:r w:rsidR="00383C52">
        <w:t xml:space="preserve">, </w:t>
      </w:r>
      <w:r w:rsidR="00593616">
        <w:t xml:space="preserve">the </w:t>
      </w:r>
      <w:r w:rsidR="00593616" w:rsidRPr="00593616">
        <w:rPr>
          <w:b/>
          <w:bCs/>
        </w:rPr>
        <w:t>container manager</w:t>
      </w:r>
      <w:r w:rsidR="00593616">
        <w:t xml:space="preserve">, </w:t>
      </w:r>
      <w:r w:rsidR="00593616" w:rsidRPr="00593616">
        <w:rPr>
          <w:b/>
          <w:bCs/>
        </w:rPr>
        <w:t>the CNI plugin</w:t>
      </w:r>
      <w:r w:rsidR="00593616">
        <w:t xml:space="preserve">, the </w:t>
      </w:r>
      <w:r w:rsidR="00593616" w:rsidRPr="00593616">
        <w:rPr>
          <w:b/>
          <w:bCs/>
        </w:rPr>
        <w:t>DNS service</w:t>
      </w:r>
      <w:r w:rsidR="00593616">
        <w:t xml:space="preserve"> or any </w:t>
      </w:r>
      <w:r w:rsidR="00593616" w:rsidRPr="00593616">
        <w:rPr>
          <w:b/>
          <w:bCs/>
        </w:rPr>
        <w:t>other addons</w:t>
      </w:r>
      <w:r w:rsidR="00593616">
        <w:t>.</w:t>
      </w:r>
    </w:p>
    <w:p w14:paraId="60AD3C10" w14:textId="5DF7B99B" w:rsidR="0089062D" w:rsidRDefault="0089062D" w:rsidP="0089062D">
      <w:pPr>
        <w:pStyle w:val="Solutions"/>
      </w:pPr>
      <w:r>
        <w:t xml:space="preserve">Solutions </w:t>
      </w:r>
    </w:p>
    <w:p w14:paraId="245C4C9A" w14:textId="7FDE0DDC" w:rsidR="00D816D8" w:rsidRPr="00DA2F82" w:rsidRDefault="00D816D8" w:rsidP="00393D3D">
      <w:pPr>
        <w:pStyle w:val="NumberedSteps"/>
        <w:numPr>
          <w:ilvl w:val="0"/>
          <w:numId w:val="34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config use-context mk8s</w:t>
      </w:r>
    </w:p>
    <w:p w14:paraId="03F36CB7" w14:textId="54217A68" w:rsidR="00D816D8" w:rsidRPr="00DA2F82" w:rsidRDefault="00D816D8" w:rsidP="00393D3D">
      <w:pPr>
        <w:pStyle w:val="NumberedSteps"/>
        <w:numPr>
          <w:ilvl w:val="0"/>
          <w:numId w:val="33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drain mk8s-master-o</w:t>
      </w:r>
    </w:p>
    <w:p w14:paraId="2C9E67DF" w14:textId="7B1F41F8" w:rsidR="00D816D8" w:rsidRPr="00DA2F82" w:rsidRDefault="00D816D8" w:rsidP="00393D3D">
      <w:pPr>
        <w:pStyle w:val="NumberedSteps"/>
        <w:numPr>
          <w:ilvl w:val="0"/>
          <w:numId w:val="33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ssh mk8s-master-0</w:t>
      </w:r>
    </w:p>
    <w:p w14:paraId="5403A31D" w14:textId="4B2F34EB" w:rsidR="00D816D8" w:rsidRPr="00DA2F82" w:rsidRDefault="00D816D8" w:rsidP="00393D3D">
      <w:pPr>
        <w:pStyle w:val="NumberedSteps"/>
        <w:numPr>
          <w:ilvl w:val="0"/>
          <w:numId w:val="33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sudo apt-get install kubeadm=1.</w:t>
      </w:r>
      <w:r w:rsidR="00F05CD9"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19</w:t>
      </w: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.0-00 kubelet=1.</w:t>
      </w:r>
      <w:r w:rsidR="00F05CD9"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19</w:t>
      </w: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.0-00 kubectl=1.</w:t>
      </w:r>
      <w:r w:rsidR="00F05CD9"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19</w:t>
      </w: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.0-00</w:t>
      </w:r>
    </w:p>
    <w:p w14:paraId="2A9565DB" w14:textId="5E657297" w:rsidR="00D816D8" w:rsidRPr="00DA2F82" w:rsidRDefault="00D816D8" w:rsidP="00393D3D">
      <w:pPr>
        <w:pStyle w:val="NumberedSteps"/>
        <w:numPr>
          <w:ilvl w:val="0"/>
          <w:numId w:val="33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sudo systemctl daemon-reload</w:t>
      </w:r>
    </w:p>
    <w:p w14:paraId="40713FA0" w14:textId="4DDFFC5A" w:rsidR="00D816D8" w:rsidRPr="00DA2F82" w:rsidRDefault="00D816D8" w:rsidP="00393D3D">
      <w:pPr>
        <w:pStyle w:val="NumberedSteps"/>
        <w:numPr>
          <w:ilvl w:val="0"/>
          <w:numId w:val="33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sudo systemctl restart kubelet</w:t>
      </w:r>
    </w:p>
    <w:p w14:paraId="2B9F146F" w14:textId="60CD058C" w:rsidR="00D816D8" w:rsidRPr="00DA2F82" w:rsidRDefault="00D816D8" w:rsidP="00393D3D">
      <w:pPr>
        <w:pStyle w:val="NumberedSteps"/>
        <w:numPr>
          <w:ilvl w:val="0"/>
          <w:numId w:val="33"/>
        </w:numPr>
        <w:spacing w:after="0"/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DA2F8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exit</w:t>
      </w:r>
    </w:p>
    <w:p w14:paraId="4C9D27CE" w14:textId="77777777" w:rsidR="00AB6C33" w:rsidRDefault="00AB6C33" w:rsidP="00AB6C33">
      <w:pPr>
        <w:pStyle w:val="Heading11"/>
        <w:numPr>
          <w:ilvl w:val="0"/>
          <w:numId w:val="0"/>
        </w:numPr>
        <w:spacing w:before="0" w:beforeAutospacing="0" w:after="0" w:afterAutospacing="0"/>
        <w:ind w:left="283"/>
      </w:pPr>
    </w:p>
    <w:p w14:paraId="50AEB640" w14:textId="3C6A1464" w:rsidR="005D0B60" w:rsidRPr="002936B6" w:rsidRDefault="005D0B60" w:rsidP="00AB168F">
      <w:pPr>
        <w:pStyle w:val="Heading11"/>
        <w:spacing w:before="0" w:beforeAutospacing="0" w:after="0" w:afterAutospacing="0"/>
      </w:pPr>
      <w:r>
        <w:t xml:space="preserve">First create a snapshot of the existing </w:t>
      </w:r>
      <w:r w:rsidRPr="00E76341">
        <w:rPr>
          <w:b/>
          <w:bCs/>
        </w:rPr>
        <w:t>etcd</w:t>
      </w:r>
      <w:r>
        <w:t xml:space="preserve"> </w:t>
      </w:r>
      <w:r w:rsidR="001342A7">
        <w:t xml:space="preserve">instance running at </w:t>
      </w:r>
      <w:hyperlink r:id="rId28" w:history="1">
        <w:r w:rsidR="005E2FF8" w:rsidRPr="00E76341">
          <w:rPr>
            <w:rStyle w:val="Hyperlink"/>
            <w:b/>
            <w:bCs/>
          </w:rPr>
          <w:t>https://127.0.0.1:2379</w:t>
        </w:r>
      </w:hyperlink>
      <w:r w:rsidR="005E2FF8">
        <w:t xml:space="preserve">, saving the snapshot to </w:t>
      </w:r>
      <w:r w:rsidR="005E2FF8" w:rsidRPr="00E76341">
        <w:rPr>
          <w:b/>
          <w:bCs/>
        </w:rPr>
        <w:t>/srv/data/etcd</w:t>
      </w:r>
      <w:r w:rsidR="002F6C73" w:rsidRPr="00E76341">
        <w:rPr>
          <w:b/>
          <w:bCs/>
        </w:rPr>
        <w:t>-snapshot.db</w:t>
      </w:r>
    </w:p>
    <w:p w14:paraId="31E57BE0" w14:textId="77777777" w:rsidR="00E74610" w:rsidRDefault="00E74610" w:rsidP="00173ECC">
      <w:pPr>
        <w:pStyle w:val="Heading11"/>
        <w:numPr>
          <w:ilvl w:val="0"/>
          <w:numId w:val="0"/>
        </w:numPr>
        <w:spacing w:before="0" w:beforeAutospacing="0" w:after="0" w:afterAutospacing="0"/>
        <w:ind w:left="284" w:hanging="284"/>
        <w:rPr>
          <w:b/>
          <w:bCs/>
        </w:rPr>
      </w:pPr>
    </w:p>
    <w:p w14:paraId="2C3B6586" w14:textId="003FCBC3" w:rsidR="002936B6" w:rsidRPr="00DB4A63" w:rsidRDefault="002936B6" w:rsidP="00CB580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  <w:r w:rsidRPr="00DB4A63">
        <w:t xml:space="preserve">Creating a snapshot of the given instance is expected to complete in second. </w:t>
      </w:r>
      <w:r w:rsidR="00DB4A63" w:rsidRPr="00DB4A63">
        <w:t xml:space="preserve">If the operations </w:t>
      </w:r>
      <w:proofErr w:type="gramStart"/>
      <w:r w:rsidR="004C0F14" w:rsidRPr="00DB4A63">
        <w:t>seem</w:t>
      </w:r>
      <w:r w:rsidR="004C0F14">
        <w:t>s</w:t>
      </w:r>
      <w:proofErr w:type="gramEnd"/>
      <w:r w:rsidR="00DB4A63" w:rsidRPr="00DB4A63">
        <w:t xml:space="preserve"> to hang</w:t>
      </w:r>
      <w:r w:rsidR="00214C5F">
        <w:t>, somethings likely</w:t>
      </w:r>
      <w:r w:rsidR="0066613F">
        <w:t xml:space="preserve">, wrong with your command. Use </w:t>
      </w:r>
      <w:r w:rsidR="00A047BB" w:rsidRPr="007E40AB">
        <w:rPr>
          <w:b/>
          <w:bCs/>
        </w:rPr>
        <w:t>CTRL</w:t>
      </w:r>
      <w:r w:rsidR="0066613F" w:rsidRPr="007E40AB">
        <w:rPr>
          <w:b/>
          <w:bCs/>
        </w:rPr>
        <w:t xml:space="preserve"> + </w:t>
      </w:r>
      <w:r w:rsidR="00A047BB" w:rsidRPr="007E40AB">
        <w:rPr>
          <w:b/>
          <w:bCs/>
        </w:rPr>
        <w:t>C</w:t>
      </w:r>
      <w:r w:rsidR="0066613F">
        <w:t xml:space="preserve"> to canc</w:t>
      </w:r>
      <w:r w:rsidR="00A047BB">
        <w:t xml:space="preserve">el the operation and try again </w:t>
      </w:r>
    </w:p>
    <w:p w14:paraId="18A89D9E" w14:textId="77777777" w:rsidR="004C31F6" w:rsidRDefault="004C31F6" w:rsidP="004C31F6">
      <w:pPr>
        <w:pStyle w:val="Heading11"/>
        <w:numPr>
          <w:ilvl w:val="0"/>
          <w:numId w:val="0"/>
        </w:numPr>
        <w:ind w:left="283" w:hanging="283"/>
        <w:rPr>
          <w:b/>
          <w:bCs/>
        </w:rPr>
      </w:pPr>
    </w:p>
    <w:p w14:paraId="5D2A576B" w14:textId="56110361" w:rsidR="004C31F6" w:rsidRDefault="004C31F6" w:rsidP="00CB580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  <w:r w:rsidRPr="00DB4A63">
        <w:t>Next</w:t>
      </w:r>
      <w:r w:rsidR="00E86A3D" w:rsidRPr="00DB4A63">
        <w:t>, restore an existing previous snapshot locat at /</w:t>
      </w:r>
      <w:r w:rsidR="00E86A3D" w:rsidRPr="00DB4A63">
        <w:rPr>
          <w:b/>
          <w:bCs/>
        </w:rPr>
        <w:t>data/</w:t>
      </w:r>
      <w:r w:rsidR="001440F8" w:rsidRPr="00DB4A63">
        <w:rPr>
          <w:b/>
          <w:bCs/>
        </w:rPr>
        <w:t>backup/etcd-snapshot-previous.db</w:t>
      </w:r>
      <w:r w:rsidR="001440F8" w:rsidRPr="00DB4A63">
        <w:t>.</w:t>
      </w:r>
    </w:p>
    <w:p w14:paraId="72E1E2D1" w14:textId="77777777" w:rsidR="00D65E9C" w:rsidRDefault="00D65E9C" w:rsidP="00CB580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21195BEE" w14:textId="66560B26" w:rsidR="00D65E9C" w:rsidRDefault="00D65E9C" w:rsidP="00DB4A63">
      <w:pPr>
        <w:pStyle w:val="Heading11"/>
        <w:numPr>
          <w:ilvl w:val="0"/>
          <w:numId w:val="0"/>
        </w:numPr>
        <w:ind w:left="283"/>
      </w:pPr>
      <w:r>
        <w:t xml:space="preserve">The following </w:t>
      </w:r>
      <w:r w:rsidRPr="002D132B">
        <w:rPr>
          <w:b/>
          <w:bCs/>
        </w:rPr>
        <w:t>TLS certific</w:t>
      </w:r>
      <w:r w:rsidR="004C1425" w:rsidRPr="002D132B">
        <w:rPr>
          <w:b/>
          <w:bCs/>
        </w:rPr>
        <w:t>ates/key</w:t>
      </w:r>
      <w:r w:rsidR="004C1425">
        <w:t xml:space="preserve"> are supplied for connecting to the server with </w:t>
      </w:r>
      <w:r w:rsidR="004C1425" w:rsidRPr="002D132B">
        <w:rPr>
          <w:b/>
          <w:bCs/>
        </w:rPr>
        <w:t>et</w:t>
      </w:r>
      <w:r w:rsidR="002D132B" w:rsidRPr="002D132B">
        <w:rPr>
          <w:b/>
          <w:bCs/>
        </w:rPr>
        <w:t>cdctl</w:t>
      </w:r>
      <w:r w:rsidR="002D132B">
        <w:t>:</w:t>
      </w:r>
    </w:p>
    <w:p w14:paraId="22797453" w14:textId="77777777" w:rsidR="007A48D3" w:rsidRDefault="007A48D3" w:rsidP="00173ECC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73831794" w14:textId="4EA85FB7" w:rsidR="002D132B" w:rsidRDefault="002D132B" w:rsidP="006B21A0">
      <w:pPr>
        <w:pStyle w:val="Heading3Bullets"/>
        <w:numPr>
          <w:ilvl w:val="0"/>
          <w:numId w:val="6"/>
        </w:numPr>
        <w:ind w:left="567" w:hanging="283"/>
      </w:pPr>
      <w:r>
        <w:t xml:space="preserve">CA </w:t>
      </w:r>
      <w:r w:rsidR="00123509">
        <w:t>C</w:t>
      </w:r>
      <w:r>
        <w:t>ertificate</w:t>
      </w:r>
      <w:r w:rsidR="00F002EE">
        <w:t xml:space="preserve">: </w:t>
      </w:r>
      <w:r w:rsidR="00F002EE" w:rsidRPr="00697EAF">
        <w:rPr>
          <w:b/>
        </w:rPr>
        <w:t>/opt/KUIN00601/ca.crt</w:t>
      </w:r>
    </w:p>
    <w:p w14:paraId="179647B3" w14:textId="1E0CC1C6" w:rsidR="00F002EE" w:rsidRDefault="00F002EE" w:rsidP="006B21A0">
      <w:pPr>
        <w:pStyle w:val="Heading3Bullets"/>
        <w:numPr>
          <w:ilvl w:val="0"/>
          <w:numId w:val="6"/>
        </w:numPr>
        <w:ind w:left="567" w:hanging="283"/>
      </w:pPr>
      <w:r>
        <w:t xml:space="preserve">Client Certificate: </w:t>
      </w:r>
      <w:r w:rsidRPr="00697EAF">
        <w:rPr>
          <w:b/>
        </w:rPr>
        <w:t>/opt/</w:t>
      </w:r>
      <w:r w:rsidR="00123509" w:rsidRPr="00697EAF">
        <w:rPr>
          <w:b/>
        </w:rPr>
        <w:t>KUIN00601/etcd-client.crt</w:t>
      </w:r>
    </w:p>
    <w:p w14:paraId="480C9192" w14:textId="70C83716" w:rsidR="00123509" w:rsidRPr="00697EAF" w:rsidRDefault="00123509" w:rsidP="00571829">
      <w:pPr>
        <w:pStyle w:val="Heading3Bullets"/>
        <w:numPr>
          <w:ilvl w:val="0"/>
          <w:numId w:val="6"/>
        </w:numPr>
        <w:spacing w:after="0"/>
        <w:ind w:left="568" w:right="2019" w:hanging="284"/>
        <w:rPr>
          <w:b/>
        </w:rPr>
      </w:pPr>
      <w:r>
        <w:t xml:space="preserve">Client Key: </w:t>
      </w:r>
      <w:r w:rsidRPr="00697EAF">
        <w:rPr>
          <w:b/>
        </w:rPr>
        <w:t>/opt/KUIN00601/etcd-client.key</w:t>
      </w:r>
    </w:p>
    <w:p w14:paraId="3B56B0F6" w14:textId="77777777" w:rsidR="00CB580B" w:rsidRDefault="00CB580B" w:rsidP="00CB580B">
      <w:pPr>
        <w:pStyle w:val="Heading3Bullets"/>
        <w:spacing w:after="0"/>
        <w:ind w:right="2019"/>
      </w:pPr>
    </w:p>
    <w:p w14:paraId="6D9ABD86" w14:textId="0FA522D9" w:rsidR="00173ECC" w:rsidRDefault="00173ECC" w:rsidP="00A314F1">
      <w:pPr>
        <w:pStyle w:val="Solutions"/>
        <w:spacing w:before="0" w:beforeAutospacing="0" w:after="0" w:afterAutospacing="0"/>
      </w:pPr>
      <w:r>
        <w:t>Solutions</w:t>
      </w:r>
    </w:p>
    <w:p w14:paraId="40BA38F5" w14:textId="77777777" w:rsidR="00A314F1" w:rsidRDefault="00A314F1" w:rsidP="00A314F1">
      <w:pPr>
        <w:pStyle w:val="Solutions"/>
        <w:spacing w:before="0" w:beforeAutospacing="0" w:after="0" w:afterAutospacing="0"/>
      </w:pPr>
    </w:p>
    <w:p w14:paraId="5B074B00" w14:textId="37A506C7" w:rsidR="00173ECC" w:rsidRPr="00551F9F" w:rsidRDefault="00173ECC" w:rsidP="00393D3D">
      <w:pPr>
        <w:pStyle w:val="NumberedSteps"/>
        <w:numPr>
          <w:ilvl w:val="0"/>
          <w:numId w:val="36"/>
        </w:numPr>
        <w:spacing w:after="0"/>
        <w:ind w:left="1134" w:right="-566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51F9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kubectl config use-context xn8s</w:t>
      </w:r>
    </w:p>
    <w:p w14:paraId="76A8E84B" w14:textId="77777777" w:rsidR="00B96FE5" w:rsidRPr="00551F9F" w:rsidRDefault="00B96FE5" w:rsidP="00B96FE5">
      <w:pPr>
        <w:pStyle w:val="PlainText"/>
        <w:rPr>
          <w:color w:val="244061" w:themeColor="accent1" w:themeShade="80"/>
        </w:rPr>
      </w:pPr>
    </w:p>
    <w:p w14:paraId="41D52B7F" w14:textId="4EA72132" w:rsidR="00173ECC" w:rsidRPr="00551F9F" w:rsidRDefault="00173ECC" w:rsidP="00393D3D">
      <w:pPr>
        <w:pStyle w:val="NumberedSteps"/>
        <w:numPr>
          <w:ilvl w:val="0"/>
          <w:numId w:val="36"/>
        </w:numPr>
        <w:spacing w:after="0"/>
        <w:ind w:left="1134" w:right="-566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51F9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ssh xn8s-node-0</w:t>
      </w:r>
    </w:p>
    <w:p w14:paraId="057E4FF3" w14:textId="77777777" w:rsidR="00B96FE5" w:rsidRPr="00551F9F" w:rsidRDefault="00B96FE5" w:rsidP="00B96FE5">
      <w:pPr>
        <w:pStyle w:val="PlainText"/>
        <w:rPr>
          <w:color w:val="244061" w:themeColor="accent1" w:themeShade="80"/>
        </w:rPr>
      </w:pPr>
    </w:p>
    <w:p w14:paraId="0B64DE19" w14:textId="77777777" w:rsidR="001D540F" w:rsidRPr="00551F9F" w:rsidRDefault="001D540F" w:rsidP="00393D3D">
      <w:pPr>
        <w:pStyle w:val="NumberedSteps"/>
        <w:numPr>
          <w:ilvl w:val="0"/>
          <w:numId w:val="36"/>
        </w:numPr>
        <w:spacing w:after="0"/>
        <w:ind w:left="1134" w:right="-566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51F9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cat /etc/kubernetes/manifests/etcd.yaml | grep file</w:t>
      </w:r>
    </w:p>
    <w:p w14:paraId="45C8E510" w14:textId="77777777" w:rsidR="00B96FE5" w:rsidRPr="00551F9F" w:rsidRDefault="00B96FE5" w:rsidP="00B96FE5">
      <w:pPr>
        <w:pStyle w:val="PlainText"/>
        <w:rPr>
          <w:color w:val="244061" w:themeColor="accent1" w:themeShade="80"/>
        </w:rPr>
      </w:pPr>
    </w:p>
    <w:p w14:paraId="3F2ADADA" w14:textId="37A91B7B" w:rsidR="001D540F" w:rsidRPr="00551F9F" w:rsidRDefault="001D540F" w:rsidP="00393D3D">
      <w:pPr>
        <w:pStyle w:val="NumberedSteps"/>
        <w:numPr>
          <w:ilvl w:val="0"/>
          <w:numId w:val="36"/>
        </w:numPr>
        <w:spacing w:after="0"/>
        <w:ind w:left="1134" w:right="-566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51F9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ETCDCTL_API=3 etcdctl -h</w:t>
      </w:r>
    </w:p>
    <w:p w14:paraId="2BB3B2E0" w14:textId="77777777" w:rsidR="00B96FE5" w:rsidRPr="00551F9F" w:rsidRDefault="00B96FE5" w:rsidP="00B96FE5">
      <w:pPr>
        <w:pStyle w:val="PlainText"/>
        <w:rPr>
          <w:color w:val="244061" w:themeColor="accent1" w:themeShade="80"/>
        </w:rPr>
      </w:pPr>
    </w:p>
    <w:p w14:paraId="29F28194" w14:textId="7FEC9E61" w:rsidR="00173ECC" w:rsidRDefault="00173ECC" w:rsidP="00393D3D">
      <w:pPr>
        <w:pStyle w:val="NumberedSteps"/>
        <w:numPr>
          <w:ilvl w:val="0"/>
          <w:numId w:val="36"/>
        </w:numPr>
        <w:spacing w:after="0"/>
        <w:ind w:left="1134" w:right="-81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51F9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ETCDCTL_API=3 etcdctl --endpoints=https://127.0.0.1:2379 --cacert=/opt/KUIN0061/ca.crt --cert=/opt/KUIN0061/etcd-client.crt --key=/opt/KUIN0061/etcd-client.key snapshot save /srv/data/etcd-snapshot.db</w:t>
      </w:r>
    </w:p>
    <w:p w14:paraId="2323F4A3" w14:textId="77777777" w:rsidR="000D10FE" w:rsidRPr="000D10FE" w:rsidRDefault="000D10FE" w:rsidP="000D10FE">
      <w:pPr>
        <w:pStyle w:val="PlainText"/>
      </w:pPr>
    </w:p>
    <w:p w14:paraId="2D301B6F" w14:textId="402B03B7" w:rsidR="006827B0" w:rsidRDefault="006827B0" w:rsidP="006827B0">
      <w:pPr>
        <w:pStyle w:val="NumberedSteps"/>
        <w:numPr>
          <w:ilvl w:val="0"/>
          <w:numId w:val="36"/>
        </w:numPr>
        <w:spacing w:after="0"/>
        <w:ind w:left="1134" w:right="-81" w:hanging="850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551F9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ETCDCTL_API=3 etcdctl --endpoints=https://127.0.0.1:2379 --cacert=/opt/KUIN0061/ca.crt --cert=/opt/KUIN0061/etcd-client.crt --key=/opt/KUIN0061/etcd-client.key </w:t>
      </w:r>
      <w:r w:rsidR="002C684F" w:rsidRPr="002C684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--write-out=table snapshot status</w:t>
      </w:r>
      <w:r w:rsidR="002C684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</w:t>
      </w:r>
      <w:r w:rsidRPr="00551F9F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/srv/data/etcd-snapshot.db</w:t>
      </w:r>
    </w:p>
    <w:p w14:paraId="7B9E2004" w14:textId="77777777" w:rsidR="000D10FE" w:rsidRPr="000D10FE" w:rsidRDefault="000D10FE" w:rsidP="000D10FE">
      <w:pPr>
        <w:pStyle w:val="PlainText"/>
      </w:pPr>
    </w:p>
    <w:p w14:paraId="58C5873C" w14:textId="5D6F4582" w:rsidR="002B4CED" w:rsidRDefault="00D457C2" w:rsidP="00393D3D">
      <w:pPr>
        <w:pStyle w:val="NumberedSteps"/>
        <w:numPr>
          <w:ilvl w:val="0"/>
          <w:numId w:val="18"/>
        </w:numPr>
        <w:spacing w:after="0"/>
        <w:ind w:left="1080" w:right="-441" w:hanging="80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0D10F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ETCDCTL_API=3 etcdctl --endpoints=127.0.0.1:2379 snapshot restore --cacert</w:t>
      </w:r>
      <w:r w:rsidR="00CE1582" w:rsidRPr="000D10F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/opt/KUIN00601/ca.crt </w:t>
      </w:r>
      <w:r w:rsidRPr="000D10F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--cert=</w:t>
      </w:r>
      <w:r w:rsidR="00045465" w:rsidRPr="000D10F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/opt/KUIN00601/etcd-client.crt </w:t>
      </w:r>
      <w:r w:rsidRPr="000D10F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--key=</w:t>
      </w:r>
      <w:r w:rsidR="00045465" w:rsidRPr="000D10F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/opt/KUIN00601/etcd-client.key</w:t>
      </w:r>
      <w:r w:rsidRPr="000D10FE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 xml:space="preserve"> --data-dir=/var/lib/etcd-backup /opt/etcd-backup.db</w:t>
      </w:r>
    </w:p>
    <w:p w14:paraId="5C32A231" w14:textId="77777777" w:rsidR="00C17F89" w:rsidRPr="00C17F89" w:rsidRDefault="00C17F89" w:rsidP="00C17F89">
      <w:pPr>
        <w:pStyle w:val="PlainText"/>
      </w:pPr>
    </w:p>
    <w:p w14:paraId="2781B4F3" w14:textId="734A98D5" w:rsidR="00C17F89" w:rsidRPr="00C17F89" w:rsidRDefault="00C17F89" w:rsidP="00C17F89">
      <w:pPr>
        <w:pStyle w:val="NumberedSteps"/>
        <w:numPr>
          <w:ilvl w:val="0"/>
          <w:numId w:val="18"/>
        </w:numPr>
        <w:spacing w:after="0"/>
        <w:ind w:left="1080" w:right="-441" w:hanging="806"/>
        <w:rPr>
          <w:rFonts w:asciiTheme="minorHAnsi" w:hAnsiTheme="minorHAnsi" w:cstheme="minorHAnsi"/>
          <w:color w:val="244061" w:themeColor="accent1" w:themeShade="80"/>
          <w:sz w:val="24"/>
          <w:szCs w:val="24"/>
        </w:rPr>
      </w:pPr>
      <w:r w:rsidRPr="00C17F89">
        <w:rPr>
          <w:rFonts w:asciiTheme="minorHAnsi" w:hAnsiTheme="minorHAnsi" w:cstheme="minorHAnsi"/>
          <w:color w:val="244061" w:themeColor="accent1" w:themeShade="80"/>
          <w:sz w:val="24"/>
          <w:szCs w:val="24"/>
        </w:rPr>
        <w:t>ETCDCTL_API=3 etcdctl snapshot restore --data-dir=/var/lib/etcd-backup2 /opt/etcd-backup.db</w:t>
      </w:r>
    </w:p>
    <w:p w14:paraId="5F54F562" w14:textId="77777777" w:rsidR="005F01AF" w:rsidRDefault="005F01AF" w:rsidP="005F01AF">
      <w:pPr>
        <w:pStyle w:val="PlainText"/>
      </w:pPr>
    </w:p>
    <w:p w14:paraId="5D99E6F7" w14:textId="7322E5B0" w:rsidR="006D7420" w:rsidRDefault="007E40AB" w:rsidP="005F01AF">
      <w:pPr>
        <w:pStyle w:val="Heading11"/>
        <w:spacing w:before="0" w:beforeAutospacing="0" w:after="0" w:afterAutospacing="0"/>
      </w:pPr>
      <w:r>
        <w:t xml:space="preserve">Create new </w:t>
      </w:r>
      <w:r w:rsidRPr="006D734D">
        <w:rPr>
          <w:b/>
          <w:bCs/>
        </w:rPr>
        <w:t>Network</w:t>
      </w:r>
      <w:r w:rsidR="006D734D" w:rsidRPr="006D734D">
        <w:rPr>
          <w:b/>
          <w:bCs/>
        </w:rPr>
        <w:t>Policy</w:t>
      </w:r>
      <w:r w:rsidR="006D734D">
        <w:t xml:space="preserve"> named </w:t>
      </w:r>
      <w:r w:rsidR="006D734D" w:rsidRPr="006D734D">
        <w:rPr>
          <w:b/>
          <w:bCs/>
        </w:rPr>
        <w:t>allow-port-from-namespace</w:t>
      </w:r>
      <w:r w:rsidR="005532C6">
        <w:rPr>
          <w:b/>
          <w:bCs/>
        </w:rPr>
        <w:t xml:space="preserve"> </w:t>
      </w:r>
      <w:r w:rsidR="005532C6">
        <w:t xml:space="preserve">that allows </w:t>
      </w:r>
      <w:r w:rsidR="005532C6">
        <w:rPr>
          <w:b/>
          <w:bCs/>
        </w:rPr>
        <w:t>P</w:t>
      </w:r>
      <w:r w:rsidR="005532C6" w:rsidRPr="005532C6">
        <w:rPr>
          <w:b/>
          <w:bCs/>
        </w:rPr>
        <w:t>ods</w:t>
      </w:r>
      <w:r w:rsidR="005532C6">
        <w:rPr>
          <w:b/>
          <w:bCs/>
        </w:rPr>
        <w:t xml:space="preserve"> </w:t>
      </w:r>
      <w:r w:rsidR="005532C6">
        <w:t xml:space="preserve">in the existing </w:t>
      </w:r>
      <w:r w:rsidR="004524F6">
        <w:t xml:space="preserve">namespace </w:t>
      </w:r>
      <w:r w:rsidR="004524F6" w:rsidRPr="004524F6">
        <w:rPr>
          <w:b/>
          <w:bCs/>
        </w:rPr>
        <w:t>my-app</w:t>
      </w:r>
      <w:r w:rsidR="004524F6">
        <w:rPr>
          <w:b/>
          <w:bCs/>
        </w:rPr>
        <w:t xml:space="preserve"> </w:t>
      </w:r>
      <w:r w:rsidR="004524F6">
        <w:t xml:space="preserve">to connect to port </w:t>
      </w:r>
      <w:r w:rsidR="004524F6" w:rsidRPr="00AF5B7C">
        <w:rPr>
          <w:b/>
          <w:bCs/>
        </w:rPr>
        <w:t xml:space="preserve">8080 </w:t>
      </w:r>
      <w:r w:rsidR="004524F6">
        <w:t xml:space="preserve">of other </w:t>
      </w:r>
      <w:r w:rsidR="004524F6" w:rsidRPr="00F679A7">
        <w:rPr>
          <w:b/>
          <w:bCs/>
        </w:rPr>
        <w:t>Pods</w:t>
      </w:r>
      <w:r w:rsidR="004524F6">
        <w:t xml:space="preserve"> in the same </w:t>
      </w:r>
      <w:r w:rsidR="004524F6" w:rsidRPr="00AF5B7C">
        <w:rPr>
          <w:b/>
          <w:bCs/>
        </w:rPr>
        <w:t>namespace</w:t>
      </w:r>
      <w:r w:rsidR="00AF5B7C">
        <w:t>.</w:t>
      </w:r>
    </w:p>
    <w:p w14:paraId="246CB106" w14:textId="77777777" w:rsidR="00303040" w:rsidRDefault="00303040" w:rsidP="009837C4">
      <w:pPr>
        <w:pStyle w:val="Heading11"/>
        <w:numPr>
          <w:ilvl w:val="0"/>
          <w:numId w:val="0"/>
        </w:numPr>
        <w:spacing w:before="0" w:beforeAutospacing="0" w:after="0" w:afterAutospacing="0"/>
        <w:ind w:left="284" w:hanging="284"/>
      </w:pPr>
    </w:p>
    <w:p w14:paraId="5D8DED25" w14:textId="263FF7F5" w:rsidR="00303040" w:rsidRDefault="00303040" w:rsidP="00567CC4">
      <w:pPr>
        <w:pStyle w:val="Heading11"/>
        <w:numPr>
          <w:ilvl w:val="0"/>
          <w:numId w:val="0"/>
        </w:numPr>
        <w:ind w:left="283"/>
      </w:pPr>
      <w:r w:rsidRPr="00567CC4">
        <w:t xml:space="preserve">Ensure that </w:t>
      </w:r>
      <w:r w:rsidR="00567CC4" w:rsidRPr="00567CC4">
        <w:t xml:space="preserve">the new </w:t>
      </w:r>
      <w:proofErr w:type="gramStart"/>
      <w:r w:rsidR="00567CC4" w:rsidRPr="007C2A51">
        <w:rPr>
          <w:b/>
          <w:bCs/>
        </w:rPr>
        <w:t>NetworkPolicy</w:t>
      </w:r>
      <w:r w:rsidR="00567CC4" w:rsidRPr="00567CC4">
        <w:t xml:space="preserve"> :</w:t>
      </w:r>
      <w:proofErr w:type="gramEnd"/>
      <w:r w:rsidR="00567CC4" w:rsidRPr="00567CC4">
        <w:t xml:space="preserve"> </w:t>
      </w:r>
    </w:p>
    <w:p w14:paraId="2259D9C5" w14:textId="4603F9F5" w:rsidR="007C2A51" w:rsidRPr="007C04A9" w:rsidRDefault="007C2A51" w:rsidP="007C04A9">
      <w:pPr>
        <w:pStyle w:val="Heading3Bullets"/>
        <w:numPr>
          <w:ilvl w:val="0"/>
          <w:numId w:val="6"/>
        </w:numPr>
        <w:ind w:left="567" w:hanging="283"/>
      </w:pPr>
      <w:r>
        <w:t xml:space="preserve">Does </w:t>
      </w:r>
      <w:r w:rsidRPr="007C04A9">
        <w:t>not allow</w:t>
      </w:r>
      <w:r>
        <w:t xml:space="preserve"> access to </w:t>
      </w:r>
      <w:r w:rsidRPr="008C151A">
        <w:rPr>
          <w:b/>
        </w:rPr>
        <w:t>Pods not</w:t>
      </w:r>
      <w:r w:rsidR="004339FB" w:rsidRPr="008C151A">
        <w:rPr>
          <w:b/>
        </w:rPr>
        <w:t xml:space="preserve"> listening on por</w:t>
      </w:r>
      <w:r w:rsidR="00B70B22" w:rsidRPr="008C151A">
        <w:rPr>
          <w:b/>
        </w:rPr>
        <w:t>t</w:t>
      </w:r>
      <w:r w:rsidR="004339FB" w:rsidRPr="008C151A">
        <w:rPr>
          <w:b/>
        </w:rPr>
        <w:t xml:space="preserve"> 8080</w:t>
      </w:r>
    </w:p>
    <w:p w14:paraId="07C9B267" w14:textId="3C83CDE4" w:rsidR="00B70B22" w:rsidRDefault="00B70B22" w:rsidP="007C04A9">
      <w:pPr>
        <w:pStyle w:val="Heading3Bullets"/>
        <w:numPr>
          <w:ilvl w:val="0"/>
          <w:numId w:val="6"/>
        </w:numPr>
        <w:ind w:left="567" w:hanging="283"/>
      </w:pPr>
      <w:r w:rsidRPr="007C04A9">
        <w:t xml:space="preserve">Does not allow </w:t>
      </w:r>
      <w:r w:rsidR="007C04A9" w:rsidRPr="007C04A9">
        <w:t>access</w:t>
      </w:r>
      <w:r w:rsidR="007C04A9">
        <w:t xml:space="preserve"> from </w:t>
      </w:r>
      <w:r w:rsidR="007C04A9" w:rsidRPr="008C151A">
        <w:rPr>
          <w:b/>
        </w:rPr>
        <w:t>Pods not in namespace my-app</w:t>
      </w:r>
    </w:p>
    <w:p w14:paraId="48658EBF" w14:textId="77777777" w:rsidR="0091189F" w:rsidRDefault="0091189F" w:rsidP="00B74376">
      <w:pPr>
        <w:pStyle w:val="Solutions"/>
        <w:spacing w:before="0" w:beforeAutospacing="0" w:after="0" w:afterAutospacing="0"/>
        <w:ind w:left="720" w:right="-521" w:hanging="432"/>
      </w:pPr>
    </w:p>
    <w:p w14:paraId="243A8ABC" w14:textId="0D45C364" w:rsidR="009837C4" w:rsidRDefault="009837C4" w:rsidP="00B74376">
      <w:pPr>
        <w:pStyle w:val="Solutions"/>
        <w:spacing w:before="0" w:beforeAutospacing="0" w:after="0" w:afterAutospacing="0"/>
        <w:ind w:left="720" w:right="-521" w:hanging="432"/>
      </w:pPr>
      <w:r>
        <w:t>Solutions</w:t>
      </w:r>
    </w:p>
    <w:p w14:paraId="45C486B3" w14:textId="77777777" w:rsidR="00DD4EBE" w:rsidRDefault="00DD4EBE" w:rsidP="00DD4EBE">
      <w:pPr>
        <w:pStyle w:val="Solutions"/>
        <w:spacing w:before="0" w:beforeAutospacing="0" w:after="0" w:afterAutospacing="0"/>
        <w:ind w:left="720" w:right="-173" w:hanging="432"/>
      </w:pPr>
    </w:p>
    <w:p w14:paraId="27F4E7F1" w14:textId="1D5C62C9" w:rsidR="00B11D4F" w:rsidRPr="009F4564" w:rsidRDefault="00B11D4F" w:rsidP="00393D3D">
      <w:pPr>
        <w:pStyle w:val="NumberedSteps"/>
        <w:numPr>
          <w:ilvl w:val="0"/>
          <w:numId w:val="37"/>
        </w:numPr>
        <w:spacing w:after="0"/>
        <w:ind w:left="1135" w:hanging="851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nk8s</w:t>
      </w:r>
    </w:p>
    <w:p w14:paraId="455B9F68" w14:textId="42AE3525" w:rsidR="00B11D4F" w:rsidRPr="009B5E77" w:rsidRDefault="00B11D4F" w:rsidP="00393D3D">
      <w:pPr>
        <w:pStyle w:val="NumberedSteps"/>
        <w:numPr>
          <w:ilvl w:val="0"/>
          <w:numId w:val="37"/>
        </w:numPr>
        <w:spacing w:after="0"/>
        <w:ind w:left="1135" w:hanging="851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B5E77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vim net</w:t>
      </w:r>
      <w:r w:rsidR="009B5E77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policy</w:t>
      </w:r>
      <w:r w:rsidRPr="009B5E77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66FF4341" w14:textId="77777777" w:rsidR="00B11D4F" w:rsidRDefault="00B11D4F" w:rsidP="00F32C51">
      <w:pPr>
        <w:pStyle w:val="Heading3Bullets"/>
        <w:spacing w:after="0"/>
        <w:rPr>
          <w:color w:val="17365D" w:themeColor="text2" w:themeShade="BF"/>
          <w:szCs w:val="24"/>
        </w:rPr>
      </w:pPr>
    </w:p>
    <w:p w14:paraId="7C804BDB" w14:textId="0F2D4C63" w:rsidR="00FC05A2" w:rsidRPr="00DF0AC5" w:rsidRDefault="00B74376" w:rsidP="00E824B3">
      <w:pPr>
        <w:pStyle w:val="Heading3Bullets"/>
        <w:tabs>
          <w:tab w:val="left" w:pos="6913"/>
        </w:tabs>
        <w:spacing w:after="0"/>
        <w:jc w:val="center"/>
        <w:rPr>
          <w:szCs w:val="24"/>
        </w:rPr>
      </w:pPr>
      <w:r w:rsidRPr="00766C87">
        <w:rPr>
          <w:noProof/>
          <w:szCs w:val="24"/>
        </w:rPr>
        <w:drawing>
          <wp:inline distT="0" distB="0" distL="0" distR="0" wp14:anchorId="512F7A01" wp14:editId="25685B92">
            <wp:extent cx="4394230" cy="2780581"/>
            <wp:effectExtent l="152400" t="152400" r="368300" b="363220"/>
            <wp:docPr id="160743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6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772" cy="2803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49D53" w14:textId="4918DDCF" w:rsidR="00B11D4F" w:rsidRPr="00F32C51" w:rsidRDefault="00B11D4F" w:rsidP="00393D3D">
      <w:pPr>
        <w:pStyle w:val="NumberedSteps"/>
        <w:numPr>
          <w:ilvl w:val="0"/>
          <w:numId w:val="37"/>
        </w:numPr>
        <w:spacing w:after="0"/>
        <w:ind w:left="1138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32C5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label</w:t>
      </w:r>
      <w:r w:rsidR="0044453F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Pr="00F32C5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ns internal project=internal</w:t>
      </w:r>
    </w:p>
    <w:p w14:paraId="07B43878" w14:textId="220289FE" w:rsidR="00B11D4F" w:rsidRPr="00F32C51" w:rsidRDefault="00B11D4F" w:rsidP="00393D3D">
      <w:pPr>
        <w:pStyle w:val="NumberedSteps"/>
        <w:numPr>
          <w:ilvl w:val="0"/>
          <w:numId w:val="37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32C5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create -f net</w:t>
      </w:r>
      <w:r w:rsidR="000C782A" w:rsidRPr="00F32C5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policy</w:t>
      </w:r>
      <w:r w:rsidRPr="00F32C5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 -n my-app</w:t>
      </w:r>
    </w:p>
    <w:p w14:paraId="39901401" w14:textId="74B3D550" w:rsidR="002866E2" w:rsidRPr="00F32C51" w:rsidRDefault="00B11D4F" w:rsidP="00393D3D">
      <w:pPr>
        <w:pStyle w:val="NumberedSteps"/>
        <w:numPr>
          <w:ilvl w:val="0"/>
          <w:numId w:val="37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32C5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netpol -n my-app</w:t>
      </w:r>
    </w:p>
    <w:p w14:paraId="065D3F64" w14:textId="77777777" w:rsidR="003D3C4C" w:rsidRPr="003D3C4C" w:rsidRDefault="003D3C4C" w:rsidP="003D3C4C">
      <w:pPr>
        <w:pStyle w:val="PlainText"/>
      </w:pPr>
    </w:p>
    <w:p w14:paraId="5B40DE96" w14:textId="5CF9651B" w:rsidR="002866E2" w:rsidRPr="00690A39" w:rsidRDefault="003325FF" w:rsidP="00331EA0">
      <w:pPr>
        <w:pStyle w:val="Heading11"/>
        <w:ind w:right="0"/>
        <w:jc w:val="both"/>
      </w:pPr>
      <w:r>
        <w:t xml:space="preserve">Reconfigure the existing deployment </w:t>
      </w:r>
      <w:r w:rsidRPr="00A33E6F">
        <w:rPr>
          <w:b/>
          <w:bCs/>
        </w:rPr>
        <w:t>fro</w:t>
      </w:r>
      <w:r w:rsidR="000A72B1" w:rsidRPr="00A33E6F">
        <w:rPr>
          <w:b/>
          <w:bCs/>
        </w:rPr>
        <w:t>nt-end</w:t>
      </w:r>
      <w:r w:rsidR="000A72B1">
        <w:t xml:space="preserve"> and add a port specification named </w:t>
      </w:r>
      <w:r w:rsidR="000A72B1" w:rsidRPr="001A01F2">
        <w:rPr>
          <w:b/>
          <w:bCs/>
        </w:rPr>
        <w:t>http</w:t>
      </w:r>
      <w:r w:rsidR="000A72B1">
        <w:t xml:space="preserve"> exposing </w:t>
      </w:r>
      <w:r w:rsidR="000A72B1" w:rsidRPr="001A01F2">
        <w:rPr>
          <w:b/>
          <w:bCs/>
        </w:rPr>
        <w:t>port 80/TCP</w:t>
      </w:r>
      <w:r w:rsidR="000A72B1">
        <w:t xml:space="preserve"> of </w:t>
      </w:r>
      <w:r w:rsidR="001A01F2">
        <w:t xml:space="preserve">the existing container </w:t>
      </w:r>
      <w:r w:rsidR="001A01F2" w:rsidRPr="001A01F2">
        <w:rPr>
          <w:b/>
          <w:bCs/>
        </w:rPr>
        <w:t>nginx.</w:t>
      </w:r>
    </w:p>
    <w:p w14:paraId="087F3A90" w14:textId="77777777" w:rsidR="00690A39" w:rsidRDefault="00690A39" w:rsidP="00E80EC2">
      <w:pPr>
        <w:pStyle w:val="Heading11"/>
        <w:numPr>
          <w:ilvl w:val="0"/>
          <w:numId w:val="0"/>
        </w:numPr>
        <w:spacing w:before="0" w:beforeAutospacing="0" w:after="0" w:afterAutospacing="0"/>
        <w:ind w:left="284" w:hanging="284"/>
        <w:rPr>
          <w:b/>
          <w:bCs/>
        </w:rPr>
      </w:pPr>
    </w:p>
    <w:p w14:paraId="6BAEB9C3" w14:textId="49BA6FA3" w:rsidR="00690A39" w:rsidRPr="00A33E6F" w:rsidRDefault="00690A39" w:rsidP="00690A39">
      <w:pPr>
        <w:pStyle w:val="Heading11"/>
        <w:numPr>
          <w:ilvl w:val="0"/>
          <w:numId w:val="0"/>
        </w:numPr>
        <w:ind w:left="283"/>
      </w:pPr>
      <w:r>
        <w:t xml:space="preserve">Create a </w:t>
      </w:r>
      <w:r w:rsidRPr="00BA24E3">
        <w:rPr>
          <w:b/>
          <w:bCs/>
        </w:rPr>
        <w:t>new service</w:t>
      </w:r>
      <w:r>
        <w:t xml:space="preserve"> named </w:t>
      </w:r>
      <w:r w:rsidRPr="00BA24E3">
        <w:rPr>
          <w:b/>
          <w:bCs/>
        </w:rPr>
        <w:t>front-end-svc</w:t>
      </w:r>
      <w:r>
        <w:t xml:space="preserve"> exposing the container port </w:t>
      </w:r>
      <w:r w:rsidRPr="00690A39">
        <w:rPr>
          <w:b/>
          <w:bCs/>
        </w:rPr>
        <w:t>http</w:t>
      </w:r>
      <w:r w:rsidR="00C87CF3">
        <w:rPr>
          <w:b/>
          <w:bCs/>
        </w:rPr>
        <w:t>.</w:t>
      </w:r>
    </w:p>
    <w:p w14:paraId="204A6778" w14:textId="77777777" w:rsidR="00A33E6F" w:rsidRDefault="00A33E6F" w:rsidP="00A33E6F">
      <w:pPr>
        <w:pStyle w:val="Heading11"/>
        <w:numPr>
          <w:ilvl w:val="0"/>
          <w:numId w:val="0"/>
        </w:numPr>
        <w:ind w:left="283" w:hanging="283"/>
        <w:rPr>
          <w:b/>
          <w:bCs/>
        </w:rPr>
      </w:pPr>
    </w:p>
    <w:p w14:paraId="2811AEC5" w14:textId="3B24D06F" w:rsidR="00A33E6F" w:rsidRDefault="00A33E6F" w:rsidP="00A33E6F">
      <w:pPr>
        <w:pStyle w:val="Heading11"/>
        <w:numPr>
          <w:ilvl w:val="0"/>
          <w:numId w:val="0"/>
        </w:numPr>
        <w:ind w:left="283"/>
      </w:pPr>
      <w:r>
        <w:t>C</w:t>
      </w:r>
      <w:r w:rsidR="00CE728B">
        <w:t>onfigure the</w:t>
      </w:r>
      <w:r>
        <w:t xml:space="preserve"> new service to also </w:t>
      </w:r>
      <w:r w:rsidRPr="00743F72">
        <w:rPr>
          <w:b/>
          <w:bCs/>
        </w:rPr>
        <w:t>expose</w:t>
      </w:r>
      <w:r>
        <w:t xml:space="preserve"> the individu</w:t>
      </w:r>
      <w:r w:rsidR="00CE728B">
        <w:t xml:space="preserve">al Pods via a </w:t>
      </w:r>
      <w:r w:rsidR="00CE728B" w:rsidRPr="00743F72">
        <w:rPr>
          <w:b/>
          <w:bCs/>
        </w:rPr>
        <w:t>NodePort</w:t>
      </w:r>
      <w:r w:rsidR="00CE728B">
        <w:t xml:space="preserve"> on the</w:t>
      </w:r>
      <w:r w:rsidR="00743F72">
        <w:t xml:space="preserve"> nodes on which they are schedule.</w:t>
      </w:r>
      <w:r w:rsidR="00CE728B">
        <w:t xml:space="preserve"> </w:t>
      </w:r>
    </w:p>
    <w:p w14:paraId="6C9C1B7C" w14:textId="3F6FA8E4" w:rsidR="00477A13" w:rsidRDefault="000D4A5F" w:rsidP="000D4A5F">
      <w:pPr>
        <w:pStyle w:val="Solutions"/>
      </w:pPr>
      <w:r>
        <w:t>Solutions</w:t>
      </w:r>
    </w:p>
    <w:p w14:paraId="6BA41EF9" w14:textId="0D4225EC" w:rsidR="000A53BD" w:rsidRPr="009F4564" w:rsidRDefault="000A53BD" w:rsidP="00393D3D">
      <w:pPr>
        <w:pStyle w:val="NumberedSteps"/>
        <w:numPr>
          <w:ilvl w:val="0"/>
          <w:numId w:val="3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k8s</w:t>
      </w:r>
    </w:p>
    <w:p w14:paraId="12452F78" w14:textId="773A2452" w:rsidR="000A53BD" w:rsidRPr="009F4564" w:rsidRDefault="000A53BD" w:rsidP="00393D3D">
      <w:pPr>
        <w:pStyle w:val="NumberedSteps"/>
        <w:numPr>
          <w:ilvl w:val="0"/>
          <w:numId w:val="3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deploy</w:t>
      </w:r>
    </w:p>
    <w:p w14:paraId="033ACF90" w14:textId="1892751C" w:rsidR="000A53BD" w:rsidRPr="009F4564" w:rsidRDefault="000A53BD" w:rsidP="00393D3D">
      <w:pPr>
        <w:pStyle w:val="NumberedSteps"/>
        <w:numPr>
          <w:ilvl w:val="0"/>
          <w:numId w:val="3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pod</w:t>
      </w:r>
    </w:p>
    <w:p w14:paraId="023966F0" w14:textId="2BCD7BA3" w:rsidR="000A53BD" w:rsidRPr="009F4564" w:rsidRDefault="000A53BD" w:rsidP="00393D3D">
      <w:pPr>
        <w:pStyle w:val="NumberedSteps"/>
        <w:numPr>
          <w:ilvl w:val="0"/>
          <w:numId w:val="3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edit deploy frontend</w:t>
      </w:r>
    </w:p>
    <w:p w14:paraId="4A88AA98" w14:textId="3E16863E" w:rsidR="000A53BD" w:rsidRPr="009F4564" w:rsidRDefault="00E54673" w:rsidP="00E54673">
      <w:pPr>
        <w:pStyle w:val="PlainText"/>
        <w:jc w:val="center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E54673">
        <w:rPr>
          <w:noProof/>
        </w:rPr>
        <w:lastRenderedPageBreak/>
        <w:drawing>
          <wp:inline distT="0" distB="0" distL="0" distR="0" wp14:anchorId="58BA02F6" wp14:editId="341078C8">
            <wp:extent cx="4333336" cy="2642030"/>
            <wp:effectExtent l="152400" t="152400" r="353060" b="368300"/>
            <wp:docPr id="130303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39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076" cy="2720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57616" w14:textId="0C0C7504" w:rsidR="000A53BD" w:rsidRPr="009F4564" w:rsidRDefault="000A53BD" w:rsidP="00393D3D">
      <w:pPr>
        <w:pStyle w:val="NumberedSteps"/>
        <w:numPr>
          <w:ilvl w:val="0"/>
          <w:numId w:val="38"/>
        </w:numPr>
        <w:spacing w:after="0"/>
        <w:ind w:left="1138" w:right="-965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expose deploy front-end</w:t>
      </w:r>
      <w:r w:rsidR="00626FD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--type=NodePort</w:t>
      </w:r>
      <w:r w:rsidR="00626FD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="00626FD5"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--port=80</w:t>
      </w:r>
      <w:r w:rsidR="00626FD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="00626FD5"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--name=front-end-svc  </w:t>
      </w:r>
    </w:p>
    <w:p w14:paraId="2471A933" w14:textId="60AC115F" w:rsidR="00460075" w:rsidRPr="009F4564" w:rsidRDefault="000A53BD" w:rsidP="00393D3D">
      <w:pPr>
        <w:pStyle w:val="NumberedSteps"/>
        <w:numPr>
          <w:ilvl w:val="0"/>
          <w:numId w:val="3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9F4564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service</w:t>
      </w:r>
    </w:p>
    <w:p w14:paraId="299E1B7A" w14:textId="77777777" w:rsidR="00E82C89" w:rsidRPr="00E82C89" w:rsidRDefault="00E82C89" w:rsidP="00E82C89">
      <w:pPr>
        <w:pStyle w:val="PlainText"/>
      </w:pPr>
    </w:p>
    <w:p w14:paraId="3D0119A8" w14:textId="2822E239" w:rsidR="003F1F5B" w:rsidRDefault="003F1F5B" w:rsidP="007D0F7C">
      <w:pPr>
        <w:pStyle w:val="Heading11"/>
        <w:spacing w:before="0" w:beforeAutospacing="0" w:after="0" w:afterAutospacing="0"/>
      </w:pPr>
      <w:r>
        <w:t>Create new nginx Ingress resource as follows:</w:t>
      </w:r>
    </w:p>
    <w:p w14:paraId="7BCF6E26" w14:textId="77777777" w:rsidR="00DC4856" w:rsidRDefault="00DC4856" w:rsidP="00C9182D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</w:pPr>
    </w:p>
    <w:p w14:paraId="02CFC4C0" w14:textId="77777777" w:rsidR="00CE02DA" w:rsidRDefault="00CE02DA" w:rsidP="00204AE9">
      <w:pPr>
        <w:pStyle w:val="Heading3Bullets"/>
        <w:numPr>
          <w:ilvl w:val="0"/>
          <w:numId w:val="6"/>
        </w:numPr>
        <w:ind w:left="567" w:hanging="283"/>
      </w:pPr>
      <w:r>
        <w:t xml:space="preserve">Name: </w:t>
      </w:r>
      <w:r w:rsidRPr="00204AE9">
        <w:rPr>
          <w:b/>
          <w:bCs/>
        </w:rPr>
        <w:t>ping</w:t>
      </w:r>
    </w:p>
    <w:p w14:paraId="59380BDB" w14:textId="77777777" w:rsidR="00CE02DA" w:rsidRDefault="00CE02DA" w:rsidP="00204AE9">
      <w:pPr>
        <w:pStyle w:val="Heading3Bullets"/>
        <w:numPr>
          <w:ilvl w:val="0"/>
          <w:numId w:val="6"/>
        </w:numPr>
        <w:ind w:left="567" w:hanging="283"/>
      </w:pPr>
      <w:r>
        <w:t xml:space="preserve">Namespace: </w:t>
      </w:r>
      <w:r w:rsidRPr="00204AE9">
        <w:rPr>
          <w:b/>
          <w:bCs/>
        </w:rPr>
        <w:t>ing-internal</w:t>
      </w:r>
    </w:p>
    <w:p w14:paraId="05C505B9" w14:textId="17E49EE5" w:rsidR="003F1F5B" w:rsidRDefault="00CE02DA" w:rsidP="00204AE9">
      <w:pPr>
        <w:pStyle w:val="Heading3Bullets"/>
        <w:numPr>
          <w:ilvl w:val="0"/>
          <w:numId w:val="6"/>
        </w:numPr>
        <w:ind w:left="567" w:hanging="283"/>
      </w:pPr>
      <w:r>
        <w:t xml:space="preserve">Exposing service </w:t>
      </w:r>
      <w:r w:rsidRPr="00204AE9">
        <w:rPr>
          <w:b/>
          <w:bCs/>
        </w:rPr>
        <w:t>hello</w:t>
      </w:r>
      <w:r>
        <w:t xml:space="preserve"> on path</w:t>
      </w:r>
      <w:r w:rsidR="00204AE9" w:rsidRPr="00204AE9">
        <w:t xml:space="preserve"> </w:t>
      </w:r>
      <w:r w:rsidR="00204AE9" w:rsidRPr="00204AE9">
        <w:rPr>
          <w:b/>
          <w:bCs/>
        </w:rPr>
        <w:t>/hello</w:t>
      </w:r>
      <w:r w:rsidR="00204AE9">
        <w:t xml:space="preserve"> using service port </w:t>
      </w:r>
      <w:r w:rsidR="00204AE9" w:rsidRPr="00204AE9">
        <w:rPr>
          <w:b/>
          <w:bCs/>
        </w:rPr>
        <w:t>5678</w:t>
      </w:r>
      <w:r w:rsidR="003F1F5B" w:rsidRPr="00204AE9">
        <w:rPr>
          <w:b/>
          <w:bCs/>
        </w:rPr>
        <w:t xml:space="preserve"> </w:t>
      </w:r>
      <w:r w:rsidR="003F1F5B">
        <w:t xml:space="preserve">   </w:t>
      </w:r>
    </w:p>
    <w:p w14:paraId="1BC8C71A" w14:textId="4AD9003B" w:rsidR="000F3BFA" w:rsidRDefault="000F3BFA" w:rsidP="00204AE9">
      <w:pPr>
        <w:pStyle w:val="Heading3Bullets"/>
        <w:numPr>
          <w:ilvl w:val="0"/>
          <w:numId w:val="6"/>
        </w:numPr>
        <w:ind w:left="567" w:hanging="283"/>
      </w:pPr>
      <w:r>
        <w:t xml:space="preserve">The available service </w:t>
      </w:r>
      <w:r w:rsidRPr="00DB5C02">
        <w:rPr>
          <w:b/>
          <w:bCs/>
        </w:rPr>
        <w:t>hello</w:t>
      </w:r>
      <w:r>
        <w:t xml:space="preserve"> can be checked using the following </w:t>
      </w:r>
      <w:r w:rsidR="00DB5C02">
        <w:t xml:space="preserve">command, which should return </w:t>
      </w:r>
      <w:r w:rsidR="00DB5C02" w:rsidRPr="00DB5C02">
        <w:rPr>
          <w:b/>
          <w:bCs/>
        </w:rPr>
        <w:t>hello</w:t>
      </w:r>
      <w:r w:rsidR="00DB5C02">
        <w:t>.</w:t>
      </w:r>
      <w:r w:rsidR="00F60307">
        <w:t xml:space="preserve"> Curl </w:t>
      </w:r>
      <w:r w:rsidR="00F60307" w:rsidRPr="009F6E2A">
        <w:rPr>
          <w:b/>
        </w:rPr>
        <w:t>internal IP</w:t>
      </w:r>
    </w:p>
    <w:p w14:paraId="40E81E17" w14:textId="4DC0D438" w:rsidR="007E7482" w:rsidRDefault="007E7482" w:rsidP="007E7482">
      <w:pPr>
        <w:pStyle w:val="Solutions"/>
      </w:pPr>
      <w:r>
        <w:t>Solutions</w:t>
      </w:r>
    </w:p>
    <w:p w14:paraId="60245A72" w14:textId="2E3DFA04" w:rsidR="007E7482" w:rsidRPr="00F67FA5" w:rsidRDefault="007E7482" w:rsidP="00393D3D">
      <w:pPr>
        <w:pStyle w:val="NumberedSteps"/>
        <w:numPr>
          <w:ilvl w:val="0"/>
          <w:numId w:val="39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net8s</w:t>
      </w:r>
    </w:p>
    <w:p w14:paraId="6DAEA945" w14:textId="0D98CE7A" w:rsidR="007E7482" w:rsidRDefault="007E7482" w:rsidP="00393D3D">
      <w:pPr>
        <w:pStyle w:val="NumberedSteps"/>
        <w:numPr>
          <w:ilvl w:val="0"/>
          <w:numId w:val="38"/>
        </w:numPr>
        <w:spacing w:after="0"/>
        <w:ind w:left="1135" w:hanging="851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vim ing</w:t>
      </w:r>
      <w:r w:rsidR="00C4718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ress</w:t>
      </w: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172B4EB3" w14:textId="77777777" w:rsidR="00217BEE" w:rsidRDefault="00217BEE" w:rsidP="00730382">
      <w:pPr>
        <w:pStyle w:val="PlainText"/>
      </w:pPr>
    </w:p>
    <w:p w14:paraId="33F5BB84" w14:textId="35004A1A" w:rsidR="00730382" w:rsidRPr="00730382" w:rsidRDefault="00730382" w:rsidP="00BE6E54">
      <w:pPr>
        <w:pStyle w:val="PlainText"/>
        <w:jc w:val="center"/>
      </w:pPr>
      <w:r w:rsidRPr="00730382">
        <w:rPr>
          <w:noProof/>
        </w:rPr>
        <w:drawing>
          <wp:inline distT="0" distB="0" distL="0" distR="0" wp14:anchorId="67279226" wp14:editId="1C25D24E">
            <wp:extent cx="4643887" cy="2526599"/>
            <wp:effectExtent l="152400" t="152400" r="366395" b="369570"/>
            <wp:docPr id="91267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95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4077" cy="2548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F9050" w14:textId="081E7EC2" w:rsidR="00C8497D" w:rsidRPr="00F67FA5" w:rsidRDefault="00C8497D" w:rsidP="00393D3D">
      <w:pPr>
        <w:pStyle w:val="NumberedSteps"/>
        <w:numPr>
          <w:ilvl w:val="0"/>
          <w:numId w:val="3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create -f ing</w:t>
      </w:r>
      <w:r w:rsidR="00392DB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ress</w:t>
      </w: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 -n ing-internal</w:t>
      </w:r>
    </w:p>
    <w:p w14:paraId="6E8E8FC9" w14:textId="1AABC29D" w:rsidR="002F6878" w:rsidRPr="002F6878" w:rsidRDefault="002075AA" w:rsidP="003F5DB1">
      <w:pPr>
        <w:pStyle w:val="Heading11"/>
        <w:spacing w:before="0" w:beforeAutospacing="0" w:after="0" w:afterAutospacing="0"/>
        <w:ind w:left="274" w:right="-173" w:hanging="562"/>
      </w:pPr>
      <w:r>
        <w:lastRenderedPageBreak/>
        <w:t>Set Configuration context:</w:t>
      </w:r>
      <w:r w:rsidR="002F6878">
        <w:t xml:space="preserve"> </w:t>
      </w:r>
      <w:r w:rsidR="002F6878" w:rsidRPr="002F6878">
        <w:rPr>
          <w:b/>
          <w:bCs/>
        </w:rPr>
        <w:t>xt-k8s</w:t>
      </w:r>
      <w:r w:rsidR="00650065">
        <w:rPr>
          <w:b/>
          <w:bCs/>
        </w:rPr>
        <w:t>.</w:t>
      </w:r>
    </w:p>
    <w:p w14:paraId="053BD990" w14:textId="77777777" w:rsidR="003F5DB1" w:rsidRPr="002F6878" w:rsidRDefault="003F5DB1" w:rsidP="003F5DB1">
      <w:pPr>
        <w:pStyle w:val="Heading11"/>
        <w:numPr>
          <w:ilvl w:val="0"/>
          <w:numId w:val="0"/>
        </w:numPr>
        <w:spacing w:before="0" w:beforeAutospacing="0" w:after="0" w:afterAutospacing="0"/>
        <w:ind w:left="274" w:right="-173"/>
      </w:pPr>
    </w:p>
    <w:p w14:paraId="09C04F3A" w14:textId="21199C51" w:rsidR="00F60307" w:rsidRDefault="002F6878" w:rsidP="002F6878">
      <w:pPr>
        <w:pStyle w:val="Heading3Bullets"/>
        <w:numPr>
          <w:ilvl w:val="0"/>
          <w:numId w:val="6"/>
        </w:numPr>
        <w:ind w:left="567" w:hanging="283"/>
      </w:pPr>
      <w:r w:rsidRPr="002F6878">
        <w:t xml:space="preserve">Scale the deployment webserver to </w:t>
      </w:r>
      <w:r w:rsidRPr="002F6878">
        <w:rPr>
          <w:b/>
          <w:bCs/>
        </w:rPr>
        <w:t>6 pods</w:t>
      </w:r>
      <w:r w:rsidRPr="002F6878">
        <w:t>.</w:t>
      </w:r>
    </w:p>
    <w:p w14:paraId="728712B4" w14:textId="45972A98" w:rsidR="00871145" w:rsidRDefault="004D12BD" w:rsidP="004D12BD">
      <w:pPr>
        <w:pStyle w:val="Solutions"/>
      </w:pPr>
      <w:r>
        <w:t>Solutions</w:t>
      </w:r>
    </w:p>
    <w:p w14:paraId="6D8FD762" w14:textId="70594818" w:rsidR="004D12BD" w:rsidRPr="00F67FA5" w:rsidRDefault="004D12BD" w:rsidP="00393D3D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k8s</w:t>
      </w:r>
    </w:p>
    <w:p w14:paraId="4246B60D" w14:textId="3AC4A0A0" w:rsidR="004D12BD" w:rsidRPr="00F67FA5" w:rsidRDefault="004D12BD" w:rsidP="00393D3D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deploy</w:t>
      </w:r>
    </w:p>
    <w:p w14:paraId="2DC2D67B" w14:textId="305C08E8" w:rsidR="004D12BD" w:rsidRPr="00F67FA5" w:rsidRDefault="004D12BD" w:rsidP="00393D3D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scale deploy </w:t>
      </w:r>
      <w:proofErr w:type="gramStart"/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webserver</w:t>
      </w:r>
      <w:r w:rsidR="00521870"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="00521870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--</w:t>
      </w:r>
      <w:proofErr w:type="gramEnd"/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replicas=6 </w:t>
      </w:r>
    </w:p>
    <w:p w14:paraId="71DB138A" w14:textId="727C6668" w:rsidR="004D12BD" w:rsidRDefault="004D12BD" w:rsidP="00393D3D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67FA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pod</w:t>
      </w:r>
    </w:p>
    <w:p w14:paraId="03CC65C3" w14:textId="77777777" w:rsidR="00FA0F34" w:rsidRPr="00FA0F34" w:rsidRDefault="00FA0F34" w:rsidP="00FA0F34">
      <w:pPr>
        <w:pStyle w:val="PlainText"/>
      </w:pPr>
    </w:p>
    <w:p w14:paraId="72ED0154" w14:textId="56807844" w:rsidR="00D43648" w:rsidRPr="00D43648" w:rsidRDefault="00D43648" w:rsidP="00FA0F34">
      <w:pPr>
        <w:pStyle w:val="Heading11"/>
        <w:spacing w:before="0" w:beforeAutospacing="0" w:after="0" w:afterAutospacing="0"/>
        <w:ind w:left="274" w:right="-173" w:hanging="562"/>
      </w:pPr>
      <w:r>
        <w:t xml:space="preserve">Set Configuration context: </w:t>
      </w:r>
      <w:r w:rsidRPr="002F6878">
        <w:rPr>
          <w:b/>
          <w:bCs/>
        </w:rPr>
        <w:t>xt-k8s</w:t>
      </w:r>
      <w:r w:rsidR="00650065">
        <w:rPr>
          <w:b/>
          <w:bCs/>
        </w:rPr>
        <w:t>.</w:t>
      </w:r>
    </w:p>
    <w:p w14:paraId="2FF0F278" w14:textId="77777777" w:rsidR="00D43648" w:rsidRDefault="00D43648" w:rsidP="00D43648">
      <w:pPr>
        <w:pStyle w:val="Heading11"/>
        <w:numPr>
          <w:ilvl w:val="0"/>
          <w:numId w:val="0"/>
        </w:numPr>
        <w:ind w:left="283" w:hanging="283"/>
        <w:rPr>
          <w:b/>
          <w:bCs/>
        </w:rPr>
      </w:pPr>
    </w:p>
    <w:p w14:paraId="1E6D8F7F" w14:textId="08220F00" w:rsidR="00D43648" w:rsidRDefault="00D43648" w:rsidP="00D43648">
      <w:pPr>
        <w:pStyle w:val="Heading11"/>
        <w:numPr>
          <w:ilvl w:val="0"/>
          <w:numId w:val="0"/>
        </w:numPr>
        <w:ind w:left="283"/>
      </w:pPr>
      <w:r>
        <w:t>Schedule a pod as follows</w:t>
      </w:r>
      <w:r w:rsidR="00835268">
        <w:t>:</w:t>
      </w:r>
    </w:p>
    <w:p w14:paraId="12DE2177" w14:textId="2041F725" w:rsidR="00D43648" w:rsidRDefault="00D43648" w:rsidP="00835268">
      <w:pPr>
        <w:pStyle w:val="Heading3Bullets"/>
        <w:numPr>
          <w:ilvl w:val="0"/>
          <w:numId w:val="6"/>
        </w:numPr>
        <w:ind w:left="567" w:hanging="283"/>
      </w:pPr>
      <w:r>
        <w:t>Name</w:t>
      </w:r>
      <w:r w:rsidR="00FD3078">
        <w:t xml:space="preserve">: </w:t>
      </w:r>
      <w:r w:rsidR="00FD3078" w:rsidRPr="00D31AB5">
        <w:rPr>
          <w:b/>
        </w:rPr>
        <w:t>nginx-kusc00401</w:t>
      </w:r>
    </w:p>
    <w:p w14:paraId="78A2E197" w14:textId="09E71B68" w:rsidR="00FD3078" w:rsidRDefault="00FD3078" w:rsidP="00835268">
      <w:pPr>
        <w:pStyle w:val="Heading3Bullets"/>
        <w:numPr>
          <w:ilvl w:val="0"/>
          <w:numId w:val="6"/>
        </w:numPr>
        <w:ind w:left="567" w:hanging="283"/>
      </w:pPr>
      <w:r>
        <w:t xml:space="preserve">Image: </w:t>
      </w:r>
      <w:r w:rsidRPr="00D31AB5">
        <w:rPr>
          <w:b/>
        </w:rPr>
        <w:t>nginx</w:t>
      </w:r>
    </w:p>
    <w:p w14:paraId="2F7CE5D5" w14:textId="371EC3F8" w:rsidR="00FD3078" w:rsidRDefault="00FD3078" w:rsidP="00835268">
      <w:pPr>
        <w:pStyle w:val="Heading3Bullets"/>
        <w:numPr>
          <w:ilvl w:val="0"/>
          <w:numId w:val="6"/>
        </w:numPr>
        <w:ind w:left="567" w:hanging="283"/>
      </w:pPr>
      <w:r>
        <w:t xml:space="preserve">Node Selector: </w:t>
      </w:r>
      <w:r w:rsidR="00835268" w:rsidRPr="00D31AB5">
        <w:rPr>
          <w:b/>
        </w:rPr>
        <w:t>disk=sp</w:t>
      </w:r>
      <w:r w:rsidR="007F1450" w:rsidRPr="00D31AB5">
        <w:rPr>
          <w:b/>
        </w:rPr>
        <w:t>inni</w:t>
      </w:r>
      <w:r w:rsidR="00835268" w:rsidRPr="00D31AB5">
        <w:rPr>
          <w:b/>
        </w:rPr>
        <w:t>ng</w:t>
      </w:r>
    </w:p>
    <w:p w14:paraId="6BA19E00" w14:textId="01351E91" w:rsidR="003A1B9A" w:rsidRDefault="004D5B0A" w:rsidP="004D5B0A">
      <w:pPr>
        <w:pStyle w:val="Solutions"/>
      </w:pPr>
      <w:r>
        <w:t>Solut</w:t>
      </w:r>
      <w:r w:rsidR="000B3564">
        <w:t>i</w:t>
      </w:r>
      <w:r>
        <w:t>ons</w:t>
      </w:r>
    </w:p>
    <w:p w14:paraId="1B7BD4EE" w14:textId="571D608E" w:rsidR="004D5B0A" w:rsidRPr="00734430" w:rsidRDefault="004D5B0A" w:rsidP="00393D3D">
      <w:pPr>
        <w:pStyle w:val="NumberedSteps"/>
        <w:numPr>
          <w:ilvl w:val="0"/>
          <w:numId w:val="41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34430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k8s</w:t>
      </w:r>
    </w:p>
    <w:p w14:paraId="78A46E86" w14:textId="35CFB4B6" w:rsidR="004D5B0A" w:rsidRDefault="004D5B0A" w:rsidP="00393D3D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34430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vim pod.yml</w:t>
      </w:r>
    </w:p>
    <w:p w14:paraId="7D40E61D" w14:textId="6C67475E" w:rsidR="00D80382" w:rsidRPr="00D80382" w:rsidRDefault="00874367" w:rsidP="00874367">
      <w:pPr>
        <w:pStyle w:val="PlainText"/>
        <w:jc w:val="center"/>
      </w:pPr>
      <w:r w:rsidRPr="00874367">
        <w:rPr>
          <w:noProof/>
        </w:rPr>
        <w:drawing>
          <wp:inline distT="0" distB="0" distL="0" distR="0" wp14:anchorId="5129C28E" wp14:editId="6FA2D41B">
            <wp:extent cx="3186022" cy="2068847"/>
            <wp:effectExtent l="152400" t="152400" r="357505" b="369570"/>
            <wp:docPr id="213668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861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8354" cy="2076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70F5B" w14:textId="20FF6D51" w:rsidR="004D5B0A" w:rsidRDefault="004D5B0A" w:rsidP="00750552">
      <w:pPr>
        <w:pStyle w:val="NumberedSteps"/>
        <w:numPr>
          <w:ilvl w:val="0"/>
          <w:numId w:val="40"/>
        </w:numPr>
        <w:spacing w:after="0"/>
        <w:ind w:left="1138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34430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create -f </w:t>
      </w:r>
      <w:r w:rsidR="0025575A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nodeselect-</w:t>
      </w:r>
      <w:r w:rsidRPr="00734430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pod.yml</w:t>
      </w:r>
    </w:p>
    <w:p w14:paraId="3DD3EA20" w14:textId="0EEF3813" w:rsidR="00825570" w:rsidRPr="00825570" w:rsidRDefault="00825570" w:rsidP="00825570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825570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pods -o wide</w:t>
      </w:r>
      <w:r w:rsidR="0040518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(</w:t>
      </w:r>
      <w:r w:rsidR="00405185" w:rsidRPr="00405185">
        <w:rPr>
          <w:rFonts w:asciiTheme="minorHAnsi" w:hAnsiTheme="minorHAnsi" w:cstheme="minorHAnsi"/>
          <w:color w:val="C00000"/>
          <w:sz w:val="24"/>
          <w:szCs w:val="24"/>
        </w:rPr>
        <w:t xml:space="preserve">Pod </w:t>
      </w:r>
      <w:r w:rsidR="00405185">
        <w:rPr>
          <w:rFonts w:asciiTheme="minorHAnsi" w:hAnsiTheme="minorHAnsi" w:cstheme="minorHAnsi"/>
          <w:color w:val="C00000"/>
          <w:sz w:val="24"/>
          <w:szCs w:val="24"/>
        </w:rPr>
        <w:t>s</w:t>
      </w:r>
      <w:r w:rsidR="00405185" w:rsidRPr="00405185">
        <w:rPr>
          <w:rFonts w:asciiTheme="minorHAnsi" w:hAnsiTheme="minorHAnsi" w:cstheme="minorHAnsi"/>
          <w:color w:val="C00000"/>
          <w:sz w:val="24"/>
          <w:szCs w:val="24"/>
        </w:rPr>
        <w:t>hould be created on specific node as per labels</w:t>
      </w:r>
      <w:r w:rsidR="0040518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)</w:t>
      </w:r>
    </w:p>
    <w:p w14:paraId="158CA4B3" w14:textId="77777777" w:rsidR="009D4681" w:rsidRPr="009D4681" w:rsidRDefault="009D4681" w:rsidP="009D4681">
      <w:pPr>
        <w:pStyle w:val="PlainText"/>
      </w:pPr>
    </w:p>
    <w:p w14:paraId="5A285522" w14:textId="6BADF134" w:rsidR="004E5611" w:rsidRDefault="004E5611" w:rsidP="00230BFA">
      <w:pPr>
        <w:pStyle w:val="Heading11"/>
        <w:spacing w:before="0" w:beforeAutospacing="0" w:after="0" w:afterAutospacing="0"/>
      </w:pPr>
      <w:r>
        <w:t xml:space="preserve">Check </w:t>
      </w:r>
      <w:proofErr w:type="gramStart"/>
      <w:r>
        <w:t>see</w:t>
      </w:r>
      <w:proofErr w:type="gramEnd"/>
      <w:r>
        <w:t xml:space="preserve"> </w:t>
      </w:r>
      <w:r w:rsidR="00F63A8E">
        <w:t>h</w:t>
      </w:r>
      <w:r>
        <w:t xml:space="preserve">ow many pods are ready </w:t>
      </w:r>
      <w:r w:rsidR="00265275">
        <w:t xml:space="preserve">(Not Including nodes tained NoSchedule) and write the </w:t>
      </w:r>
      <w:r w:rsidR="00B14854">
        <w:t xml:space="preserve">number to </w:t>
      </w:r>
      <w:r w:rsidR="00B14854" w:rsidRPr="00456C06">
        <w:rPr>
          <w:b/>
        </w:rPr>
        <w:t>/opt/KUSC00401.txt</w:t>
      </w:r>
    </w:p>
    <w:p w14:paraId="6FCFF3E3" w14:textId="77777777" w:rsidR="00FC4ABE" w:rsidRDefault="00FC4ABE" w:rsidP="00EE7F39">
      <w:pPr>
        <w:pStyle w:val="Solutions"/>
        <w:spacing w:before="0" w:beforeAutospacing="0" w:after="0" w:afterAutospacing="0"/>
      </w:pPr>
    </w:p>
    <w:p w14:paraId="30232E8E" w14:textId="3F6A65CB" w:rsidR="008A598C" w:rsidRDefault="00F63A8E" w:rsidP="00EE7F39">
      <w:pPr>
        <w:pStyle w:val="Solutions"/>
        <w:spacing w:before="0" w:beforeAutospacing="0" w:after="0" w:afterAutospacing="0"/>
      </w:pPr>
      <w:r>
        <w:t>Solutions</w:t>
      </w:r>
    </w:p>
    <w:p w14:paraId="4FEC4D4A" w14:textId="77777777" w:rsidR="00EE7F39" w:rsidRPr="00A053F9" w:rsidRDefault="00EE7F39" w:rsidP="00EE7F39">
      <w:pPr>
        <w:pStyle w:val="Solutions"/>
        <w:spacing w:before="0" w:beforeAutospacing="0" w:after="0" w:afterAutospacing="0"/>
        <w:rPr>
          <w:szCs w:val="24"/>
        </w:rPr>
      </w:pPr>
    </w:p>
    <w:p w14:paraId="3C40A8E7" w14:textId="3D869D2E" w:rsidR="003D3627" w:rsidRPr="00A053F9" w:rsidRDefault="003D3627" w:rsidP="00393D3D">
      <w:pPr>
        <w:pStyle w:val="NumberedSteps"/>
        <w:numPr>
          <w:ilvl w:val="0"/>
          <w:numId w:val="42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config use-context k8s</w:t>
      </w:r>
    </w:p>
    <w:p w14:paraId="179C8382" w14:textId="4513A8E3" w:rsidR="003D3627" w:rsidRPr="00A053F9" w:rsidRDefault="003D3627" w:rsidP="00393D3D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kubectl describe node | grep -i </w:t>
      </w:r>
      <w:r w:rsidR="005B221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T</w:t>
      </w:r>
      <w:r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aint</w:t>
      </w:r>
      <w:r w:rsidR="005B221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</w:t>
      </w:r>
      <w:r w:rsidR="005B2212" w:rsidRPr="005B2212">
        <w:rPr>
          <w:rFonts w:asciiTheme="minorHAnsi" w:hAnsiTheme="minorHAnsi" w:cstheme="minorHAnsi"/>
          <w:color w:val="C00000"/>
          <w:sz w:val="24"/>
          <w:szCs w:val="24"/>
        </w:rPr>
        <w:t>or</w:t>
      </w:r>
      <w:r w:rsidR="005B221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</w:t>
      </w:r>
      <w:r w:rsidR="005B2212"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describe node | grep -</w:t>
      </w:r>
      <w:r w:rsidR="005B221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A 5</w:t>
      </w:r>
      <w:r w:rsidR="005B2212"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</w:t>
      </w:r>
      <w:r w:rsidR="005B2212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T</w:t>
      </w:r>
      <w:r w:rsidR="005B2212"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aint</w:t>
      </w:r>
    </w:p>
    <w:p w14:paraId="60457DC7" w14:textId="46D8E9BB" w:rsidR="003D3627" w:rsidRDefault="003D3627" w:rsidP="00393D3D">
      <w:pPr>
        <w:pStyle w:val="NumberedSteps"/>
        <w:numPr>
          <w:ilvl w:val="0"/>
          <w:numId w:val="40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echo </w:t>
      </w:r>
      <w:r w:rsidR="0000417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1</w:t>
      </w:r>
      <w:r w:rsidRPr="00A053F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&gt; /opt/KUSC00402/kusc00402.txt</w:t>
      </w:r>
      <w:r w:rsidR="00D55DE7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(</w:t>
      </w:r>
      <w:r w:rsidR="00D55DE7" w:rsidRPr="00D55DE7">
        <w:rPr>
          <w:rFonts w:asciiTheme="minorHAnsi" w:hAnsiTheme="minorHAnsi" w:cstheme="minorHAnsi"/>
          <w:color w:val="C00000"/>
          <w:sz w:val="24"/>
          <w:szCs w:val="24"/>
        </w:rPr>
        <w:t>Save file</w:t>
      </w:r>
      <w:r w:rsidR="00C46ADB">
        <w:rPr>
          <w:rFonts w:asciiTheme="minorHAnsi" w:hAnsiTheme="minorHAnsi" w:cstheme="minorHAnsi"/>
          <w:color w:val="C00000"/>
          <w:sz w:val="24"/>
          <w:szCs w:val="24"/>
        </w:rPr>
        <w:t xml:space="preserve"> on the path</w:t>
      </w:r>
      <w:r w:rsidR="00D55DE7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)</w:t>
      </w:r>
    </w:p>
    <w:p w14:paraId="40559A20" w14:textId="77777777" w:rsidR="00D74960" w:rsidRDefault="00D74960" w:rsidP="00D74960">
      <w:pPr>
        <w:pStyle w:val="Heading11"/>
        <w:numPr>
          <w:ilvl w:val="0"/>
          <w:numId w:val="0"/>
        </w:numPr>
        <w:spacing w:after="0" w:afterAutospacing="0"/>
        <w:ind w:left="283"/>
      </w:pPr>
    </w:p>
    <w:p w14:paraId="597BD7BC" w14:textId="7939FAC0" w:rsidR="00826E32" w:rsidRPr="00650065" w:rsidRDefault="00BC6A74" w:rsidP="00650065">
      <w:pPr>
        <w:pStyle w:val="Heading11"/>
        <w:spacing w:after="0" w:afterAutospacing="0"/>
      </w:pPr>
      <w:r>
        <w:t xml:space="preserve"> </w:t>
      </w:r>
      <w:r w:rsidR="00826E32">
        <w:t xml:space="preserve">Set Configuration context: </w:t>
      </w:r>
      <w:r w:rsidR="00826E32" w:rsidRPr="002F6878">
        <w:rPr>
          <w:b/>
          <w:bCs/>
        </w:rPr>
        <w:t>xt-k8s</w:t>
      </w:r>
      <w:r w:rsidR="00650065">
        <w:rPr>
          <w:b/>
          <w:bCs/>
        </w:rPr>
        <w:t>.</w:t>
      </w:r>
    </w:p>
    <w:p w14:paraId="19637290" w14:textId="77777777" w:rsidR="00650065" w:rsidRDefault="00650065" w:rsidP="00650065">
      <w:pPr>
        <w:pStyle w:val="ListParagraph"/>
        <w:spacing w:after="0"/>
      </w:pPr>
    </w:p>
    <w:p w14:paraId="4BE5FF84" w14:textId="0C5C3CB3" w:rsidR="00826E32" w:rsidRDefault="00411F44" w:rsidP="00AC3162">
      <w:pPr>
        <w:pStyle w:val="Heading3Bullets"/>
        <w:numPr>
          <w:ilvl w:val="0"/>
          <w:numId w:val="6"/>
        </w:numPr>
        <w:spacing w:after="0"/>
        <w:ind w:left="576" w:right="-706" w:hanging="288"/>
      </w:pPr>
      <w:r>
        <w:t xml:space="preserve">Create a pod name </w:t>
      </w:r>
      <w:r w:rsidRPr="009B31B0">
        <w:rPr>
          <w:b/>
          <w:bCs/>
        </w:rPr>
        <w:t>kucc4</w:t>
      </w:r>
      <w:r>
        <w:t xml:space="preserve"> with a single app container for each of the </w:t>
      </w:r>
      <w:r w:rsidR="008E7B42">
        <w:t xml:space="preserve">following images running inside (there may be between </w:t>
      </w:r>
      <w:r w:rsidR="008E7B42" w:rsidRPr="009B31B0">
        <w:rPr>
          <w:b/>
          <w:bCs/>
        </w:rPr>
        <w:t>1</w:t>
      </w:r>
      <w:r w:rsidR="008E7B42">
        <w:t xml:space="preserve"> and </w:t>
      </w:r>
      <w:r w:rsidR="008E7B42" w:rsidRPr="009B31B0">
        <w:rPr>
          <w:b/>
          <w:bCs/>
        </w:rPr>
        <w:t>4</w:t>
      </w:r>
      <w:r w:rsidR="008E7B42">
        <w:t xml:space="preserve"> images specified): </w:t>
      </w:r>
      <w:r w:rsidR="00F77472" w:rsidRPr="009B31B0">
        <w:rPr>
          <w:b/>
          <w:bCs/>
        </w:rPr>
        <w:t>nginx + redis</w:t>
      </w:r>
      <w:r w:rsidR="00F77472">
        <w:t>.</w:t>
      </w:r>
    </w:p>
    <w:p w14:paraId="429D89D2" w14:textId="26CCD723" w:rsidR="00D17A68" w:rsidRDefault="00D17A68" w:rsidP="00D17A68">
      <w:pPr>
        <w:pStyle w:val="Solutions"/>
      </w:pPr>
      <w:r>
        <w:t>Solutions</w:t>
      </w:r>
    </w:p>
    <w:p w14:paraId="627498EB" w14:textId="5A6D125C" w:rsidR="00D17A68" w:rsidRPr="00E358E3" w:rsidRDefault="00D17A68" w:rsidP="00393D3D">
      <w:pPr>
        <w:pStyle w:val="NumberedSteps"/>
        <w:numPr>
          <w:ilvl w:val="0"/>
          <w:numId w:val="43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</w:t>
      </w:r>
      <w:proofErr w:type="gramStart"/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run  kucc</w:t>
      </w:r>
      <w:proofErr w:type="gramEnd"/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4 --image=nginx --dry-run -o yaml  &gt; </w:t>
      </w:r>
      <w:r w:rsidR="0072199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m</w:t>
      </w:r>
      <w:r w:rsidR="005025A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ulti-container-pod</w:t>
      </w:r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2E1B4FE1" w14:textId="6ADDC47F" w:rsidR="00D17A68" w:rsidRPr="00E358E3" w:rsidRDefault="00D17A68" w:rsidP="00393D3D">
      <w:pPr>
        <w:pStyle w:val="NumberedSteps"/>
        <w:numPr>
          <w:ilvl w:val="0"/>
          <w:numId w:val="42"/>
        </w:numPr>
        <w:spacing w:after="0"/>
        <w:ind w:left="1135" w:hanging="851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vim </w:t>
      </w:r>
      <w:r w:rsidR="00F846C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multi-</w:t>
      </w:r>
      <w:r w:rsidR="000229A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container-</w:t>
      </w:r>
      <w:r w:rsidR="00F846C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pod</w:t>
      </w:r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366372C0" w14:textId="2330E57A" w:rsidR="00E8591C" w:rsidRPr="00E358E3" w:rsidRDefault="00F846C5" w:rsidP="0075446B">
      <w:pPr>
        <w:pStyle w:val="PlainText"/>
        <w:jc w:val="center"/>
        <w:rPr>
          <w:color w:val="17365D" w:themeColor="text2" w:themeShade="BF"/>
          <w:sz w:val="24"/>
          <w:szCs w:val="24"/>
        </w:rPr>
      </w:pPr>
      <w:r w:rsidRPr="00F846C5">
        <w:rPr>
          <w:noProof/>
          <w:color w:val="17365D" w:themeColor="text2" w:themeShade="BF"/>
          <w:sz w:val="24"/>
          <w:szCs w:val="24"/>
        </w:rPr>
        <w:drawing>
          <wp:inline distT="0" distB="0" distL="0" distR="0" wp14:anchorId="64E77E43" wp14:editId="445F617E">
            <wp:extent cx="3280913" cy="2014182"/>
            <wp:effectExtent l="152400" t="152400" r="358140" b="367665"/>
            <wp:docPr id="112111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185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6087" cy="2023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3D61F" w14:textId="267B42BD" w:rsidR="00D17A68" w:rsidRDefault="00D17A68" w:rsidP="00393D3D">
      <w:pPr>
        <w:pStyle w:val="NumberedSteps"/>
        <w:numPr>
          <w:ilvl w:val="0"/>
          <w:numId w:val="42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create -f </w:t>
      </w:r>
      <w:r w:rsidR="00E53CD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m</w:t>
      </w:r>
      <w:r w:rsidR="00653F27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ulti</w:t>
      </w:r>
      <w:r w:rsidR="000229A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-container</w:t>
      </w:r>
      <w:r w:rsidR="00E53CD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-pod</w:t>
      </w:r>
      <w:r w:rsidRPr="00E358E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6B108CA4" w14:textId="77777777" w:rsidR="00453819" w:rsidRPr="00453819" w:rsidRDefault="00453819" w:rsidP="00453819">
      <w:pPr>
        <w:pStyle w:val="PlainText"/>
      </w:pPr>
    </w:p>
    <w:p w14:paraId="530E2D69" w14:textId="2F338482" w:rsidR="001A7DB2" w:rsidRPr="00650065" w:rsidRDefault="00BC6A74" w:rsidP="00453819">
      <w:pPr>
        <w:pStyle w:val="Heading11"/>
        <w:spacing w:before="0" w:beforeAutospacing="0" w:after="0" w:afterAutospacing="0"/>
        <w:ind w:left="274" w:right="-173" w:hanging="562"/>
      </w:pPr>
      <w:r>
        <w:t xml:space="preserve"> </w:t>
      </w:r>
      <w:r w:rsidR="001A7DB2">
        <w:t xml:space="preserve">Set Configuration context: </w:t>
      </w:r>
      <w:r w:rsidR="001A7DB2" w:rsidRPr="002F6878">
        <w:rPr>
          <w:b/>
          <w:bCs/>
        </w:rPr>
        <w:t>xt-</w:t>
      </w:r>
      <w:r w:rsidR="001A7DB2">
        <w:rPr>
          <w:b/>
          <w:bCs/>
        </w:rPr>
        <w:t>hk</w:t>
      </w:r>
      <w:r w:rsidR="00650065">
        <w:rPr>
          <w:b/>
          <w:bCs/>
        </w:rPr>
        <w:t>8s.</w:t>
      </w:r>
    </w:p>
    <w:p w14:paraId="2653AF32" w14:textId="77777777" w:rsidR="00650065" w:rsidRPr="00650065" w:rsidRDefault="00650065" w:rsidP="00B75FCE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</w:pPr>
    </w:p>
    <w:p w14:paraId="2E0831F0" w14:textId="5FCE3EBE" w:rsidR="001A7DB2" w:rsidRDefault="007F2E68" w:rsidP="00650065">
      <w:pPr>
        <w:pStyle w:val="Heading3Bullets"/>
        <w:numPr>
          <w:ilvl w:val="0"/>
          <w:numId w:val="6"/>
        </w:numPr>
        <w:ind w:left="567" w:right="-710" w:hanging="283"/>
      </w:pPr>
      <w:r>
        <w:t xml:space="preserve">Create a persistant volume with name </w:t>
      </w:r>
      <w:r w:rsidRPr="00BC6A74">
        <w:rPr>
          <w:b/>
          <w:bCs/>
        </w:rPr>
        <w:t>app-config</w:t>
      </w:r>
      <w:r>
        <w:t xml:space="preserve"> of capacity </w:t>
      </w:r>
      <w:r w:rsidRPr="00BC6A74">
        <w:rPr>
          <w:b/>
          <w:bCs/>
        </w:rPr>
        <w:t>1Gi</w:t>
      </w:r>
      <w:r>
        <w:t xml:space="preserve"> and access mode </w:t>
      </w:r>
      <w:r w:rsidRPr="00BC6A74">
        <w:rPr>
          <w:b/>
          <w:bCs/>
        </w:rPr>
        <w:t>ReadWriteMany</w:t>
      </w:r>
      <w:r w:rsidR="000656EE">
        <w:t xml:space="preserve">. The type of </w:t>
      </w:r>
      <w:r w:rsidR="000656EE" w:rsidRPr="001330D1">
        <w:rPr>
          <w:b/>
          <w:bCs/>
        </w:rPr>
        <w:t>volume path</w:t>
      </w:r>
      <w:r w:rsidR="000656EE">
        <w:t xml:space="preserve"> is </w:t>
      </w:r>
      <w:proofErr w:type="gramStart"/>
      <w:r w:rsidR="000656EE" w:rsidRPr="001330D1">
        <w:rPr>
          <w:b/>
          <w:bCs/>
        </w:rPr>
        <w:t>host</w:t>
      </w:r>
      <w:proofErr w:type="gramEnd"/>
      <w:r w:rsidR="000656EE" w:rsidRPr="001330D1">
        <w:rPr>
          <w:b/>
          <w:bCs/>
        </w:rPr>
        <w:t xml:space="preserve"> path</w:t>
      </w:r>
      <w:r w:rsidR="00AB6DB3">
        <w:t xml:space="preserve"> is </w:t>
      </w:r>
      <w:r w:rsidR="00AB6DB3" w:rsidRPr="00BC6A74">
        <w:rPr>
          <w:b/>
          <w:bCs/>
        </w:rPr>
        <w:t>/srv/app-config</w:t>
      </w:r>
      <w:r w:rsidR="00AB6DB3">
        <w:t>.</w:t>
      </w:r>
    </w:p>
    <w:p w14:paraId="7B17FA3A" w14:textId="4966EB98" w:rsidR="006957C4" w:rsidRDefault="006957C4" w:rsidP="005E2EF8">
      <w:pPr>
        <w:pStyle w:val="Solutions"/>
        <w:spacing w:before="0" w:beforeAutospacing="0" w:after="0" w:afterAutospacing="0"/>
        <w:ind w:left="720" w:right="-173" w:hanging="432"/>
      </w:pPr>
      <w:r>
        <w:t>Solutions</w:t>
      </w:r>
    </w:p>
    <w:p w14:paraId="19E4E43B" w14:textId="77777777" w:rsidR="005E2EF8" w:rsidRDefault="005E2EF8" w:rsidP="005E2EF8">
      <w:pPr>
        <w:pStyle w:val="Solutions"/>
        <w:spacing w:before="0" w:beforeAutospacing="0" w:after="0" w:afterAutospacing="0"/>
        <w:ind w:left="720" w:right="-173" w:hanging="432"/>
      </w:pPr>
    </w:p>
    <w:p w14:paraId="3166B718" w14:textId="20448B7F" w:rsidR="005C1506" w:rsidRPr="00E358E3" w:rsidRDefault="005C1506" w:rsidP="00393D3D">
      <w:pPr>
        <w:pStyle w:val="NumberedSteps"/>
        <w:numPr>
          <w:ilvl w:val="0"/>
          <w:numId w:val="44"/>
        </w:numPr>
        <w:spacing w:after="0"/>
        <w:ind w:left="1135" w:hanging="851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E358E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config use-context hk8s</w:t>
      </w:r>
    </w:p>
    <w:p w14:paraId="4C8AD6B4" w14:textId="5455A2BF" w:rsidR="005C1506" w:rsidRDefault="005C1506" w:rsidP="00393D3D">
      <w:pPr>
        <w:pStyle w:val="NumberedSteps"/>
        <w:numPr>
          <w:ilvl w:val="0"/>
          <w:numId w:val="44"/>
        </w:numPr>
        <w:spacing w:after="0"/>
        <w:ind w:left="1135" w:hanging="851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653F27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vim pv.yml</w:t>
      </w:r>
    </w:p>
    <w:p w14:paraId="792D0708" w14:textId="1E16155C" w:rsidR="005C1506" w:rsidRPr="006957C4" w:rsidRDefault="00653F27" w:rsidP="00F30237">
      <w:pPr>
        <w:pStyle w:val="PlainText"/>
        <w:jc w:val="center"/>
        <w:rPr>
          <w:rFonts w:asciiTheme="minorHAnsi" w:hAnsiTheme="minorHAnsi" w:cstheme="minorHAnsi"/>
          <w:color w:val="0F243E" w:themeColor="text2" w:themeShade="80"/>
        </w:rPr>
      </w:pPr>
      <w:r w:rsidRPr="00653F27">
        <w:rPr>
          <w:noProof/>
        </w:rPr>
        <w:drawing>
          <wp:inline distT="0" distB="0" distL="0" distR="0" wp14:anchorId="0CF968E9" wp14:editId="57B63234">
            <wp:extent cx="3398345" cy="2030083"/>
            <wp:effectExtent l="152400" t="152400" r="354965" b="370840"/>
            <wp:docPr id="182634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63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321" cy="2053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5675C" w14:textId="042B97D5" w:rsidR="00BF12C5" w:rsidRPr="00E358E3" w:rsidRDefault="005C1506" w:rsidP="00393D3D">
      <w:pPr>
        <w:pStyle w:val="NumberedSteps"/>
        <w:numPr>
          <w:ilvl w:val="0"/>
          <w:numId w:val="44"/>
        </w:numPr>
        <w:spacing w:after="0"/>
        <w:ind w:left="1135" w:hanging="851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E358E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create -f pv.yml</w:t>
      </w:r>
      <w:r w:rsidR="0092438E" w:rsidRPr="00E358E3">
        <w:rPr>
          <w:rFonts w:asciiTheme="minorHAnsi" w:hAnsiTheme="minorHAnsi" w:cstheme="minorHAnsi"/>
          <w:color w:val="0F243E" w:themeColor="text2" w:themeShade="80"/>
          <w:sz w:val="24"/>
          <w:szCs w:val="24"/>
        </w:rPr>
        <w:br/>
      </w:r>
    </w:p>
    <w:p w14:paraId="1DF1C53D" w14:textId="5F288302" w:rsidR="00311045" w:rsidRDefault="00311045" w:rsidP="00311045">
      <w:pPr>
        <w:pStyle w:val="Heading11"/>
        <w:numPr>
          <w:ilvl w:val="0"/>
          <w:numId w:val="0"/>
        </w:numPr>
        <w:ind w:left="283"/>
      </w:pPr>
    </w:p>
    <w:p w14:paraId="1D3DAF05" w14:textId="59975702" w:rsidR="00A830FB" w:rsidRDefault="00A830FB" w:rsidP="00B075C4">
      <w:pPr>
        <w:pStyle w:val="Heading11"/>
        <w:spacing w:before="0" w:beforeAutospacing="0" w:after="0" w:afterAutospacing="0"/>
        <w:ind w:left="274" w:right="-173" w:hanging="562"/>
      </w:pPr>
      <w:r>
        <w:t xml:space="preserve">Create new </w:t>
      </w:r>
      <w:r w:rsidRPr="0094498E">
        <w:rPr>
          <w:b/>
          <w:bCs/>
        </w:rPr>
        <w:t>PersistantVolumeClaim</w:t>
      </w:r>
      <w:r>
        <w:t>:</w:t>
      </w:r>
    </w:p>
    <w:p w14:paraId="4D70B88C" w14:textId="77777777" w:rsidR="00B075C4" w:rsidRDefault="00B075C4" w:rsidP="00F4115D">
      <w:pPr>
        <w:pStyle w:val="Heading3Bullets"/>
        <w:spacing w:after="0"/>
        <w:ind w:left="562" w:right="-706" w:firstLine="0"/>
      </w:pPr>
    </w:p>
    <w:p w14:paraId="77592DA0" w14:textId="0285433A" w:rsidR="00A830FB" w:rsidRDefault="00A830FB" w:rsidP="00065C40">
      <w:pPr>
        <w:pStyle w:val="Heading3Bullets"/>
        <w:numPr>
          <w:ilvl w:val="0"/>
          <w:numId w:val="6"/>
        </w:numPr>
        <w:ind w:left="567" w:right="-710" w:hanging="283"/>
      </w:pPr>
      <w:r>
        <w:t xml:space="preserve">Name: </w:t>
      </w:r>
      <w:r w:rsidR="00CF2FC8" w:rsidRPr="0094498E">
        <w:rPr>
          <w:b/>
          <w:bCs/>
        </w:rPr>
        <w:t>pv-volume</w:t>
      </w:r>
    </w:p>
    <w:p w14:paraId="56DA6DFF" w14:textId="491E0004" w:rsidR="00A830FB" w:rsidRDefault="00A830FB" w:rsidP="00065C40">
      <w:pPr>
        <w:pStyle w:val="Heading3Bullets"/>
        <w:numPr>
          <w:ilvl w:val="0"/>
          <w:numId w:val="6"/>
        </w:numPr>
        <w:ind w:left="567" w:right="-710" w:hanging="283"/>
      </w:pPr>
      <w:r>
        <w:t xml:space="preserve">Class: </w:t>
      </w:r>
      <w:r w:rsidR="00CF2FC8" w:rsidRPr="0094498E">
        <w:rPr>
          <w:b/>
          <w:bCs/>
        </w:rPr>
        <w:t>csi-hostpath-sc</w:t>
      </w:r>
    </w:p>
    <w:p w14:paraId="70AAF461" w14:textId="404CE988" w:rsidR="00A830FB" w:rsidRDefault="00A830FB" w:rsidP="00B075C4">
      <w:pPr>
        <w:pStyle w:val="Heading3Bullets"/>
        <w:numPr>
          <w:ilvl w:val="0"/>
          <w:numId w:val="6"/>
        </w:numPr>
        <w:spacing w:after="0"/>
        <w:ind w:left="576" w:right="-706" w:hanging="288"/>
      </w:pPr>
      <w:r>
        <w:t>Capa</w:t>
      </w:r>
      <w:r w:rsidR="00CF2FC8">
        <w:t xml:space="preserve">city: </w:t>
      </w:r>
      <w:r w:rsidR="00CF2FC8" w:rsidRPr="0094498E">
        <w:rPr>
          <w:b/>
          <w:bCs/>
        </w:rPr>
        <w:t>10 Mi</w:t>
      </w:r>
    </w:p>
    <w:p w14:paraId="4C302E19" w14:textId="61BA8D56" w:rsidR="00065C40" w:rsidRDefault="00065C40" w:rsidP="00F93DE7">
      <w:pPr>
        <w:pStyle w:val="Heading11"/>
        <w:numPr>
          <w:ilvl w:val="0"/>
          <w:numId w:val="0"/>
        </w:numPr>
        <w:ind w:left="283"/>
      </w:pPr>
      <w:r>
        <w:t xml:space="preserve">Create </w:t>
      </w:r>
      <w:r w:rsidR="0051699E">
        <w:t xml:space="preserve">a new </w:t>
      </w:r>
      <w:r w:rsidR="0051699E" w:rsidRPr="0094498E">
        <w:rPr>
          <w:b/>
          <w:bCs/>
        </w:rPr>
        <w:t>Pod</w:t>
      </w:r>
      <w:r w:rsidR="0051699E">
        <w:t xml:space="preserve"> which mount the </w:t>
      </w:r>
      <w:r w:rsidR="0051699E" w:rsidRPr="0094498E">
        <w:rPr>
          <w:b/>
          <w:bCs/>
        </w:rPr>
        <w:t>PersistantVolumeClaim</w:t>
      </w:r>
      <w:r w:rsidR="0051699E">
        <w:t xml:space="preserve"> as volume.</w:t>
      </w:r>
    </w:p>
    <w:p w14:paraId="1B970059" w14:textId="5904FED4" w:rsidR="005D2A70" w:rsidRDefault="005D2A70" w:rsidP="00FB065F">
      <w:pPr>
        <w:pStyle w:val="Heading3Bullets"/>
        <w:numPr>
          <w:ilvl w:val="0"/>
          <w:numId w:val="6"/>
        </w:numPr>
        <w:ind w:left="567" w:right="-710" w:hanging="283"/>
      </w:pPr>
      <w:r>
        <w:t xml:space="preserve">Name: </w:t>
      </w:r>
      <w:r w:rsidRPr="0094498E">
        <w:rPr>
          <w:b/>
          <w:bCs/>
        </w:rPr>
        <w:t>web-server</w:t>
      </w:r>
    </w:p>
    <w:p w14:paraId="31FD6393" w14:textId="1CCBE07A" w:rsidR="005D2A70" w:rsidRDefault="005D2A70" w:rsidP="00FB065F">
      <w:pPr>
        <w:pStyle w:val="Heading3Bullets"/>
        <w:numPr>
          <w:ilvl w:val="0"/>
          <w:numId w:val="6"/>
        </w:numPr>
        <w:ind w:left="567" w:right="-710" w:hanging="283"/>
      </w:pPr>
      <w:r>
        <w:t xml:space="preserve">Image: </w:t>
      </w:r>
      <w:r w:rsidRPr="0094498E">
        <w:rPr>
          <w:b/>
          <w:bCs/>
        </w:rPr>
        <w:t>nginx</w:t>
      </w:r>
    </w:p>
    <w:p w14:paraId="53ECDB8F" w14:textId="016D6D91" w:rsidR="005D2A70" w:rsidRPr="00421C72" w:rsidRDefault="005D2A70" w:rsidP="00FB065F">
      <w:pPr>
        <w:pStyle w:val="Heading3Bullets"/>
        <w:numPr>
          <w:ilvl w:val="0"/>
          <w:numId w:val="6"/>
        </w:numPr>
        <w:ind w:left="567" w:right="-710" w:hanging="283"/>
      </w:pPr>
      <w:r>
        <w:t>Mount Path</w:t>
      </w:r>
      <w:r w:rsidR="007C10CA">
        <w:t xml:space="preserve">: </w:t>
      </w:r>
      <w:r w:rsidR="007C10CA" w:rsidRPr="0094498E">
        <w:rPr>
          <w:b/>
          <w:bCs/>
        </w:rPr>
        <w:t>/user/share/nginx/html</w:t>
      </w:r>
    </w:p>
    <w:p w14:paraId="78659EE6" w14:textId="1F9FB1A9" w:rsidR="000F4138" w:rsidRDefault="000F4138" w:rsidP="00B075C4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</w:pPr>
      <w:r w:rsidRPr="000F4138">
        <w:t xml:space="preserve">Configure the new Pod to have </w:t>
      </w:r>
      <w:r w:rsidRPr="000F4138">
        <w:rPr>
          <w:b/>
          <w:bCs/>
        </w:rPr>
        <w:t>ReadWriteOnce</w:t>
      </w:r>
      <w:r w:rsidRPr="000F4138">
        <w:t xml:space="preserve"> access on the volume</w:t>
      </w:r>
      <w:r w:rsidR="006F1FE5">
        <w:t>.</w:t>
      </w:r>
    </w:p>
    <w:p w14:paraId="3381DD2A" w14:textId="77777777" w:rsidR="0084522B" w:rsidRDefault="0084522B" w:rsidP="00B075C4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</w:pPr>
    </w:p>
    <w:p w14:paraId="5CDFCB51" w14:textId="37042F68" w:rsidR="00F55691" w:rsidRPr="00497DA3" w:rsidRDefault="00F55691" w:rsidP="00B075C4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-173"/>
        <w:rPr>
          <w:rFonts w:cstheme="minorHAnsi"/>
          <w:color w:val="0D0D0D" w:themeColor="text1" w:themeTint="F2"/>
          <w:szCs w:val="24"/>
        </w:rPr>
      </w:pPr>
      <w:r w:rsidRPr="00497DA3">
        <w:rPr>
          <w:rFonts w:cstheme="minorHAnsi"/>
          <w:color w:val="0D0D0D" w:themeColor="text1" w:themeTint="F2"/>
          <w:szCs w:val="24"/>
          <w:shd w:val="clear" w:color="auto" w:fill="FFFFFF"/>
        </w:rPr>
        <w:t xml:space="preserve">Finally, using </w:t>
      </w:r>
      <w:r w:rsidRPr="00BF24E9">
        <w:rPr>
          <w:rFonts w:cstheme="minorHAnsi"/>
          <w:b/>
          <w:bCs/>
          <w:color w:val="0D0D0D" w:themeColor="text1" w:themeTint="F2"/>
          <w:szCs w:val="24"/>
          <w:shd w:val="clear" w:color="auto" w:fill="FFFFFF"/>
        </w:rPr>
        <w:t>kubectl</w:t>
      </w:r>
      <w:r w:rsidRPr="00497DA3">
        <w:rPr>
          <w:rFonts w:cstheme="minorHAnsi"/>
          <w:color w:val="0D0D0D" w:themeColor="text1" w:themeTint="F2"/>
          <w:szCs w:val="24"/>
          <w:shd w:val="clear" w:color="auto" w:fill="FFFFFF"/>
        </w:rPr>
        <w:t xml:space="preserve"> edit or </w:t>
      </w:r>
      <w:r w:rsidRPr="00BF24E9">
        <w:rPr>
          <w:rFonts w:cstheme="minorHAnsi"/>
          <w:b/>
          <w:bCs/>
          <w:color w:val="0D0D0D" w:themeColor="text1" w:themeTint="F2"/>
          <w:szCs w:val="24"/>
          <w:shd w:val="clear" w:color="auto" w:fill="FFFFFF"/>
        </w:rPr>
        <w:t xml:space="preserve">kubectl </w:t>
      </w:r>
      <w:r w:rsidRPr="00497DA3">
        <w:rPr>
          <w:rFonts w:cstheme="minorHAnsi"/>
          <w:color w:val="0D0D0D" w:themeColor="text1" w:themeTint="F2"/>
          <w:szCs w:val="24"/>
          <w:shd w:val="clear" w:color="auto" w:fill="FFFFFF"/>
        </w:rPr>
        <w:t xml:space="preserve">patch expand the </w:t>
      </w:r>
      <w:r w:rsidRPr="00BF24E9">
        <w:rPr>
          <w:rFonts w:cstheme="minorHAnsi"/>
          <w:b/>
          <w:bCs/>
          <w:color w:val="0D0D0D" w:themeColor="text1" w:themeTint="F2"/>
          <w:szCs w:val="24"/>
          <w:shd w:val="clear" w:color="auto" w:fill="FFFFFF"/>
        </w:rPr>
        <w:t>PersistentVolumeClaim</w:t>
      </w:r>
      <w:r w:rsidRPr="00497DA3">
        <w:rPr>
          <w:rFonts w:cstheme="minorHAnsi"/>
          <w:color w:val="0D0D0D" w:themeColor="text1" w:themeTint="F2"/>
          <w:szCs w:val="24"/>
          <w:shd w:val="clear" w:color="auto" w:fill="FFFFFF"/>
        </w:rPr>
        <w:t xml:space="preserve"> to a capacity of </w:t>
      </w:r>
      <w:r w:rsidRPr="00BF24E9">
        <w:rPr>
          <w:rFonts w:cstheme="minorHAnsi"/>
          <w:b/>
          <w:bCs/>
          <w:color w:val="0D0D0D" w:themeColor="text1" w:themeTint="F2"/>
          <w:szCs w:val="24"/>
          <w:shd w:val="clear" w:color="auto" w:fill="FFFFFF"/>
        </w:rPr>
        <w:t xml:space="preserve">70Mi </w:t>
      </w:r>
      <w:r w:rsidRPr="00497DA3">
        <w:rPr>
          <w:rFonts w:cstheme="minorHAnsi"/>
          <w:color w:val="0D0D0D" w:themeColor="text1" w:themeTint="F2"/>
          <w:szCs w:val="24"/>
          <w:shd w:val="clear" w:color="auto" w:fill="FFFFFF"/>
        </w:rPr>
        <w:t>and record that change.</w:t>
      </w:r>
    </w:p>
    <w:p w14:paraId="448F8C3E" w14:textId="2807C9F3" w:rsidR="00117967" w:rsidRDefault="00E82B47" w:rsidP="00E82B47">
      <w:pPr>
        <w:pStyle w:val="Solutions"/>
      </w:pPr>
      <w:r>
        <w:t>Solutions</w:t>
      </w:r>
    </w:p>
    <w:p w14:paraId="7B841C17" w14:textId="367EE3E9" w:rsidR="00E82B47" w:rsidRPr="00E109CF" w:rsidRDefault="00E82B47" w:rsidP="00393D3D">
      <w:pPr>
        <w:pStyle w:val="NumberedSteps"/>
        <w:numPr>
          <w:ilvl w:val="0"/>
          <w:numId w:val="45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config use-</w:t>
      </w:r>
      <w:r w:rsidRPr="00170D80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conte</w:t>
      </w:r>
      <w:r w:rsidR="00EB7F69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xt</w:t>
      </w: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 hk8s</w:t>
      </w:r>
    </w:p>
    <w:p w14:paraId="49FD33CB" w14:textId="2D7399A9" w:rsidR="00E82B47" w:rsidRPr="00E109CF" w:rsidRDefault="00E82B47" w:rsidP="00393D3D">
      <w:pPr>
        <w:pStyle w:val="NumberedSteps"/>
        <w:numPr>
          <w:ilvl w:val="0"/>
          <w:numId w:val="44"/>
        </w:numPr>
        <w:spacing w:after="0"/>
        <w:ind w:left="1135" w:hanging="851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vim pvc.yml</w:t>
      </w:r>
    </w:p>
    <w:p w14:paraId="375572BC" w14:textId="6BC32C9A" w:rsidR="00F3306A" w:rsidRPr="00E109CF" w:rsidRDefault="004234E8" w:rsidP="008E7A1D">
      <w:pPr>
        <w:pStyle w:val="PlainText"/>
        <w:jc w:val="center"/>
        <w:rPr>
          <w:rFonts w:asciiTheme="minorHAnsi" w:hAnsiTheme="minorHAnsi" w:cstheme="minorHAnsi"/>
          <w:sz w:val="24"/>
          <w:szCs w:val="24"/>
        </w:rPr>
      </w:pPr>
      <w:r w:rsidRPr="004234E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9930F06" wp14:editId="49014142">
            <wp:extent cx="3476625" cy="1905966"/>
            <wp:effectExtent l="152400" t="152400" r="352425" b="361315"/>
            <wp:docPr id="176076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655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522" cy="1911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6E143" w14:textId="6E387FA7" w:rsidR="00E82B47" w:rsidRPr="00E109CF" w:rsidRDefault="00E82B47" w:rsidP="00393D3D">
      <w:pPr>
        <w:pStyle w:val="NumberedSteps"/>
        <w:numPr>
          <w:ilvl w:val="0"/>
          <w:numId w:val="44"/>
        </w:numPr>
        <w:spacing w:after="0"/>
        <w:ind w:left="1135" w:hanging="851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vim </w:t>
      </w:r>
      <w:r w:rsidR="00E740E8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pod-pvc</w:t>
      </w: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.yml</w:t>
      </w:r>
    </w:p>
    <w:p w14:paraId="20CF5CBB" w14:textId="77777777" w:rsidR="0046346E" w:rsidRDefault="0046346E" w:rsidP="0046346E">
      <w:pPr>
        <w:pStyle w:val="PlainText"/>
      </w:pPr>
    </w:p>
    <w:p w14:paraId="06464EB6" w14:textId="0DC32088" w:rsidR="00BA376F" w:rsidRDefault="00BA376F" w:rsidP="00BA376F">
      <w:pPr>
        <w:pStyle w:val="PlainText"/>
        <w:jc w:val="center"/>
      </w:pPr>
      <w:r w:rsidRPr="00BA376F">
        <w:rPr>
          <w:noProof/>
        </w:rPr>
        <w:drawing>
          <wp:inline distT="0" distB="0" distL="0" distR="0" wp14:anchorId="11C3C90A" wp14:editId="273233AB">
            <wp:extent cx="3353485" cy="2028825"/>
            <wp:effectExtent l="152400" t="152400" r="361315" b="352425"/>
            <wp:docPr id="179261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130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03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35BD3" w14:textId="116AA2A5" w:rsidR="00E82B47" w:rsidRPr="00E109CF" w:rsidRDefault="00E82B47" w:rsidP="00393D3D">
      <w:pPr>
        <w:pStyle w:val="NumberedSteps"/>
        <w:numPr>
          <w:ilvl w:val="0"/>
          <w:numId w:val="44"/>
        </w:numPr>
        <w:spacing w:after="0"/>
        <w:ind w:left="1138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lastRenderedPageBreak/>
        <w:t>kubectl edit pvc pv-volume</w:t>
      </w:r>
    </w:p>
    <w:p w14:paraId="374727ED" w14:textId="77777777" w:rsidR="006F5D29" w:rsidRPr="006F5D29" w:rsidRDefault="006F5D29" w:rsidP="006F5D29">
      <w:pPr>
        <w:pStyle w:val="PlainText"/>
      </w:pPr>
    </w:p>
    <w:p w14:paraId="62F6D871" w14:textId="767FC12F" w:rsidR="00CC2CA0" w:rsidRDefault="00AA1700" w:rsidP="006F5D29">
      <w:pPr>
        <w:pStyle w:val="PlainText"/>
        <w:jc w:val="center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AA1700">
        <w:rPr>
          <w:noProof/>
        </w:rPr>
        <w:drawing>
          <wp:inline distT="0" distB="0" distL="0" distR="0" wp14:anchorId="0727A225" wp14:editId="0E16156B">
            <wp:extent cx="3513826" cy="1920547"/>
            <wp:effectExtent l="152400" t="152400" r="353695" b="365760"/>
            <wp:docPr id="1672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59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6501" cy="1922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B9325" w14:textId="3EDA979B" w:rsidR="00E82B47" w:rsidRPr="006F5D29" w:rsidRDefault="00E82B47" w:rsidP="006F5D29">
      <w:pPr>
        <w:pStyle w:val="NumberedSteps"/>
        <w:ind w:left="1170" w:hanging="90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6F5D2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create -f pvc.yml</w:t>
      </w:r>
    </w:p>
    <w:p w14:paraId="7C68D737" w14:textId="44DEC609" w:rsidR="00E82B47" w:rsidRPr="006F5D29" w:rsidRDefault="00E82B47" w:rsidP="00BF7BED">
      <w:pPr>
        <w:pStyle w:val="NumberedSteps"/>
        <w:ind w:left="1170" w:hanging="90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6F5D2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create -f </w:t>
      </w:r>
      <w:r w:rsidR="0015450A" w:rsidRPr="006F5D2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pod-pvc</w:t>
      </w:r>
      <w:r w:rsidRPr="006F5D2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5D1564F2" w14:textId="2052393D" w:rsidR="00E82B47" w:rsidRPr="006F5D29" w:rsidRDefault="00E82B47" w:rsidP="00BF7BED">
      <w:pPr>
        <w:pStyle w:val="NumberedSteps"/>
        <w:ind w:left="1170" w:hanging="90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6F5D2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pv</w:t>
      </w:r>
    </w:p>
    <w:p w14:paraId="7C63FA6A" w14:textId="14F42FEB" w:rsidR="00117967" w:rsidRPr="00170D80" w:rsidRDefault="00E82B47" w:rsidP="00FC349F">
      <w:pPr>
        <w:pStyle w:val="NumberedSteps"/>
        <w:spacing w:after="0"/>
        <w:ind w:left="1181" w:hanging="907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6F5D29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pod</w:t>
      </w:r>
      <w:r w:rsidR="00F60F8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br/>
      </w:r>
    </w:p>
    <w:p w14:paraId="0EAA1B6A" w14:textId="673E9F47" w:rsidR="003E3F74" w:rsidRPr="00950DFD" w:rsidRDefault="003E3F74" w:rsidP="00CE4490">
      <w:pPr>
        <w:pStyle w:val="Heading11"/>
        <w:spacing w:before="0" w:beforeAutospacing="0" w:after="0" w:afterAutospacing="0"/>
        <w:ind w:left="274" w:right="-173" w:hanging="562"/>
      </w:pPr>
      <w:r>
        <w:t xml:space="preserve"> Set Configuration context: </w:t>
      </w:r>
      <w:r w:rsidRPr="002F6878">
        <w:rPr>
          <w:b/>
          <w:bCs/>
        </w:rPr>
        <w:t>xt</w:t>
      </w:r>
      <w:r>
        <w:rPr>
          <w:b/>
          <w:bCs/>
        </w:rPr>
        <w:t xml:space="preserve"> k8s</w:t>
      </w:r>
      <w:r w:rsidR="00950DFD">
        <w:rPr>
          <w:b/>
          <w:bCs/>
        </w:rPr>
        <w:t>.</w:t>
      </w:r>
    </w:p>
    <w:p w14:paraId="3D9769BD" w14:textId="77777777" w:rsidR="00950DFD" w:rsidRDefault="00950DFD" w:rsidP="00470376">
      <w:pPr>
        <w:pStyle w:val="Heading11"/>
        <w:numPr>
          <w:ilvl w:val="0"/>
          <w:numId w:val="0"/>
        </w:numPr>
        <w:spacing w:after="0" w:afterAutospacing="0"/>
        <w:ind w:left="284" w:hanging="284"/>
        <w:rPr>
          <w:b/>
          <w:bCs/>
        </w:rPr>
      </w:pPr>
    </w:p>
    <w:p w14:paraId="12289FFC" w14:textId="518A7AF7" w:rsidR="00950DFD" w:rsidRDefault="00950DFD" w:rsidP="00470376">
      <w:pPr>
        <w:pStyle w:val="Heading11"/>
        <w:numPr>
          <w:ilvl w:val="0"/>
          <w:numId w:val="0"/>
        </w:numPr>
        <w:ind w:left="283"/>
      </w:pPr>
      <w:r w:rsidRPr="00950DFD">
        <w:t xml:space="preserve">Monitor the logs of Pod </w:t>
      </w:r>
      <w:r w:rsidRPr="00950DFD">
        <w:rPr>
          <w:b/>
          <w:bCs/>
        </w:rPr>
        <w:t>bar</w:t>
      </w:r>
      <w:r w:rsidRPr="00950DFD">
        <w:t xml:space="preserve"> and:</w:t>
      </w:r>
    </w:p>
    <w:p w14:paraId="088FD152" w14:textId="6CAA34A8" w:rsidR="00470376" w:rsidRDefault="00986364" w:rsidP="004F5145">
      <w:pPr>
        <w:pStyle w:val="Heading3Bullets"/>
        <w:numPr>
          <w:ilvl w:val="0"/>
          <w:numId w:val="6"/>
        </w:numPr>
        <w:spacing w:after="0"/>
        <w:ind w:left="568" w:right="-709" w:hanging="284"/>
      </w:pPr>
      <w:r>
        <w:t>Extract log lines corresponding to error</w:t>
      </w:r>
    </w:p>
    <w:p w14:paraId="66E2D0FA" w14:textId="0B5693D3" w:rsidR="00986364" w:rsidRDefault="004F5145" w:rsidP="00DD0820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  <w:rPr>
          <w:b/>
          <w:bCs/>
        </w:rPr>
      </w:pPr>
      <w:r>
        <w:t xml:space="preserve">     </w:t>
      </w:r>
      <w:r w:rsidRPr="004F5145">
        <w:rPr>
          <w:b/>
          <w:bCs/>
        </w:rPr>
        <w:t>Unable-to-acce</w:t>
      </w:r>
      <w:r w:rsidR="00FD0452">
        <w:rPr>
          <w:b/>
          <w:bCs/>
        </w:rPr>
        <w:t>s</w:t>
      </w:r>
      <w:r w:rsidRPr="004F5145">
        <w:rPr>
          <w:b/>
          <w:bCs/>
        </w:rPr>
        <w:t>s-website</w:t>
      </w:r>
    </w:p>
    <w:p w14:paraId="74CDA940" w14:textId="77777777" w:rsidR="00ED3BFA" w:rsidRDefault="00ED3BFA" w:rsidP="00DD0820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  <w:rPr>
          <w:b/>
          <w:bCs/>
        </w:rPr>
      </w:pPr>
    </w:p>
    <w:p w14:paraId="2246575A" w14:textId="6C2AA50B" w:rsidR="00B91FF1" w:rsidRDefault="004F5145" w:rsidP="002E5F36">
      <w:pPr>
        <w:pStyle w:val="Heading3Bullets"/>
        <w:numPr>
          <w:ilvl w:val="0"/>
          <w:numId w:val="6"/>
        </w:numPr>
        <w:spacing w:after="0"/>
        <w:ind w:left="568" w:right="-709" w:hanging="284"/>
        <w:rPr>
          <w:b/>
          <w:bCs/>
        </w:rPr>
      </w:pPr>
      <w:r w:rsidRPr="00AA3F04">
        <w:t xml:space="preserve">Write them to </w:t>
      </w:r>
      <w:r w:rsidRPr="00AA3F04">
        <w:rPr>
          <w:b/>
          <w:bCs/>
        </w:rPr>
        <w:t>/opt/KUTR</w:t>
      </w:r>
      <w:r w:rsidR="00AA3F04" w:rsidRPr="00AA3F04">
        <w:rPr>
          <w:b/>
          <w:bCs/>
        </w:rPr>
        <w:t>00101/bar</w:t>
      </w:r>
    </w:p>
    <w:p w14:paraId="5FF48211" w14:textId="53BEA639" w:rsidR="000F3B90" w:rsidRPr="000F3B90" w:rsidRDefault="000F3B90" w:rsidP="000F3B90">
      <w:pPr>
        <w:pStyle w:val="Solutions"/>
      </w:pPr>
      <w:r w:rsidRPr="000F3B90">
        <w:t>Solutions</w:t>
      </w:r>
    </w:p>
    <w:p w14:paraId="5035938F" w14:textId="290171CB" w:rsidR="00A53C1D" w:rsidRPr="00162FC5" w:rsidRDefault="00A53C1D" w:rsidP="00393D3D">
      <w:pPr>
        <w:pStyle w:val="NumberedSteps"/>
        <w:numPr>
          <w:ilvl w:val="0"/>
          <w:numId w:val="46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162FC5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config use-context k8s</w:t>
      </w:r>
    </w:p>
    <w:p w14:paraId="73A6E41A" w14:textId="4D574BBD" w:rsidR="00B91FF1" w:rsidRDefault="00A53C1D" w:rsidP="00393D3D">
      <w:pPr>
        <w:pStyle w:val="NumberedSteps"/>
        <w:numPr>
          <w:ilvl w:val="0"/>
          <w:numId w:val="46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162FC5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kubectl logs bar | grep unable-to-access-website &gt; /opt/KUSSIN/bar</w:t>
      </w:r>
    </w:p>
    <w:p w14:paraId="08ECE9BC" w14:textId="77777777" w:rsidR="00AE0550" w:rsidRDefault="00AE0550" w:rsidP="0064213B">
      <w:pPr>
        <w:pStyle w:val="Heading11"/>
        <w:numPr>
          <w:ilvl w:val="0"/>
          <w:numId w:val="0"/>
        </w:numPr>
        <w:spacing w:before="0" w:beforeAutospacing="0" w:after="0" w:afterAutospacing="0"/>
        <w:ind w:left="283" w:right="141"/>
        <w:jc w:val="both"/>
      </w:pPr>
    </w:p>
    <w:p w14:paraId="2AA112D4" w14:textId="2F23BBEB" w:rsidR="00CA587E" w:rsidRDefault="003017D8" w:rsidP="0064213B">
      <w:pPr>
        <w:pStyle w:val="Heading11"/>
        <w:spacing w:before="0" w:beforeAutospacing="0" w:after="0" w:afterAutospacing="0"/>
        <w:ind w:right="141"/>
        <w:jc w:val="both"/>
      </w:pPr>
      <w:r>
        <w:t xml:space="preserve">Without changing its existing containers, an existing Pod needs to be integrated </w:t>
      </w:r>
      <w:r w:rsidR="00780EB8">
        <w:t xml:space="preserve">into </w:t>
      </w:r>
      <w:r w:rsidR="00CA587E">
        <w:t xml:space="preserve">   </w:t>
      </w:r>
      <w:r w:rsidR="00780EB8">
        <w:t xml:space="preserve">kubernetes built-in login architecture </w:t>
      </w:r>
      <w:r w:rsidR="00780EB8" w:rsidRPr="0042746C">
        <w:rPr>
          <w:b/>
          <w:bCs/>
        </w:rPr>
        <w:t>(e.g kubelet logs)</w:t>
      </w:r>
      <w:r w:rsidR="00126BB8">
        <w:t xml:space="preserve">. Adding a </w:t>
      </w:r>
      <w:r w:rsidR="0042746C">
        <w:t>streaming</w:t>
      </w:r>
      <w:r w:rsidR="00126BB8">
        <w:t xml:space="preserve"> </w:t>
      </w:r>
      <w:r w:rsidR="00126BB8" w:rsidRPr="0042746C">
        <w:rPr>
          <w:b/>
          <w:bCs/>
        </w:rPr>
        <w:t>sidecar</w:t>
      </w:r>
      <w:r w:rsidR="00126BB8">
        <w:t xml:space="preserve"> container is a good and common way to accomp</w:t>
      </w:r>
      <w:r w:rsidR="0042746C">
        <w:t>lish this requirement</w:t>
      </w:r>
      <w:r w:rsidR="00211A2D">
        <w:t>.</w:t>
      </w:r>
    </w:p>
    <w:p w14:paraId="2C29C2CB" w14:textId="77777777" w:rsidR="00211A2D" w:rsidRDefault="00211A2D" w:rsidP="0064213B">
      <w:pPr>
        <w:pStyle w:val="Heading11"/>
        <w:numPr>
          <w:ilvl w:val="0"/>
          <w:numId w:val="0"/>
        </w:numPr>
        <w:spacing w:before="0" w:beforeAutospacing="0" w:after="0" w:afterAutospacing="0"/>
        <w:ind w:left="284" w:right="141"/>
        <w:jc w:val="both"/>
      </w:pPr>
    </w:p>
    <w:p w14:paraId="451434FB" w14:textId="594C32DF" w:rsidR="00211A2D" w:rsidRDefault="00211A2D" w:rsidP="0064213B">
      <w:pPr>
        <w:pStyle w:val="Heading3Bullets"/>
        <w:numPr>
          <w:ilvl w:val="0"/>
          <w:numId w:val="6"/>
        </w:numPr>
        <w:spacing w:after="0"/>
        <w:ind w:left="568" w:right="141" w:hanging="284"/>
        <w:jc w:val="both"/>
      </w:pPr>
      <w:r>
        <w:t xml:space="preserve">Add a </w:t>
      </w:r>
      <w:r w:rsidRPr="00494DF6">
        <w:rPr>
          <w:b/>
          <w:bCs/>
        </w:rPr>
        <w:t>busybox sideca</w:t>
      </w:r>
      <w:r w:rsidR="00F71161" w:rsidRPr="00494DF6">
        <w:rPr>
          <w:b/>
          <w:bCs/>
        </w:rPr>
        <w:t>r</w:t>
      </w:r>
      <w:r w:rsidR="00F71161">
        <w:t xml:space="preserve"> container to the existing Pod </w:t>
      </w:r>
      <w:r w:rsidR="00F71161" w:rsidRPr="000B28E6">
        <w:rPr>
          <w:b/>
          <w:bCs/>
        </w:rPr>
        <w:t>legacy-app</w:t>
      </w:r>
      <w:r w:rsidR="00F71161">
        <w:t>. The new sidecar container</w:t>
      </w:r>
      <w:r w:rsidR="001A6BAE">
        <w:t xml:space="preserve"> has to run the following command:</w:t>
      </w:r>
    </w:p>
    <w:p w14:paraId="02B37A3D" w14:textId="77777777" w:rsidR="001A6BAE" w:rsidRDefault="001A6BAE" w:rsidP="0064213B">
      <w:pPr>
        <w:pStyle w:val="Heading3Bullets"/>
        <w:spacing w:after="0"/>
        <w:ind w:left="568" w:right="141" w:firstLine="0"/>
        <w:jc w:val="both"/>
      </w:pPr>
    </w:p>
    <w:p w14:paraId="06DD916B" w14:textId="3F7E5E84" w:rsidR="001A6BAE" w:rsidRDefault="001A6BAE" w:rsidP="0064213B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141" w:firstLine="342"/>
        <w:jc w:val="both"/>
        <w:rPr>
          <w:color w:val="C00000"/>
        </w:rPr>
      </w:pPr>
      <w:r w:rsidRPr="001A6BAE">
        <w:rPr>
          <w:color w:val="C00000"/>
        </w:rPr>
        <w:t>/bin/</w:t>
      </w:r>
      <w:proofErr w:type="spellStart"/>
      <w:r w:rsidRPr="001A6BAE">
        <w:rPr>
          <w:color w:val="C00000"/>
        </w:rPr>
        <w:t>sh</w:t>
      </w:r>
      <w:proofErr w:type="spellEnd"/>
      <w:r w:rsidRPr="001A6BAE">
        <w:rPr>
          <w:color w:val="C00000"/>
        </w:rPr>
        <w:t xml:space="preserve"> -c tail -n+1 /var/log/legacy-app.log</w:t>
      </w:r>
    </w:p>
    <w:p w14:paraId="57A490BF" w14:textId="77777777" w:rsidR="00930A94" w:rsidRDefault="00930A94" w:rsidP="0064213B">
      <w:pPr>
        <w:pStyle w:val="Heading11"/>
        <w:numPr>
          <w:ilvl w:val="0"/>
          <w:numId w:val="0"/>
        </w:numPr>
        <w:spacing w:before="0" w:beforeAutospacing="0" w:after="0" w:afterAutospacing="0"/>
        <w:ind w:left="288" w:right="141"/>
        <w:jc w:val="both"/>
        <w:rPr>
          <w:color w:val="C00000"/>
        </w:rPr>
      </w:pPr>
    </w:p>
    <w:p w14:paraId="7E0E6FB9" w14:textId="4567C692" w:rsidR="00930A94" w:rsidRDefault="00930A94" w:rsidP="0064213B">
      <w:pPr>
        <w:pStyle w:val="Heading3Bullets"/>
        <w:numPr>
          <w:ilvl w:val="0"/>
          <w:numId w:val="6"/>
        </w:numPr>
        <w:spacing w:after="0"/>
        <w:ind w:left="568" w:right="141" w:hanging="284"/>
        <w:jc w:val="both"/>
      </w:pPr>
      <w:r w:rsidRPr="00AB5CCB">
        <w:t xml:space="preserve">Use a volume mount named </w:t>
      </w:r>
      <w:r w:rsidRPr="001654AE">
        <w:t>logs</w:t>
      </w:r>
      <w:r w:rsidRPr="00AB5CCB">
        <w:t xml:space="preserve"> to make the file </w:t>
      </w:r>
      <w:r w:rsidRPr="000B28E6">
        <w:rPr>
          <w:b/>
          <w:bCs/>
        </w:rPr>
        <w:t>/var/log/</w:t>
      </w:r>
      <w:r w:rsidR="00AB5CCB" w:rsidRPr="000B28E6">
        <w:rPr>
          <w:b/>
          <w:bCs/>
        </w:rPr>
        <w:t>legacy-app.log</w:t>
      </w:r>
      <w:r w:rsidR="00281166" w:rsidRPr="001654AE">
        <w:t xml:space="preserve"> </w:t>
      </w:r>
      <w:r w:rsidR="00281166" w:rsidRPr="00DB7EAE">
        <w:t>available to the sidecar container</w:t>
      </w:r>
      <w:r w:rsidR="00BC7239" w:rsidRPr="00DB7EAE">
        <w:t>.</w:t>
      </w:r>
    </w:p>
    <w:p w14:paraId="486DD672" w14:textId="77777777" w:rsidR="00A67AAA" w:rsidRDefault="00A67AAA" w:rsidP="0064213B">
      <w:pPr>
        <w:pStyle w:val="Heading11"/>
        <w:numPr>
          <w:ilvl w:val="0"/>
          <w:numId w:val="0"/>
        </w:numPr>
        <w:spacing w:before="0" w:beforeAutospacing="0" w:after="0" w:afterAutospacing="0"/>
        <w:ind w:left="284" w:right="141"/>
        <w:jc w:val="both"/>
      </w:pPr>
    </w:p>
    <w:p w14:paraId="61C9FC06" w14:textId="03869D83" w:rsidR="008622FC" w:rsidRPr="00550905" w:rsidRDefault="008622FC" w:rsidP="0064213B">
      <w:pPr>
        <w:pStyle w:val="Heading3Bullets"/>
        <w:numPr>
          <w:ilvl w:val="0"/>
          <w:numId w:val="6"/>
        </w:numPr>
        <w:spacing w:after="0"/>
        <w:ind w:left="568" w:right="141" w:hanging="284"/>
        <w:jc w:val="both"/>
      </w:pPr>
      <w:r>
        <w:t xml:space="preserve">Don’t modify the existing container, </w:t>
      </w:r>
      <w:r w:rsidR="00EC27A0">
        <w:t>don’t</w:t>
      </w:r>
      <w:r>
        <w:t xml:space="preserve"> modify the path of the log file, both </w:t>
      </w:r>
      <w:proofErr w:type="gramStart"/>
      <w:r>
        <w:t>container</w:t>
      </w:r>
      <w:proofErr w:type="gramEnd"/>
      <w:r>
        <w:t xml:space="preserve"> must access it a</w:t>
      </w:r>
      <w:r w:rsidR="006A2661">
        <w:t xml:space="preserve">t </w:t>
      </w:r>
      <w:r w:rsidR="006A2661" w:rsidRPr="00EC27A0">
        <w:rPr>
          <w:b/>
          <w:bCs/>
        </w:rPr>
        <w:t>/var/log/legacy-app.log</w:t>
      </w:r>
      <w:r w:rsidR="00F208E6" w:rsidRPr="00550905">
        <w:t>.</w:t>
      </w:r>
    </w:p>
    <w:p w14:paraId="13812A18" w14:textId="77777777" w:rsidR="00F1276F" w:rsidRDefault="00F1276F" w:rsidP="00B21349">
      <w:pPr>
        <w:pStyle w:val="Solutions"/>
      </w:pPr>
    </w:p>
    <w:p w14:paraId="776DC5BB" w14:textId="7452472B" w:rsidR="00B21349" w:rsidRDefault="00B21349" w:rsidP="00B21349">
      <w:pPr>
        <w:pStyle w:val="Solutions"/>
      </w:pPr>
      <w:r>
        <w:t>Solutions</w:t>
      </w:r>
    </w:p>
    <w:p w14:paraId="25FE0280" w14:textId="40173A15" w:rsidR="007E12FB" w:rsidRPr="00586381" w:rsidRDefault="007E12FB" w:rsidP="00393D3D">
      <w:pPr>
        <w:pStyle w:val="NumberedSteps"/>
        <w:numPr>
          <w:ilvl w:val="0"/>
          <w:numId w:val="47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wk8s</w:t>
      </w:r>
    </w:p>
    <w:p w14:paraId="1CB2A98A" w14:textId="0C52EBBA" w:rsidR="007E12FB" w:rsidRPr="00586381" w:rsidRDefault="007E12FB" w:rsidP="00393D3D">
      <w:pPr>
        <w:pStyle w:val="NumberedSteps"/>
        <w:numPr>
          <w:ilvl w:val="0"/>
          <w:numId w:val="46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pod</w:t>
      </w:r>
    </w:p>
    <w:p w14:paraId="0D1EE016" w14:textId="1D8208AA" w:rsidR="007E12FB" w:rsidRPr="00586381" w:rsidRDefault="007E12FB" w:rsidP="00393D3D">
      <w:pPr>
        <w:pStyle w:val="NumberedSteps"/>
        <w:numPr>
          <w:ilvl w:val="0"/>
          <w:numId w:val="46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pod big-corp-app -o yaml &gt; side</w:t>
      </w:r>
      <w:r w:rsidR="00FD6908"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car</w:t>
      </w: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7487745F" w14:textId="5BCEF8BA" w:rsidR="007E12FB" w:rsidRPr="00586381" w:rsidRDefault="007E12FB" w:rsidP="00393D3D">
      <w:pPr>
        <w:pStyle w:val="NumberedSteps"/>
        <w:numPr>
          <w:ilvl w:val="0"/>
          <w:numId w:val="46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delete pod big-corp-app</w:t>
      </w:r>
    </w:p>
    <w:p w14:paraId="0B884C30" w14:textId="0259735A" w:rsidR="007E12FB" w:rsidRPr="00586381" w:rsidRDefault="007E12FB" w:rsidP="00393D3D">
      <w:pPr>
        <w:pStyle w:val="NumberedSteps"/>
        <w:numPr>
          <w:ilvl w:val="0"/>
          <w:numId w:val="46"/>
        </w:numPr>
        <w:spacing w:after="0"/>
        <w:ind w:left="1138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vim side</w:t>
      </w:r>
      <w:r w:rsidR="00FD6908"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car</w:t>
      </w: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.yml</w:t>
      </w:r>
    </w:p>
    <w:p w14:paraId="434FA568" w14:textId="2719EA12" w:rsidR="00BA7F0E" w:rsidRPr="00BA7F0E" w:rsidRDefault="00BA7F0E" w:rsidP="008F6244">
      <w:pPr>
        <w:pStyle w:val="PlainText"/>
        <w:jc w:val="center"/>
      </w:pPr>
      <w:r w:rsidRPr="00BA7F0E">
        <w:rPr>
          <w:noProof/>
        </w:rPr>
        <w:drawing>
          <wp:inline distT="0" distB="0" distL="0" distR="0" wp14:anchorId="28358324" wp14:editId="6BF58E4E">
            <wp:extent cx="4085006" cy="1745411"/>
            <wp:effectExtent l="152400" t="152400" r="353695" b="369570"/>
            <wp:docPr id="90421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16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8837" cy="175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F6099" w14:textId="1197BFFF" w:rsidR="00B21349" w:rsidRPr="00E109CF" w:rsidRDefault="007E12FB" w:rsidP="00393D3D">
      <w:pPr>
        <w:pStyle w:val="NumberedSteps"/>
        <w:numPr>
          <w:ilvl w:val="0"/>
          <w:numId w:val="46"/>
        </w:numPr>
        <w:ind w:left="1134" w:hanging="850"/>
        <w:rPr>
          <w:rFonts w:asciiTheme="minorHAnsi" w:hAnsiTheme="minorHAnsi" w:cstheme="minorHAnsi"/>
          <w:color w:val="0F243E" w:themeColor="text2" w:themeShade="80"/>
          <w:sz w:val="24"/>
          <w:szCs w:val="24"/>
        </w:rPr>
      </w:pP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 xml:space="preserve">kubectl </w:t>
      </w:r>
      <w:proofErr w:type="gramStart"/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create  -</w:t>
      </w:r>
      <w:proofErr w:type="gramEnd"/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f  side</w:t>
      </w:r>
      <w:r w:rsidR="00B36EC5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car</w:t>
      </w:r>
      <w:r w:rsidRPr="00E109CF">
        <w:rPr>
          <w:rFonts w:asciiTheme="minorHAnsi" w:hAnsiTheme="minorHAnsi" w:cstheme="minorHAnsi"/>
          <w:color w:val="0F243E" w:themeColor="text2" w:themeShade="80"/>
          <w:sz w:val="24"/>
          <w:szCs w:val="24"/>
        </w:rPr>
        <w:t>.yml</w:t>
      </w:r>
    </w:p>
    <w:p w14:paraId="5C68A8B1" w14:textId="77777777" w:rsidR="0011330E" w:rsidRPr="0011330E" w:rsidRDefault="0011330E" w:rsidP="0011330E">
      <w:pPr>
        <w:pStyle w:val="PlainText"/>
      </w:pPr>
    </w:p>
    <w:p w14:paraId="21CCE9D6" w14:textId="08B05400" w:rsidR="00EB0BB9" w:rsidRPr="001012DF" w:rsidRDefault="001012DF" w:rsidP="003B2BE7">
      <w:pPr>
        <w:pStyle w:val="Heading11"/>
        <w:spacing w:before="0" w:beforeAutospacing="0" w:after="0" w:afterAutospacing="0"/>
        <w:ind w:left="274" w:right="-173" w:hanging="562"/>
      </w:pPr>
      <w:r>
        <w:t xml:space="preserve">Set Configuration context: </w:t>
      </w:r>
      <w:r w:rsidRPr="002F6878">
        <w:rPr>
          <w:b/>
          <w:bCs/>
        </w:rPr>
        <w:t>xt</w:t>
      </w:r>
      <w:r>
        <w:rPr>
          <w:b/>
          <w:bCs/>
        </w:rPr>
        <w:t xml:space="preserve"> k8s.</w:t>
      </w:r>
    </w:p>
    <w:p w14:paraId="5C5FB4C8" w14:textId="77777777" w:rsidR="001012DF" w:rsidRPr="001012DF" w:rsidRDefault="001012DF" w:rsidP="003D0497">
      <w:pPr>
        <w:pStyle w:val="Heading11"/>
        <w:numPr>
          <w:ilvl w:val="0"/>
          <w:numId w:val="0"/>
        </w:numPr>
        <w:spacing w:before="0" w:beforeAutospacing="0" w:after="0" w:afterAutospacing="0"/>
        <w:ind w:left="274" w:right="-173"/>
      </w:pPr>
    </w:p>
    <w:p w14:paraId="6B8CBC30" w14:textId="03C9E9C2" w:rsidR="001012DF" w:rsidRDefault="001012DF" w:rsidP="00411112">
      <w:pPr>
        <w:pStyle w:val="Heading3Bullets"/>
        <w:numPr>
          <w:ilvl w:val="0"/>
          <w:numId w:val="6"/>
        </w:numPr>
        <w:spacing w:after="0"/>
        <w:ind w:left="568" w:right="141" w:hanging="284"/>
        <w:jc w:val="both"/>
      </w:pPr>
      <w:r>
        <w:t xml:space="preserve">From the pod </w:t>
      </w:r>
      <w:r w:rsidRPr="00BC7CC3">
        <w:t>la</w:t>
      </w:r>
      <w:r w:rsidR="001B044E" w:rsidRPr="00BC7CC3">
        <w:t>bel</w:t>
      </w:r>
      <w:r w:rsidR="001B044E">
        <w:t xml:space="preserve"> </w:t>
      </w:r>
      <w:r w:rsidR="001B044E" w:rsidRPr="0084409D">
        <w:rPr>
          <w:b/>
          <w:bCs/>
        </w:rPr>
        <w:t>name=cpu-loader</w:t>
      </w:r>
      <w:r w:rsidR="001B044E">
        <w:t>, find pods running high CPU workloads and write the name</w:t>
      </w:r>
      <w:r w:rsidR="00697CCF">
        <w:t xml:space="preserve"> of the pod consuming most CPU to the file</w:t>
      </w:r>
      <w:r w:rsidR="0084409D">
        <w:t xml:space="preserve"> </w:t>
      </w:r>
      <w:r w:rsidR="0084409D" w:rsidRPr="00F915A6">
        <w:rPr>
          <w:b/>
        </w:rPr>
        <w:t>/opt/KUTR00401.txt</w:t>
      </w:r>
      <w:r w:rsidR="0084409D">
        <w:t xml:space="preserve"> (Which already exists). </w:t>
      </w:r>
    </w:p>
    <w:p w14:paraId="7CE7BC6F" w14:textId="7295727C" w:rsidR="00A067FB" w:rsidRDefault="00A067FB" w:rsidP="00A067FB">
      <w:pPr>
        <w:pStyle w:val="Solutions"/>
      </w:pPr>
      <w:r>
        <w:t>Solutions</w:t>
      </w:r>
    </w:p>
    <w:p w14:paraId="083D3022" w14:textId="61C4FB4D" w:rsidR="00A067FB" w:rsidRPr="00586381" w:rsidRDefault="00A067FB" w:rsidP="00393D3D">
      <w:pPr>
        <w:pStyle w:val="NumberedSteps"/>
        <w:numPr>
          <w:ilvl w:val="0"/>
          <w:numId w:val="4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k8s</w:t>
      </w:r>
    </w:p>
    <w:p w14:paraId="2E6C4306" w14:textId="14E8B48C" w:rsidR="00A067FB" w:rsidRPr="00586381" w:rsidRDefault="00A067FB" w:rsidP="00393D3D">
      <w:pPr>
        <w:pStyle w:val="NumberedSteps"/>
        <w:numPr>
          <w:ilvl w:val="0"/>
          <w:numId w:val="4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top pod -l</w:t>
      </w:r>
      <w:r w:rsidR="00AF7E00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abels</w:t>
      </w: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name=cpu-loader</w:t>
      </w:r>
    </w:p>
    <w:p w14:paraId="1E72C3A6" w14:textId="3B4BD73B" w:rsidR="00A067FB" w:rsidRPr="00586381" w:rsidRDefault="00A067FB" w:rsidP="00393D3D">
      <w:pPr>
        <w:pStyle w:val="NumberedSteps"/>
        <w:numPr>
          <w:ilvl w:val="0"/>
          <w:numId w:val="48"/>
        </w:numPr>
        <w:spacing w:after="0"/>
        <w:ind w:left="1138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6381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echo "fdkfgjk-ofkg-node" &gt; /opt/KUTR4001/KUTR401.xt</w:t>
      </w:r>
    </w:p>
    <w:p w14:paraId="283EB70A" w14:textId="77777777" w:rsidR="00E87998" w:rsidRDefault="00E87998" w:rsidP="00F50FB4">
      <w:pPr>
        <w:pStyle w:val="Heading11"/>
        <w:numPr>
          <w:ilvl w:val="0"/>
          <w:numId w:val="0"/>
        </w:numPr>
        <w:spacing w:before="0" w:beforeAutospacing="0" w:after="0" w:afterAutospacing="0"/>
        <w:ind w:left="274" w:right="-173"/>
      </w:pPr>
    </w:p>
    <w:p w14:paraId="0BBFE45E" w14:textId="26D3D929" w:rsidR="00027AF0" w:rsidRPr="004F5145" w:rsidRDefault="00027AF0" w:rsidP="00EA35EA">
      <w:pPr>
        <w:pStyle w:val="Heading11"/>
        <w:spacing w:before="0" w:beforeAutospacing="0" w:after="0" w:afterAutospacing="0"/>
        <w:ind w:left="274" w:right="-142" w:hanging="562"/>
      </w:pPr>
      <w:r>
        <w:t xml:space="preserve">A kubernetes worker node, named </w:t>
      </w:r>
      <w:r w:rsidR="00E30DF4" w:rsidRPr="00E30DF4">
        <w:rPr>
          <w:b/>
          <w:bCs/>
        </w:rPr>
        <w:t>wk8s-node-0</w:t>
      </w:r>
      <w:r w:rsidR="00E30DF4">
        <w:t xml:space="preserve"> is in state </w:t>
      </w:r>
      <w:r w:rsidR="00E30DF4" w:rsidRPr="00E30DF4">
        <w:rPr>
          <w:b/>
          <w:bCs/>
        </w:rPr>
        <w:t>NotReady</w:t>
      </w:r>
      <w:r w:rsidR="00E30DF4">
        <w:rPr>
          <w:b/>
          <w:bCs/>
        </w:rPr>
        <w:t xml:space="preserve">. </w:t>
      </w:r>
      <w:r w:rsidR="00E30DF4">
        <w:t>Investigate why</w:t>
      </w:r>
      <w:r w:rsidR="00D63CA5">
        <w:t xml:space="preserve"> this is the case, and perform any </w:t>
      </w:r>
      <w:r w:rsidR="00E90821">
        <w:t>appropriate steps to bring the node to a Ready state, ensuring that any changes are made permanent.</w:t>
      </w:r>
    </w:p>
    <w:p w14:paraId="0436375F" w14:textId="77777777" w:rsidR="007D1CB6" w:rsidRDefault="007D1CB6" w:rsidP="00450955">
      <w:pPr>
        <w:pStyle w:val="Heading3Bullets"/>
        <w:spacing w:after="0"/>
        <w:ind w:left="568" w:right="-709" w:firstLine="0"/>
      </w:pPr>
    </w:p>
    <w:p w14:paraId="651D91AC" w14:textId="7EA467FC" w:rsidR="00C83D6C" w:rsidRDefault="00C83D6C" w:rsidP="00450955">
      <w:pPr>
        <w:pStyle w:val="Heading3Bullets"/>
        <w:numPr>
          <w:ilvl w:val="0"/>
          <w:numId w:val="6"/>
        </w:numPr>
        <w:spacing w:after="0"/>
        <w:ind w:left="568" w:right="-709" w:hanging="284"/>
      </w:pPr>
      <w:r>
        <w:t>You can SSH to the failed node using ssh wk8s-node-0</w:t>
      </w:r>
    </w:p>
    <w:p w14:paraId="4E8AA509" w14:textId="621410D4" w:rsidR="00DB726F" w:rsidRDefault="00DB726F" w:rsidP="00DB726F">
      <w:pPr>
        <w:pStyle w:val="Solutions"/>
      </w:pPr>
      <w:r>
        <w:t>Solutions</w:t>
      </w:r>
    </w:p>
    <w:p w14:paraId="425F0D64" w14:textId="7D462FCB" w:rsidR="001E302C" w:rsidRPr="00511D33" w:rsidRDefault="001E302C" w:rsidP="00393D3D">
      <w:pPr>
        <w:pStyle w:val="NumberedSteps"/>
        <w:numPr>
          <w:ilvl w:val="0"/>
          <w:numId w:val="49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11D3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wk8s</w:t>
      </w:r>
    </w:p>
    <w:p w14:paraId="53919696" w14:textId="2B814C9D" w:rsidR="001E302C" w:rsidRPr="00511D33" w:rsidRDefault="001E302C" w:rsidP="00393D3D">
      <w:pPr>
        <w:pStyle w:val="NumberedSteps"/>
        <w:numPr>
          <w:ilvl w:val="0"/>
          <w:numId w:val="4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11D3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ssh wk8s-node-o</w:t>
      </w:r>
    </w:p>
    <w:p w14:paraId="134AC97E" w14:textId="2B0A3FCE" w:rsidR="001E302C" w:rsidRPr="00511D33" w:rsidRDefault="001E302C" w:rsidP="00393D3D">
      <w:pPr>
        <w:pStyle w:val="NumberedSteps"/>
        <w:numPr>
          <w:ilvl w:val="0"/>
          <w:numId w:val="4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11D3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systemctl restart kubelet</w:t>
      </w:r>
    </w:p>
    <w:p w14:paraId="1A90AC01" w14:textId="50F30F88" w:rsidR="00DB726F" w:rsidRDefault="001E302C" w:rsidP="00393D3D">
      <w:pPr>
        <w:pStyle w:val="NumberedSteps"/>
        <w:numPr>
          <w:ilvl w:val="0"/>
          <w:numId w:val="4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11D3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systemctl enable kubelet</w:t>
      </w:r>
    </w:p>
    <w:p w14:paraId="202FD41B" w14:textId="77777777" w:rsidR="00886D66" w:rsidRDefault="00886D66" w:rsidP="00886D66">
      <w:pPr>
        <w:pStyle w:val="PlainText"/>
      </w:pPr>
    </w:p>
    <w:p w14:paraId="2EA3ED2A" w14:textId="77777777" w:rsidR="00886D66" w:rsidRDefault="00886D66" w:rsidP="00886D66">
      <w:pPr>
        <w:pStyle w:val="PlainText"/>
      </w:pPr>
    </w:p>
    <w:p w14:paraId="402E36E2" w14:textId="77777777" w:rsidR="00886D66" w:rsidRDefault="00886D66" w:rsidP="00886D66">
      <w:pPr>
        <w:pStyle w:val="PlainText"/>
      </w:pPr>
    </w:p>
    <w:p w14:paraId="3706A9E3" w14:textId="77777777" w:rsidR="00886D66" w:rsidRDefault="00886D66" w:rsidP="00886D66">
      <w:pPr>
        <w:pStyle w:val="PlainText"/>
      </w:pPr>
    </w:p>
    <w:p w14:paraId="56DA9697" w14:textId="4A2B2855" w:rsidR="00886D66" w:rsidRDefault="00886D66" w:rsidP="00886D66">
      <w:pPr>
        <w:pStyle w:val="Heading1"/>
      </w:pPr>
      <w:bookmarkStart w:id="5" w:name="_Toc183589554"/>
      <w:r>
        <w:lastRenderedPageBreak/>
        <w:t>CKA-QUESTIONS(</w:t>
      </w:r>
      <w:r w:rsidR="006F01A4">
        <w:t>YOUT</w:t>
      </w:r>
      <w:r w:rsidR="00586381">
        <w:t>UBE)</w:t>
      </w:r>
      <w:bookmarkEnd w:id="5"/>
    </w:p>
    <w:p w14:paraId="47754F89" w14:textId="77777777" w:rsidR="00886D66" w:rsidRDefault="00886D66" w:rsidP="00886D66">
      <w:pPr>
        <w:pStyle w:val="PlainText"/>
      </w:pPr>
    </w:p>
    <w:p w14:paraId="2CE069ED" w14:textId="19E17F37" w:rsidR="006317FD" w:rsidRDefault="000C10C4" w:rsidP="00393D3D">
      <w:pPr>
        <w:pStyle w:val="Heading10"/>
        <w:numPr>
          <w:ilvl w:val="0"/>
          <w:numId w:val="61"/>
        </w:numPr>
        <w:tabs>
          <w:tab w:val="left" w:pos="270"/>
        </w:tabs>
        <w:ind w:hanging="900"/>
      </w:pPr>
      <w:r>
        <w:t xml:space="preserve"> Join a node to the cluster</w:t>
      </w:r>
      <w:r w:rsidR="00C6409D">
        <w:t xml:space="preserve"> </w:t>
      </w:r>
    </w:p>
    <w:p w14:paraId="1F4090C9" w14:textId="1E04CAD0" w:rsidR="00C6409D" w:rsidRDefault="00F2566E" w:rsidP="00F2566E">
      <w:pPr>
        <w:pStyle w:val="Solutions"/>
      </w:pPr>
      <w:r>
        <w:t>Solutions</w:t>
      </w:r>
    </w:p>
    <w:p w14:paraId="42557D06" w14:textId="64066564" w:rsidR="00F2566E" w:rsidRDefault="008B6F94" w:rsidP="00393D3D">
      <w:pPr>
        <w:pStyle w:val="NumberedSteps"/>
        <w:numPr>
          <w:ilvl w:val="0"/>
          <w:numId w:val="62"/>
        </w:numPr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393D3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kubeadm token create --print-join-command</w:t>
      </w:r>
    </w:p>
    <w:p w14:paraId="121075B8" w14:textId="1B4B866B" w:rsidR="00DB4451" w:rsidRPr="00A24C69" w:rsidRDefault="00DB4451" w:rsidP="00A24C69">
      <w:pPr>
        <w:pStyle w:val="Heading11"/>
        <w:rPr>
          <w:rFonts w:cstheme="minorHAnsi"/>
        </w:rPr>
      </w:pPr>
      <w:r w:rsidRPr="00A24C69">
        <w:rPr>
          <w:rFonts w:cstheme="minorHAnsi"/>
        </w:rPr>
        <w:t xml:space="preserve">Create </w:t>
      </w:r>
      <w:r w:rsidRPr="00967C08">
        <w:rPr>
          <w:rFonts w:cstheme="minorHAnsi"/>
          <w:b/>
          <w:bCs/>
        </w:rPr>
        <w:t>ReplicaSet</w:t>
      </w:r>
      <w:r w:rsidRPr="00A24C69">
        <w:rPr>
          <w:rFonts w:cstheme="minorHAnsi"/>
        </w:rPr>
        <w:t xml:space="preserve"> Name </w:t>
      </w:r>
      <w:r w:rsidRPr="00967C08">
        <w:rPr>
          <w:rFonts w:cstheme="minorHAnsi"/>
          <w:b/>
          <w:bCs/>
        </w:rPr>
        <w:t>appychip</w:t>
      </w:r>
      <w:r w:rsidRPr="00A24C69">
        <w:rPr>
          <w:rFonts w:cstheme="minorHAnsi"/>
        </w:rPr>
        <w:t xml:space="preserve">, </w:t>
      </w:r>
      <w:proofErr w:type="gramStart"/>
      <w:r w:rsidRPr="00A24C69">
        <w:rPr>
          <w:rFonts w:cstheme="minorHAnsi"/>
        </w:rPr>
        <w:t>image:</w:t>
      </w:r>
      <w:r w:rsidRPr="00967C08">
        <w:rPr>
          <w:rFonts w:cstheme="minorHAnsi"/>
          <w:b/>
          <w:bCs/>
        </w:rPr>
        <w:t>nginx</w:t>
      </w:r>
      <w:proofErr w:type="gramEnd"/>
      <w:r w:rsidRPr="00967C08">
        <w:rPr>
          <w:rFonts w:cstheme="minorHAnsi"/>
          <w:b/>
          <w:bCs/>
        </w:rPr>
        <w:t>:1.18</w:t>
      </w:r>
      <w:r w:rsidRPr="00A24C69">
        <w:rPr>
          <w:rFonts w:cstheme="minorHAnsi"/>
        </w:rPr>
        <w:t>, Replicaset:</w:t>
      </w:r>
      <w:r w:rsidRPr="00967C08">
        <w:rPr>
          <w:rFonts w:cstheme="minorHAnsi"/>
          <w:b/>
          <w:bCs/>
        </w:rPr>
        <w:t xml:space="preserve">4 </w:t>
      </w:r>
    </w:p>
    <w:p w14:paraId="1C80DAF4" w14:textId="75AD9ABE" w:rsidR="00DB4451" w:rsidRPr="00A24C69" w:rsidRDefault="00DB4451" w:rsidP="003433B1">
      <w:pPr>
        <w:pStyle w:val="Heading11"/>
        <w:numPr>
          <w:ilvl w:val="0"/>
          <w:numId w:val="0"/>
        </w:numPr>
        <w:ind w:left="283"/>
        <w:rPr>
          <w:rFonts w:cstheme="minorHAnsi"/>
        </w:rPr>
      </w:pPr>
      <w:r w:rsidRPr="00A24C69">
        <w:rPr>
          <w:rFonts w:cstheme="minorHAnsi"/>
        </w:rPr>
        <w:t xml:space="preserve">There is already a </w:t>
      </w:r>
      <w:r w:rsidR="00967C08" w:rsidRPr="00967C08">
        <w:rPr>
          <w:rFonts w:cstheme="minorHAnsi"/>
          <w:b/>
          <w:bCs/>
        </w:rPr>
        <w:t>p</w:t>
      </w:r>
      <w:r w:rsidRPr="00967C08">
        <w:rPr>
          <w:rFonts w:cstheme="minorHAnsi"/>
          <w:b/>
          <w:bCs/>
        </w:rPr>
        <w:t>od</w:t>
      </w:r>
      <w:r w:rsidRPr="00A24C69">
        <w:rPr>
          <w:rFonts w:cstheme="minorHAnsi"/>
        </w:rPr>
        <w:t xml:space="preserve"> running in a </w:t>
      </w:r>
      <w:r w:rsidRPr="00967C08">
        <w:rPr>
          <w:rFonts w:cstheme="minorHAnsi"/>
          <w:b/>
          <w:bCs/>
        </w:rPr>
        <w:t>cluster</w:t>
      </w:r>
      <w:r w:rsidRPr="00A24C69">
        <w:rPr>
          <w:rFonts w:cstheme="minorHAnsi"/>
        </w:rPr>
        <w:t>.</w:t>
      </w:r>
    </w:p>
    <w:p w14:paraId="175F0D61" w14:textId="59880EFE" w:rsidR="00DB4451" w:rsidRPr="00A24C69" w:rsidRDefault="00DB4451" w:rsidP="003433B1">
      <w:pPr>
        <w:pStyle w:val="Heading11"/>
        <w:numPr>
          <w:ilvl w:val="0"/>
          <w:numId w:val="0"/>
        </w:numPr>
        <w:ind w:left="283"/>
        <w:rPr>
          <w:rFonts w:cstheme="minorHAnsi"/>
        </w:rPr>
      </w:pPr>
      <w:r w:rsidRPr="00A24C69">
        <w:rPr>
          <w:rFonts w:cstheme="minorHAnsi"/>
        </w:rPr>
        <w:t>Make sure that the total count of pods running in the cli is not more than 4</w:t>
      </w:r>
    </w:p>
    <w:p w14:paraId="5FAACB7B" w14:textId="77777777" w:rsidR="00363216" w:rsidRDefault="00363216" w:rsidP="00363216">
      <w:pPr>
        <w:pStyle w:val="Solutions"/>
      </w:pPr>
      <w:r>
        <w:t>Solutions</w:t>
      </w:r>
    </w:p>
    <w:p w14:paraId="364D2771" w14:textId="15F7628B" w:rsidR="00363216" w:rsidRPr="00363216" w:rsidRDefault="00363216" w:rsidP="00750552">
      <w:pPr>
        <w:pStyle w:val="NumberedSteps"/>
        <w:numPr>
          <w:ilvl w:val="0"/>
          <w:numId w:val="63"/>
        </w:numPr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36321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r</w:t>
      </w:r>
      <w:r w:rsidR="008F29E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eplicasets</w:t>
      </w:r>
    </w:p>
    <w:p w14:paraId="42D14247" w14:textId="4E34D75A" w:rsidR="0011252F" w:rsidRPr="00363216" w:rsidRDefault="00363216" w:rsidP="00363216">
      <w:pPr>
        <w:pStyle w:val="NumberedSteps"/>
        <w:numPr>
          <w:ilvl w:val="0"/>
          <w:numId w:val="62"/>
        </w:numPr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36321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edit r</w:t>
      </w:r>
      <w:r w:rsidR="008F29E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eplicasets</w:t>
      </w:r>
    </w:p>
    <w:p w14:paraId="275C59A4" w14:textId="27D8FA7C" w:rsidR="00644D59" w:rsidRDefault="0078644B" w:rsidP="00A24C69">
      <w:pPr>
        <w:pStyle w:val="Heading11"/>
      </w:pPr>
      <w:r>
        <w:t xml:space="preserve">Create </w:t>
      </w:r>
      <w:r w:rsidRPr="004826E7">
        <w:rPr>
          <w:b/>
          <w:bCs/>
        </w:rPr>
        <w:t>DaemonSet</w:t>
      </w:r>
    </w:p>
    <w:p w14:paraId="09AB0B64" w14:textId="0B3D910F" w:rsidR="00AC47FA" w:rsidRPr="00D50783" w:rsidRDefault="00992E93" w:rsidP="00A24C69">
      <w:pPr>
        <w:pStyle w:val="Heading11"/>
      </w:pPr>
      <w:r>
        <w:t xml:space="preserve">List all </w:t>
      </w:r>
      <w:r w:rsidRPr="000E57E0">
        <w:rPr>
          <w:b/>
          <w:bCs/>
        </w:rPr>
        <w:t>persist</w:t>
      </w:r>
      <w:r w:rsidR="000E57E0" w:rsidRPr="000E57E0">
        <w:rPr>
          <w:b/>
          <w:bCs/>
        </w:rPr>
        <w:t>e</w:t>
      </w:r>
      <w:r w:rsidRPr="000E57E0">
        <w:rPr>
          <w:b/>
          <w:bCs/>
        </w:rPr>
        <w:t>nt volumes</w:t>
      </w:r>
      <w:r>
        <w:t xml:space="preserve"> sorted by </w:t>
      </w:r>
      <w:r w:rsidRPr="00E423C4">
        <w:rPr>
          <w:b/>
          <w:bCs/>
        </w:rPr>
        <w:t>capacity</w:t>
      </w:r>
      <w:r>
        <w:t xml:space="preserve">, </w:t>
      </w:r>
      <w:r w:rsidR="00A62FBF">
        <w:t xml:space="preserve">saving the full </w:t>
      </w:r>
      <w:r w:rsidR="00A62FBF" w:rsidRPr="000E57E0">
        <w:rPr>
          <w:b/>
          <w:bCs/>
        </w:rPr>
        <w:t>kubectl output</w:t>
      </w:r>
      <w:r w:rsidR="00A62FBF">
        <w:t xml:space="preserve"> to </w:t>
      </w:r>
      <w:r w:rsidR="00A62FBF" w:rsidRPr="000E57E0">
        <w:rPr>
          <w:b/>
          <w:bCs/>
        </w:rPr>
        <w:t>/opt/pv/pv_list.txt</w:t>
      </w:r>
    </w:p>
    <w:p w14:paraId="27A53788" w14:textId="26FFE958" w:rsidR="00D50783" w:rsidRDefault="00D50783" w:rsidP="00D50783">
      <w:pPr>
        <w:pStyle w:val="Solutions"/>
      </w:pPr>
      <w:r>
        <w:t>Solutions</w:t>
      </w:r>
    </w:p>
    <w:p w14:paraId="67A82D80" w14:textId="0CA0AF4E" w:rsidR="002044CA" w:rsidRPr="002044CA" w:rsidRDefault="002044CA" w:rsidP="002044CA">
      <w:pPr>
        <w:pStyle w:val="NumberedSteps"/>
        <w:numPr>
          <w:ilvl w:val="0"/>
          <w:numId w:val="66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2044CA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get pv --sort-by</w:t>
      </w:r>
      <w:proofErr w:type="gramStart"/>
      <w:r w:rsidRPr="002044CA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=.spec</w:t>
      </w:r>
      <w:proofErr w:type="gramEnd"/>
      <w:r w:rsidRPr="002044CA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.capacity.storage -o wide &gt; /opt/pv/pv_list.txt</w:t>
      </w:r>
    </w:p>
    <w:p w14:paraId="2D1F983D" w14:textId="59DE6F12" w:rsidR="005C3347" w:rsidRPr="00CD2082" w:rsidRDefault="006266F6" w:rsidP="00CD2082">
      <w:pPr>
        <w:pStyle w:val="Heading11"/>
        <w:spacing w:before="0" w:beforeAutospacing="0" w:after="0" w:afterAutospacing="0"/>
      </w:pPr>
      <w:r w:rsidRPr="007E1F44">
        <w:t>Ret</w:t>
      </w:r>
      <w:r w:rsidR="007E1F44" w:rsidRPr="007E1F44">
        <w:t>rieve the logs from the pod name</w:t>
      </w:r>
      <w:r w:rsidR="007E1F44">
        <w:rPr>
          <w:b/>
          <w:bCs/>
        </w:rPr>
        <w:t xml:space="preserve"> </w:t>
      </w:r>
      <w:r w:rsidR="0059056C">
        <w:rPr>
          <w:b/>
          <w:bCs/>
        </w:rPr>
        <w:t>‘</w:t>
      </w:r>
      <w:proofErr w:type="spellStart"/>
      <w:r w:rsidR="007E1F44">
        <w:rPr>
          <w:b/>
          <w:bCs/>
        </w:rPr>
        <w:t>webpod</w:t>
      </w:r>
      <w:proofErr w:type="spellEnd"/>
      <w:r w:rsidR="0059056C">
        <w:rPr>
          <w:b/>
          <w:bCs/>
        </w:rPr>
        <w:t>’</w:t>
      </w:r>
      <w:r w:rsidR="00771501">
        <w:rPr>
          <w:b/>
          <w:bCs/>
        </w:rPr>
        <w:t xml:space="preserve">, </w:t>
      </w:r>
      <w:r w:rsidR="00771501" w:rsidRPr="00771501">
        <w:t>search for any occurrence</w:t>
      </w:r>
      <w:r w:rsidR="00884976">
        <w:t xml:space="preserve">s of the word </w:t>
      </w:r>
      <w:r w:rsidR="0059056C" w:rsidRPr="0059056C">
        <w:rPr>
          <w:b/>
          <w:bCs/>
        </w:rPr>
        <w:t>‘</w:t>
      </w:r>
      <w:r w:rsidR="00884976" w:rsidRPr="0059056C">
        <w:rPr>
          <w:b/>
          <w:bCs/>
        </w:rPr>
        <w:t>failed</w:t>
      </w:r>
      <w:r w:rsidR="0059056C" w:rsidRPr="0059056C">
        <w:rPr>
          <w:b/>
          <w:bCs/>
        </w:rPr>
        <w:t>’</w:t>
      </w:r>
      <w:r w:rsidR="00884976">
        <w:t xml:space="preserve"> within those </w:t>
      </w:r>
      <w:r w:rsidR="00884976" w:rsidRPr="00486484">
        <w:rPr>
          <w:b/>
          <w:bCs/>
        </w:rPr>
        <w:t>logs</w:t>
      </w:r>
      <w:r w:rsidR="00884976">
        <w:t xml:space="preserve"> and then save those findings into a file loca</w:t>
      </w:r>
      <w:r w:rsidR="00485AA5">
        <w:t xml:space="preserve">ted at </w:t>
      </w:r>
      <w:r w:rsidR="00485AA5" w:rsidRPr="00485AA5">
        <w:rPr>
          <w:b/>
          <w:bCs/>
        </w:rPr>
        <w:t>‘/opt/errorlogs.txt</w:t>
      </w:r>
      <w:r w:rsidR="00485AA5">
        <w:rPr>
          <w:b/>
          <w:bCs/>
        </w:rPr>
        <w:t>’</w:t>
      </w:r>
    </w:p>
    <w:p w14:paraId="622D89E5" w14:textId="0C76D109" w:rsidR="00CD2082" w:rsidRPr="00CD2082" w:rsidRDefault="00EF3DA0" w:rsidP="00EF3DA0">
      <w:pPr>
        <w:pStyle w:val="Solutions"/>
      </w:pPr>
      <w:r>
        <w:t>Solutions</w:t>
      </w:r>
    </w:p>
    <w:p w14:paraId="725774CF" w14:textId="71A5B207" w:rsidR="004527C9" w:rsidRDefault="007E4120" w:rsidP="002044CA">
      <w:pPr>
        <w:pStyle w:val="NumberedSteps"/>
        <w:numPr>
          <w:ilvl w:val="0"/>
          <w:numId w:val="65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logs </w:t>
      </w:r>
      <w:proofErr w:type="spellStart"/>
      <w:r w:rsid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webpod</w:t>
      </w:r>
      <w:proofErr w:type="spellEnd"/>
      <w:r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| grep </w:t>
      </w:r>
      <w:r w:rsidR="00CD2082"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failed</w:t>
      </w:r>
      <w:r w:rsid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</w:p>
    <w:p w14:paraId="5FF96CE0" w14:textId="18BF96E4" w:rsidR="00CD2082" w:rsidRPr="00CD2082" w:rsidRDefault="00CD2082" w:rsidP="002044CA">
      <w:pPr>
        <w:pStyle w:val="NumberedSteps"/>
        <w:numPr>
          <w:ilvl w:val="0"/>
          <w:numId w:val="65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kubectl logs </w:t>
      </w:r>
      <w:proofErr w:type="spellStart"/>
      <w:r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webpod</w:t>
      </w:r>
      <w:proofErr w:type="spellEnd"/>
      <w:r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| grep </w:t>
      </w:r>
      <w:proofErr w:type="gramStart"/>
      <w:r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failed  &gt;</w:t>
      </w:r>
      <w:proofErr w:type="gramEnd"/>
      <w:r w:rsidRPr="00CD208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/opt/errorlogs.txt</w:t>
      </w:r>
    </w:p>
    <w:p w14:paraId="20A48A71" w14:textId="286193BD" w:rsidR="00922784" w:rsidRDefault="001B23AC" w:rsidP="00A24C69">
      <w:pPr>
        <w:pStyle w:val="Heading11"/>
      </w:pPr>
      <w:r w:rsidRPr="001B23AC">
        <w:t>Create a pod</w:t>
      </w:r>
      <w:r>
        <w:rPr>
          <w:b/>
          <w:bCs/>
        </w:rPr>
        <w:t xml:space="preserve"> “web-pod” </w:t>
      </w:r>
      <w:r w:rsidR="00330DE7">
        <w:t xml:space="preserve">using image </w:t>
      </w:r>
      <w:r w:rsidR="00330DE7" w:rsidRPr="008A62F2">
        <w:rPr>
          <w:b/>
          <w:bCs/>
        </w:rPr>
        <w:t>“nginx”</w:t>
      </w:r>
      <w:r w:rsidR="00330DE7">
        <w:t xml:space="preserve"> with a </w:t>
      </w:r>
      <w:r w:rsidR="00330DE7" w:rsidRPr="008A62F2">
        <w:rPr>
          <w:b/>
          <w:bCs/>
        </w:rPr>
        <w:t>limit</w:t>
      </w:r>
      <w:r w:rsidR="00330DE7">
        <w:t xml:space="preserve"> of </w:t>
      </w:r>
      <w:r w:rsidR="00330DE7" w:rsidRPr="008A62F2">
        <w:rPr>
          <w:b/>
          <w:bCs/>
        </w:rPr>
        <w:t>0.5 CPU</w:t>
      </w:r>
      <w:r w:rsidR="00330DE7">
        <w:t xml:space="preserve"> and </w:t>
      </w:r>
      <w:r w:rsidR="00330DE7" w:rsidRPr="008A62F2">
        <w:rPr>
          <w:b/>
          <w:bCs/>
        </w:rPr>
        <w:t>200 Mi</w:t>
      </w:r>
      <w:r w:rsidR="00330DE7">
        <w:t xml:space="preserve"> </w:t>
      </w:r>
      <w:r w:rsidR="00330DE7" w:rsidRPr="008A62F2">
        <w:rPr>
          <w:b/>
          <w:bCs/>
        </w:rPr>
        <w:t>memory</w:t>
      </w:r>
      <w:r w:rsidR="00330DE7">
        <w:t xml:space="preserve"> and </w:t>
      </w:r>
      <w:r w:rsidR="00330DE7" w:rsidRPr="00C16C93">
        <w:rPr>
          <w:b/>
          <w:bCs/>
        </w:rPr>
        <w:t>resource requ</w:t>
      </w:r>
      <w:r w:rsidR="00313EA6" w:rsidRPr="00C16C93">
        <w:rPr>
          <w:b/>
          <w:bCs/>
        </w:rPr>
        <w:t>est</w:t>
      </w:r>
      <w:r w:rsidR="00313EA6">
        <w:t xml:space="preserve"> of </w:t>
      </w:r>
      <w:r w:rsidR="00313EA6" w:rsidRPr="00C16C93">
        <w:rPr>
          <w:b/>
          <w:bCs/>
        </w:rPr>
        <w:t>0.1 CPU</w:t>
      </w:r>
      <w:r w:rsidR="00313EA6">
        <w:t xml:space="preserve"> and </w:t>
      </w:r>
      <w:r w:rsidR="00313EA6" w:rsidRPr="00C16C93">
        <w:rPr>
          <w:b/>
          <w:bCs/>
        </w:rPr>
        <w:t>100 Mi memory</w:t>
      </w:r>
      <w:r w:rsidR="00313EA6">
        <w:t xml:space="preserve"> in </w:t>
      </w:r>
      <w:r w:rsidR="00313EA6" w:rsidRPr="008A62F2">
        <w:rPr>
          <w:b/>
          <w:bCs/>
        </w:rPr>
        <w:t>“develop”</w:t>
      </w:r>
      <w:r w:rsidR="00313EA6">
        <w:t xml:space="preserve"> namespace</w:t>
      </w:r>
      <w:r w:rsidR="008A62F2">
        <w:t>.</w:t>
      </w:r>
    </w:p>
    <w:p w14:paraId="4B9782A2" w14:textId="4CA6D97E" w:rsidR="009502E8" w:rsidRPr="0058129E" w:rsidRDefault="00E843C9" w:rsidP="0058129E">
      <w:pPr>
        <w:pStyle w:val="NumberedSteps"/>
        <w:numPr>
          <w:ilvl w:val="0"/>
          <w:numId w:val="73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58129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Refer the documents and create the below yaml file</w:t>
      </w:r>
      <w:r w:rsidR="00044379" w:rsidRPr="0058129E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</w:t>
      </w:r>
    </w:p>
    <w:p w14:paraId="590E0387" w14:textId="178B87B5" w:rsidR="00C76D03" w:rsidRDefault="007A7868" w:rsidP="002044CA">
      <w:pPr>
        <w:pStyle w:val="NumberedSteps"/>
        <w:numPr>
          <w:ilvl w:val="0"/>
          <w:numId w:val="65"/>
        </w:numPr>
        <w:spacing w:after="0"/>
        <w:ind w:left="1135" w:hanging="851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7A786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vim pod-resource-</w:t>
      </w:r>
      <w:proofErr w:type="spellStart"/>
      <w:proofErr w:type="gramStart"/>
      <w:r w:rsidRPr="007A786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limit.yaml</w:t>
      </w:r>
      <w:proofErr w:type="spellEnd"/>
      <w:proofErr w:type="gramEnd"/>
    </w:p>
    <w:p w14:paraId="03850314" w14:textId="483D9DB3" w:rsidR="008B5910" w:rsidRPr="008B5910" w:rsidRDefault="008B5910" w:rsidP="008B5910">
      <w:pPr>
        <w:pStyle w:val="PlainText"/>
        <w:jc w:val="center"/>
      </w:pPr>
      <w:r w:rsidRPr="008B5910">
        <w:rPr>
          <w:noProof/>
        </w:rPr>
        <w:lastRenderedPageBreak/>
        <w:drawing>
          <wp:inline distT="0" distB="0" distL="0" distR="0" wp14:anchorId="7ED7AD79" wp14:editId="0BCC8F06">
            <wp:extent cx="2503221" cy="2341418"/>
            <wp:effectExtent l="152400" t="152400" r="354330" b="363855"/>
            <wp:docPr id="52981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770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349" cy="2360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1DED5" w14:textId="755E5E7B" w:rsidR="00C355CD" w:rsidRPr="00054235" w:rsidRDefault="000D1737" w:rsidP="002044CA">
      <w:pPr>
        <w:pStyle w:val="NumberedSteps"/>
        <w:numPr>
          <w:ilvl w:val="0"/>
          <w:numId w:val="65"/>
        </w:numPr>
        <w:spacing w:after="0"/>
        <w:ind w:left="1135" w:hanging="851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</w:t>
      </w:r>
      <w:r w:rsidR="00C76D03" w:rsidRPr="0005423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ubectl </w:t>
      </w:r>
      <w:r w:rsidR="0085404C" w:rsidRPr="0005423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apply -f pod-resource-</w:t>
      </w:r>
      <w:proofErr w:type="spellStart"/>
      <w:proofErr w:type="gramStart"/>
      <w:r w:rsidR="0085404C" w:rsidRPr="0005423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limit</w:t>
      </w:r>
      <w:r w:rsidR="00054235" w:rsidRPr="00054235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.yaml</w:t>
      </w:r>
      <w:proofErr w:type="spellEnd"/>
      <w:proofErr w:type="gramEnd"/>
    </w:p>
    <w:p w14:paraId="611D1538" w14:textId="3888B7E5" w:rsidR="00CC157D" w:rsidRDefault="00CC157D" w:rsidP="00CC157D">
      <w:pPr>
        <w:pStyle w:val="Heading11"/>
      </w:pPr>
      <w:r>
        <w:t xml:space="preserve">You have access to </w:t>
      </w:r>
      <w:r w:rsidRPr="00C355CD">
        <w:rPr>
          <w:b/>
          <w:bCs/>
        </w:rPr>
        <w:t>multiple clusters</w:t>
      </w:r>
      <w:r>
        <w:t xml:space="preserve"> from your main terminal through </w:t>
      </w:r>
      <w:r w:rsidRPr="00C355CD">
        <w:rPr>
          <w:b/>
          <w:bCs/>
        </w:rPr>
        <w:t>kubectl contexts</w:t>
      </w:r>
      <w:r>
        <w:t xml:space="preserve">. Write all </w:t>
      </w:r>
      <w:proofErr w:type="gramStart"/>
      <w:r>
        <w:t>those context</w:t>
      </w:r>
      <w:proofErr w:type="gramEnd"/>
      <w:r>
        <w:t xml:space="preserve"> those names into </w:t>
      </w:r>
      <w:r w:rsidRPr="00C355CD">
        <w:rPr>
          <w:b/>
          <w:bCs/>
        </w:rPr>
        <w:t>/opt/course/1/contexts.</w:t>
      </w:r>
    </w:p>
    <w:p w14:paraId="33C3E1E2" w14:textId="77777777" w:rsidR="00CC157D" w:rsidRDefault="00CC157D" w:rsidP="00CC157D">
      <w:pPr>
        <w:pStyle w:val="Heading11"/>
        <w:numPr>
          <w:ilvl w:val="0"/>
          <w:numId w:val="0"/>
        </w:numPr>
        <w:ind w:left="283"/>
      </w:pPr>
    </w:p>
    <w:p w14:paraId="7CBD5B16" w14:textId="77777777" w:rsidR="00CC157D" w:rsidRDefault="00CC157D" w:rsidP="00CC157D">
      <w:pPr>
        <w:pStyle w:val="Heading11"/>
        <w:numPr>
          <w:ilvl w:val="0"/>
          <w:numId w:val="0"/>
        </w:numPr>
        <w:ind w:left="283"/>
      </w:pPr>
      <w:r>
        <w:t xml:space="preserve">Next write a command to display the current context into </w:t>
      </w:r>
      <w:r w:rsidRPr="00C355CD">
        <w:rPr>
          <w:b/>
          <w:bCs/>
        </w:rPr>
        <w:t>/opt/course/1/context_default_kubectl.sh</w:t>
      </w:r>
      <w:r>
        <w:t xml:space="preserve">, the command should use </w:t>
      </w:r>
      <w:r w:rsidRPr="00C355CD">
        <w:rPr>
          <w:b/>
          <w:bCs/>
        </w:rPr>
        <w:t>kubectl</w:t>
      </w:r>
      <w:r>
        <w:t>.</w:t>
      </w:r>
    </w:p>
    <w:p w14:paraId="075C5FD8" w14:textId="77777777" w:rsidR="00CC157D" w:rsidRDefault="00CC157D" w:rsidP="00CC157D">
      <w:pPr>
        <w:pStyle w:val="Heading11"/>
        <w:numPr>
          <w:ilvl w:val="0"/>
          <w:numId w:val="0"/>
        </w:numPr>
        <w:ind w:left="283"/>
      </w:pPr>
    </w:p>
    <w:p w14:paraId="0CF83CF6" w14:textId="7DD596E4" w:rsidR="009C7953" w:rsidRPr="008D3628" w:rsidRDefault="00CC157D" w:rsidP="00E77722">
      <w:pPr>
        <w:pStyle w:val="Heading11"/>
        <w:numPr>
          <w:ilvl w:val="0"/>
          <w:numId w:val="0"/>
        </w:numPr>
        <w:ind w:left="283"/>
      </w:pPr>
      <w:r>
        <w:t xml:space="preserve">Finally write a second command doing the same thing into </w:t>
      </w:r>
      <w:r w:rsidRPr="00C355CD">
        <w:rPr>
          <w:b/>
          <w:bCs/>
        </w:rPr>
        <w:t>/opt/course/1/context_default_no_kubectl.sh</w:t>
      </w:r>
      <w:r>
        <w:t xml:space="preserve">, but </w:t>
      </w:r>
      <w:r w:rsidRPr="00C355CD">
        <w:rPr>
          <w:b/>
          <w:bCs/>
        </w:rPr>
        <w:t>without the use of kubectl</w:t>
      </w:r>
      <w:r>
        <w:t>.</w:t>
      </w:r>
    </w:p>
    <w:p w14:paraId="51BFBC8A" w14:textId="0EA7DCA1" w:rsidR="008D3628" w:rsidRDefault="006961F6" w:rsidP="006961F6">
      <w:pPr>
        <w:pStyle w:val="Solutions"/>
      </w:pPr>
      <w:r>
        <w:t>Solutions</w:t>
      </w:r>
    </w:p>
    <w:p w14:paraId="4BD1053F" w14:textId="02221113" w:rsidR="004A5CC7" w:rsidRDefault="00CD1752" w:rsidP="002044CA">
      <w:pPr>
        <w:pStyle w:val="NumberedSteps"/>
        <w:numPr>
          <w:ilvl w:val="0"/>
          <w:numId w:val="6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</w:t>
      </w:r>
      <w:r w:rsidR="004A5CC7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ubectl</w:t>
      </w:r>
      <w:r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config get-contexts</w:t>
      </w:r>
      <w:r w:rsidR="004A5CC7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</w:p>
    <w:p w14:paraId="40B42C34" w14:textId="6E0BFEB7" w:rsidR="004D67B2" w:rsidRDefault="007179C2" w:rsidP="002044CA">
      <w:pPr>
        <w:pStyle w:val="NumberedSteps"/>
        <w:numPr>
          <w:ilvl w:val="0"/>
          <w:numId w:val="6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get-contexts &gt; /opt/context</w:t>
      </w:r>
      <w:r w:rsidR="00FA13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</w:t>
      </w:r>
    </w:p>
    <w:p w14:paraId="79F05A76" w14:textId="77F658A8" w:rsidR="004A5CC7" w:rsidRPr="004D67B2" w:rsidRDefault="006B64CF" w:rsidP="002044CA">
      <w:pPr>
        <w:pStyle w:val="NumberedSteps"/>
        <w:numPr>
          <w:ilvl w:val="0"/>
          <w:numId w:val="6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echo “</w:t>
      </w:r>
      <w:r w:rsidR="004A5CC7"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get-</w:t>
      </w:r>
      <w:proofErr w:type="gramStart"/>
      <w:r w:rsidR="004A5CC7"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contexts</w:t>
      </w:r>
      <w:r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” </w:t>
      </w:r>
      <w:r w:rsidR="00CD1752"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</w:t>
      </w:r>
      <w:r w:rsidR="00ED7B73"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&gt;</w:t>
      </w:r>
      <w:proofErr w:type="gramEnd"/>
      <w:r w:rsidR="00ED7B73"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/opt/context</w:t>
      </w:r>
      <w:r w:rsidR="007179C2"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_default_kubectl.sh</w:t>
      </w:r>
    </w:p>
    <w:p w14:paraId="699F201B" w14:textId="793CF12B" w:rsidR="00F97B3C" w:rsidRDefault="00F97B3C" w:rsidP="002044CA">
      <w:pPr>
        <w:pStyle w:val="NumberedSteps"/>
        <w:numPr>
          <w:ilvl w:val="0"/>
          <w:numId w:val="6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proofErr w:type="spellStart"/>
      <w:r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sh</w:t>
      </w:r>
      <w:proofErr w:type="spellEnd"/>
      <w:r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/opt/context_default_kubectl.sh</w:t>
      </w:r>
    </w:p>
    <w:p w14:paraId="7949ED89" w14:textId="7AC22A6E" w:rsidR="00210D37" w:rsidRPr="00E834E6" w:rsidRDefault="00210D37" w:rsidP="00E834E6">
      <w:pPr>
        <w:pStyle w:val="NumberedSteps"/>
        <w:numPr>
          <w:ilvl w:val="0"/>
          <w:numId w:val="6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E834E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cat ~</w:t>
      </w:r>
      <w:proofErr w:type="gramStart"/>
      <w:r w:rsidRPr="00E834E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/.kube</w:t>
      </w:r>
      <w:proofErr w:type="gramEnd"/>
      <w:r w:rsidRPr="00E834E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/config | grep -i current-context | sed </w:t>
      </w:r>
      <w:r w:rsidR="005E7C8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‘</w:t>
      </w:r>
      <w:r w:rsidRPr="00E834E6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s/current-context: //</w:t>
      </w:r>
      <w:r w:rsidR="005E7C83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’</w:t>
      </w:r>
    </w:p>
    <w:p w14:paraId="6DF54AFF" w14:textId="3821D794" w:rsidR="00F1566B" w:rsidRDefault="00F1566B" w:rsidP="002044CA">
      <w:pPr>
        <w:pStyle w:val="NumberedSteps"/>
        <w:numPr>
          <w:ilvl w:val="0"/>
          <w:numId w:val="6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1566B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echo "cat ~</w:t>
      </w:r>
      <w:proofErr w:type="gramStart"/>
      <w:r w:rsidRPr="00F1566B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/.kube</w:t>
      </w:r>
      <w:proofErr w:type="gramEnd"/>
      <w:r w:rsidRPr="00F1566B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/config | grep -i current-context | sed 's/current-context: //'" &gt; /opt/context_default_no_kubectl.sh</w:t>
      </w:r>
    </w:p>
    <w:p w14:paraId="2729015A" w14:textId="27832A2A" w:rsidR="0042443D" w:rsidRDefault="0042443D" w:rsidP="002044CA">
      <w:pPr>
        <w:pStyle w:val="NumberedSteps"/>
        <w:numPr>
          <w:ilvl w:val="0"/>
          <w:numId w:val="64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proofErr w:type="spellStart"/>
      <w:r w:rsidRPr="0042443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sh</w:t>
      </w:r>
      <w:proofErr w:type="spellEnd"/>
      <w:r w:rsidRPr="0042443D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/opt/ </w:t>
      </w:r>
      <w:r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context_default_</w:t>
      </w:r>
      <w:r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no_</w:t>
      </w:r>
      <w:r w:rsidRPr="004D67B2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kubectl.sh</w:t>
      </w:r>
    </w:p>
    <w:p w14:paraId="17A5CE1B" w14:textId="77777777" w:rsidR="00E1562D" w:rsidRDefault="00E1562D" w:rsidP="00E1562D">
      <w:pPr>
        <w:pStyle w:val="PlainText"/>
      </w:pPr>
    </w:p>
    <w:p w14:paraId="19A6595E" w14:textId="77777777" w:rsidR="00E1562D" w:rsidRDefault="00E1562D" w:rsidP="00E1562D">
      <w:pPr>
        <w:pStyle w:val="PlainText"/>
      </w:pPr>
    </w:p>
    <w:p w14:paraId="4703FD70" w14:textId="77777777" w:rsidR="00E1562D" w:rsidRDefault="00E1562D" w:rsidP="00E1562D">
      <w:pPr>
        <w:pStyle w:val="PlainText"/>
      </w:pPr>
    </w:p>
    <w:p w14:paraId="4FE1A27A" w14:textId="77777777" w:rsidR="00E1562D" w:rsidRDefault="00E1562D" w:rsidP="00E1562D">
      <w:pPr>
        <w:pStyle w:val="PlainText"/>
      </w:pPr>
    </w:p>
    <w:p w14:paraId="3E9B094B" w14:textId="77777777" w:rsidR="00E1562D" w:rsidRDefault="00E1562D" w:rsidP="00E1562D">
      <w:pPr>
        <w:pStyle w:val="PlainText"/>
      </w:pPr>
    </w:p>
    <w:p w14:paraId="5826E5DB" w14:textId="77777777" w:rsidR="00E1562D" w:rsidRDefault="00E1562D" w:rsidP="00E1562D">
      <w:pPr>
        <w:pStyle w:val="PlainText"/>
      </w:pPr>
    </w:p>
    <w:p w14:paraId="0D05EBD5" w14:textId="77777777" w:rsidR="00E1562D" w:rsidRDefault="00E1562D" w:rsidP="00E1562D">
      <w:pPr>
        <w:pStyle w:val="PlainText"/>
      </w:pPr>
    </w:p>
    <w:p w14:paraId="04F063C6" w14:textId="77777777" w:rsidR="00E1562D" w:rsidRDefault="00E1562D" w:rsidP="00E1562D">
      <w:pPr>
        <w:pStyle w:val="PlainText"/>
      </w:pPr>
    </w:p>
    <w:p w14:paraId="77C943F9" w14:textId="77777777" w:rsidR="00E1562D" w:rsidRDefault="00E1562D" w:rsidP="00E1562D">
      <w:pPr>
        <w:pStyle w:val="PlainText"/>
      </w:pPr>
    </w:p>
    <w:p w14:paraId="10FE3BDB" w14:textId="77777777" w:rsidR="00E1562D" w:rsidRDefault="00E1562D" w:rsidP="00E1562D">
      <w:pPr>
        <w:pStyle w:val="PlainText"/>
      </w:pPr>
    </w:p>
    <w:p w14:paraId="4D43EF20" w14:textId="77777777" w:rsidR="00E1562D" w:rsidRDefault="00E1562D" w:rsidP="00E1562D">
      <w:pPr>
        <w:pStyle w:val="PlainText"/>
      </w:pPr>
    </w:p>
    <w:p w14:paraId="350B19A8" w14:textId="77777777" w:rsidR="00E1562D" w:rsidRDefault="00E1562D" w:rsidP="00E1562D">
      <w:pPr>
        <w:pStyle w:val="PlainText"/>
      </w:pPr>
    </w:p>
    <w:p w14:paraId="1B58C853" w14:textId="77777777" w:rsidR="00E1562D" w:rsidRDefault="00E1562D" w:rsidP="00E1562D">
      <w:pPr>
        <w:pStyle w:val="PlainText"/>
      </w:pPr>
    </w:p>
    <w:p w14:paraId="6BF5243A" w14:textId="77777777" w:rsidR="00E1562D" w:rsidRPr="00E1562D" w:rsidRDefault="00E1562D" w:rsidP="00E1562D">
      <w:pPr>
        <w:pStyle w:val="PlainText"/>
      </w:pPr>
    </w:p>
    <w:p w14:paraId="0C2A0F40" w14:textId="77777777" w:rsidR="00A910B3" w:rsidRDefault="00A910B3" w:rsidP="00A910B3">
      <w:pPr>
        <w:pStyle w:val="PlainText"/>
      </w:pPr>
    </w:p>
    <w:p w14:paraId="4E8EDD2D" w14:textId="7164721A" w:rsidR="004748FB" w:rsidRDefault="004748FB" w:rsidP="004748FB">
      <w:pPr>
        <w:pStyle w:val="Heading1"/>
      </w:pPr>
      <w:bookmarkStart w:id="6" w:name="_Toc183589555"/>
      <w:r>
        <w:lastRenderedPageBreak/>
        <w:t>CKA-QUESTIONS-KILLERSH</w:t>
      </w:r>
      <w:r w:rsidR="00DE2B45">
        <w:t>ELL</w:t>
      </w:r>
      <w:bookmarkEnd w:id="6"/>
    </w:p>
    <w:p w14:paraId="6E05DBF9" w14:textId="77777777" w:rsidR="007B4456" w:rsidRPr="007B4456" w:rsidRDefault="007B4456" w:rsidP="007B4456">
      <w:pPr>
        <w:spacing w:after="0"/>
      </w:pPr>
    </w:p>
    <w:p w14:paraId="25FDAE02" w14:textId="2B2F21FD" w:rsidR="00E41D5D" w:rsidRDefault="007C3F4F" w:rsidP="005A19D9">
      <w:pPr>
        <w:pStyle w:val="Heading10"/>
        <w:numPr>
          <w:ilvl w:val="0"/>
          <w:numId w:val="72"/>
        </w:numPr>
        <w:ind w:left="284" w:right="-566" w:hanging="568"/>
      </w:pPr>
      <w:r>
        <w:t xml:space="preserve">The </w:t>
      </w:r>
      <w:r w:rsidR="0075530D">
        <w:t xml:space="preserve">metrics-server has been installed in the </w:t>
      </w:r>
      <w:r w:rsidR="00F42651" w:rsidRPr="00B14EB0">
        <w:rPr>
          <w:b/>
          <w:bCs/>
        </w:rPr>
        <w:t>cluster</w:t>
      </w:r>
      <w:r w:rsidR="00F42651">
        <w:t>. Your college</w:t>
      </w:r>
      <w:r w:rsidR="00B14EB0">
        <w:t xml:space="preserve"> would like to know the </w:t>
      </w:r>
      <w:r w:rsidR="00B14EB0" w:rsidRPr="00B14EB0">
        <w:rPr>
          <w:b/>
          <w:bCs/>
        </w:rPr>
        <w:t>kubectl</w:t>
      </w:r>
      <w:r w:rsidR="00B14EB0">
        <w:t xml:space="preserve"> command to</w:t>
      </w:r>
      <w:r w:rsidR="005A19D9">
        <w:t>:</w:t>
      </w:r>
    </w:p>
    <w:p w14:paraId="46A26335" w14:textId="77777777" w:rsidR="00F2411E" w:rsidRDefault="00F2411E" w:rsidP="00F2411E">
      <w:pPr>
        <w:pStyle w:val="Heading10"/>
        <w:numPr>
          <w:ilvl w:val="0"/>
          <w:numId w:val="0"/>
        </w:numPr>
        <w:ind w:left="284" w:right="-566"/>
      </w:pPr>
    </w:p>
    <w:p w14:paraId="2AE151FF" w14:textId="61E2C315" w:rsidR="005A19D9" w:rsidRDefault="005A19D9" w:rsidP="001D197A">
      <w:pPr>
        <w:pStyle w:val="Heading3Bullets"/>
        <w:numPr>
          <w:ilvl w:val="0"/>
          <w:numId w:val="6"/>
        </w:numPr>
        <w:spacing w:after="0"/>
        <w:ind w:left="568" w:right="-709" w:hanging="284"/>
      </w:pPr>
      <w:r>
        <w:t xml:space="preserve">Show </w:t>
      </w:r>
      <w:r w:rsidRPr="001D197A">
        <w:rPr>
          <w:b/>
          <w:bCs/>
        </w:rPr>
        <w:t>Nodes</w:t>
      </w:r>
      <w:r>
        <w:t xml:space="preserve"> resource usage</w:t>
      </w:r>
    </w:p>
    <w:p w14:paraId="14B8C984" w14:textId="229DFB42" w:rsidR="005A19D9" w:rsidRDefault="005A19D9" w:rsidP="001D197A">
      <w:pPr>
        <w:pStyle w:val="Heading3Bullets"/>
        <w:numPr>
          <w:ilvl w:val="0"/>
          <w:numId w:val="6"/>
        </w:numPr>
        <w:spacing w:after="0"/>
        <w:ind w:left="568" w:right="-709" w:hanging="284"/>
      </w:pPr>
      <w:r>
        <w:t xml:space="preserve">Show </w:t>
      </w:r>
      <w:r w:rsidRPr="001D197A">
        <w:rPr>
          <w:b/>
          <w:bCs/>
        </w:rPr>
        <w:t>Pods</w:t>
      </w:r>
      <w:r>
        <w:t xml:space="preserve"> and their</w:t>
      </w:r>
      <w:r w:rsidR="004305B8">
        <w:t xml:space="preserve"> container resource usage</w:t>
      </w:r>
    </w:p>
    <w:p w14:paraId="3D68239D" w14:textId="77777777" w:rsidR="00F2411E" w:rsidRDefault="00F2411E" w:rsidP="00F2411E">
      <w:pPr>
        <w:pStyle w:val="Heading3Bullets"/>
        <w:spacing w:after="0"/>
        <w:ind w:left="568" w:right="-709" w:firstLine="0"/>
      </w:pPr>
    </w:p>
    <w:p w14:paraId="622A40E8" w14:textId="68B38F89" w:rsidR="004305B8" w:rsidRDefault="004305B8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  <w:r>
        <w:t xml:space="preserve">Please write the commands </w:t>
      </w:r>
      <w:r w:rsidR="001D197A">
        <w:t xml:space="preserve">into </w:t>
      </w:r>
      <w:r w:rsidR="001D197A" w:rsidRPr="001D197A">
        <w:rPr>
          <w:b/>
          <w:bCs/>
        </w:rPr>
        <w:t>/opt/course/7/node.sh</w:t>
      </w:r>
      <w:r w:rsidR="001D197A">
        <w:t xml:space="preserve"> and </w:t>
      </w:r>
      <w:r w:rsidR="001D197A" w:rsidRPr="001D197A">
        <w:rPr>
          <w:b/>
          <w:bCs/>
        </w:rPr>
        <w:t>/opt/course/7/pod.sh</w:t>
      </w:r>
    </w:p>
    <w:p w14:paraId="452BE773" w14:textId="77777777" w:rsidR="006E7137" w:rsidRDefault="006E7137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2D093B9D" w14:textId="662C18E5" w:rsidR="009B6DE9" w:rsidRPr="00FF3A67" w:rsidRDefault="00723AC4" w:rsidP="00EB4101">
      <w:pPr>
        <w:pStyle w:val="Heading11"/>
        <w:spacing w:before="0" w:beforeAutospacing="0" w:after="0" w:afterAutospacing="0"/>
      </w:pPr>
      <w:r w:rsidRPr="00E640F1">
        <w:t>SS</w:t>
      </w:r>
      <w:r w:rsidR="00E640F1">
        <w:t xml:space="preserve">H into the </w:t>
      </w:r>
      <w:r w:rsidR="00E30A19">
        <w:t>master</w:t>
      </w:r>
      <w:r w:rsidR="00F91C17">
        <w:t xml:space="preserve"> </w:t>
      </w:r>
      <w:r w:rsidR="007652ED">
        <w:t xml:space="preserve">node with ssh </w:t>
      </w:r>
      <w:r w:rsidR="007652ED" w:rsidRPr="007652ED">
        <w:rPr>
          <w:b/>
          <w:bCs/>
        </w:rPr>
        <w:t>cluster-1master-1</w:t>
      </w:r>
      <w:r w:rsidR="00E214AD">
        <w:rPr>
          <w:b/>
          <w:bCs/>
        </w:rPr>
        <w:t xml:space="preserve">. </w:t>
      </w:r>
      <w:r w:rsidR="00E214AD" w:rsidRPr="00E214AD">
        <w:t>Check how the master components</w:t>
      </w:r>
      <w:r w:rsidR="00E214AD">
        <w:t xml:space="preserve"> </w:t>
      </w:r>
      <w:r w:rsidR="005B50BE" w:rsidRPr="005B50BE">
        <w:rPr>
          <w:b/>
          <w:bCs/>
        </w:rPr>
        <w:t>kubelet</w:t>
      </w:r>
      <w:r w:rsidR="005B50BE">
        <w:t xml:space="preserve">, </w:t>
      </w:r>
      <w:r w:rsidR="005B50BE" w:rsidRPr="005B50BE">
        <w:rPr>
          <w:b/>
          <w:bCs/>
        </w:rPr>
        <w:t>kube-apiserver</w:t>
      </w:r>
      <w:r w:rsidR="005B50BE">
        <w:rPr>
          <w:b/>
          <w:bCs/>
        </w:rPr>
        <w:t>, kube-s</w:t>
      </w:r>
      <w:r w:rsidR="00E47DDB">
        <w:rPr>
          <w:b/>
          <w:bCs/>
        </w:rPr>
        <w:t>cheduler, kube-controller-manager and etcd</w:t>
      </w:r>
      <w:r w:rsidR="00335821">
        <w:rPr>
          <w:b/>
          <w:bCs/>
        </w:rPr>
        <w:t xml:space="preserve"> </w:t>
      </w:r>
      <w:r w:rsidR="00335821" w:rsidRPr="00816E43">
        <w:t xml:space="preserve">are </w:t>
      </w:r>
      <w:r w:rsidR="00335821">
        <w:rPr>
          <w:b/>
          <w:bCs/>
        </w:rPr>
        <w:t>started/</w:t>
      </w:r>
      <w:r w:rsidR="00E651C4">
        <w:rPr>
          <w:b/>
          <w:bCs/>
        </w:rPr>
        <w:t>installed</w:t>
      </w:r>
      <w:r w:rsidR="00335821">
        <w:rPr>
          <w:b/>
          <w:bCs/>
        </w:rPr>
        <w:t xml:space="preserve"> </w:t>
      </w:r>
      <w:r w:rsidR="00335821" w:rsidRPr="00816E43">
        <w:t>on the</w:t>
      </w:r>
      <w:r w:rsidR="00335821">
        <w:rPr>
          <w:b/>
          <w:bCs/>
        </w:rPr>
        <w:t xml:space="preserve"> </w:t>
      </w:r>
      <w:r w:rsidR="00816E43">
        <w:rPr>
          <w:b/>
          <w:bCs/>
        </w:rPr>
        <w:t xml:space="preserve">master node. </w:t>
      </w:r>
      <w:r w:rsidR="00B7432D" w:rsidRPr="00B706B6">
        <w:t xml:space="preserve">Also find out the name of the </w:t>
      </w:r>
      <w:r w:rsidR="00B7432D" w:rsidRPr="00B706B6">
        <w:rPr>
          <w:b/>
          <w:bCs/>
        </w:rPr>
        <w:t>DNS</w:t>
      </w:r>
      <w:r w:rsidR="00B7432D" w:rsidRPr="00B706B6">
        <w:t xml:space="preserve"> application and how it’s</w:t>
      </w:r>
      <w:r w:rsidR="008F5E55" w:rsidRPr="00B706B6">
        <w:t xml:space="preserve"> s</w:t>
      </w:r>
      <w:r w:rsidR="00C67A4D" w:rsidRPr="00B706B6">
        <w:t xml:space="preserve">tarted/installed on the </w:t>
      </w:r>
      <w:r w:rsidR="00C67A4D" w:rsidRPr="00B706B6">
        <w:rPr>
          <w:b/>
          <w:bCs/>
        </w:rPr>
        <w:t>master node</w:t>
      </w:r>
      <w:r w:rsidR="00C67A4D">
        <w:rPr>
          <w:b/>
          <w:bCs/>
        </w:rPr>
        <w:t>.</w:t>
      </w:r>
      <w:r w:rsidR="00E214AD">
        <w:rPr>
          <w:b/>
          <w:bCs/>
        </w:rPr>
        <w:t xml:space="preserve">  </w:t>
      </w:r>
    </w:p>
    <w:p w14:paraId="1C013ED7" w14:textId="77777777" w:rsidR="00FF3A67" w:rsidRPr="00B706B6" w:rsidRDefault="00FF3A67" w:rsidP="00FF3A67">
      <w:pPr>
        <w:pStyle w:val="Heading11"/>
        <w:numPr>
          <w:ilvl w:val="0"/>
          <w:numId w:val="0"/>
        </w:numPr>
        <w:ind w:left="283"/>
      </w:pPr>
    </w:p>
    <w:p w14:paraId="62CB4E1C" w14:textId="410322DE" w:rsidR="00B706B6" w:rsidRDefault="00295B44" w:rsidP="00FF3A67">
      <w:pPr>
        <w:pStyle w:val="Heading11"/>
        <w:numPr>
          <w:ilvl w:val="0"/>
          <w:numId w:val="0"/>
        </w:numPr>
        <w:ind w:left="283"/>
        <w:rPr>
          <w:b/>
          <w:bCs/>
        </w:rPr>
      </w:pPr>
      <w:r>
        <w:t xml:space="preserve">Write your finding into file </w:t>
      </w:r>
      <w:r w:rsidRPr="00FF3A67">
        <w:rPr>
          <w:b/>
          <w:bCs/>
        </w:rPr>
        <w:t>/opt/course/8/master</w:t>
      </w:r>
      <w:r w:rsidR="00FF3A67" w:rsidRPr="00FF3A67">
        <w:rPr>
          <w:b/>
          <w:bCs/>
        </w:rPr>
        <w:t>-components.txt</w:t>
      </w:r>
      <w:r w:rsidR="00FF3A67">
        <w:rPr>
          <w:b/>
          <w:bCs/>
        </w:rPr>
        <w:t xml:space="preserve">. </w:t>
      </w:r>
      <w:r w:rsidR="00FF3A67" w:rsidRPr="00FF3A67">
        <w:t>The file should be structure like:</w:t>
      </w:r>
      <w:r w:rsidR="00FF3A67">
        <w:rPr>
          <w:b/>
          <w:bCs/>
        </w:rPr>
        <w:t xml:space="preserve"> </w:t>
      </w:r>
    </w:p>
    <w:p w14:paraId="0A99BF78" w14:textId="77777777" w:rsidR="00FF3A67" w:rsidRDefault="00FF3A67" w:rsidP="00FF3A67">
      <w:pPr>
        <w:pStyle w:val="Heading11"/>
        <w:numPr>
          <w:ilvl w:val="0"/>
          <w:numId w:val="0"/>
        </w:numPr>
        <w:ind w:left="283"/>
        <w:rPr>
          <w:b/>
          <w:bCs/>
        </w:rPr>
      </w:pPr>
    </w:p>
    <w:p w14:paraId="585954AD" w14:textId="2B5F6BCF" w:rsidR="00FF3A67" w:rsidRPr="0002403A" w:rsidRDefault="007E02F6" w:rsidP="00FF3A67">
      <w:pPr>
        <w:pStyle w:val="Heading11"/>
        <w:numPr>
          <w:ilvl w:val="0"/>
          <w:numId w:val="0"/>
        </w:numPr>
        <w:ind w:left="283"/>
        <w:rPr>
          <w:color w:val="0D0D0D" w:themeColor="text1" w:themeTint="F2"/>
        </w:rPr>
      </w:pPr>
      <w:r w:rsidRPr="0002403A">
        <w:rPr>
          <w:color w:val="0D0D0D" w:themeColor="text1" w:themeTint="F2"/>
        </w:rPr>
        <w:t xml:space="preserve">kubelet: </w:t>
      </w:r>
      <w:r w:rsidRPr="0002403A">
        <w:rPr>
          <w:b/>
          <w:bCs/>
          <w:color w:val="0D0D0D" w:themeColor="text1" w:themeTint="F2"/>
        </w:rPr>
        <w:t>[TYPE]</w:t>
      </w:r>
    </w:p>
    <w:p w14:paraId="6A39A22F" w14:textId="63E58389" w:rsidR="007E02F6" w:rsidRPr="0002403A" w:rsidRDefault="007E02F6" w:rsidP="00FF3A67">
      <w:pPr>
        <w:pStyle w:val="Heading11"/>
        <w:numPr>
          <w:ilvl w:val="0"/>
          <w:numId w:val="0"/>
        </w:numPr>
        <w:ind w:left="283"/>
        <w:rPr>
          <w:color w:val="0D0D0D" w:themeColor="text1" w:themeTint="F2"/>
        </w:rPr>
      </w:pPr>
      <w:r w:rsidRPr="0002403A">
        <w:rPr>
          <w:color w:val="0D0D0D" w:themeColor="text1" w:themeTint="F2"/>
        </w:rPr>
        <w:t xml:space="preserve">kube-apiserver: </w:t>
      </w:r>
      <w:r w:rsidRPr="0002403A">
        <w:rPr>
          <w:b/>
          <w:bCs/>
          <w:color w:val="0D0D0D" w:themeColor="text1" w:themeTint="F2"/>
        </w:rPr>
        <w:t>[TYPE]</w:t>
      </w:r>
    </w:p>
    <w:p w14:paraId="0C5DFEC4" w14:textId="6FC5E1CB" w:rsidR="007E02F6" w:rsidRPr="0002403A" w:rsidRDefault="007E02F6" w:rsidP="00FF3A67">
      <w:pPr>
        <w:pStyle w:val="Heading11"/>
        <w:numPr>
          <w:ilvl w:val="0"/>
          <w:numId w:val="0"/>
        </w:numPr>
        <w:ind w:left="283"/>
        <w:rPr>
          <w:color w:val="0D0D0D" w:themeColor="text1" w:themeTint="F2"/>
        </w:rPr>
      </w:pPr>
      <w:r w:rsidRPr="0002403A">
        <w:rPr>
          <w:color w:val="0D0D0D" w:themeColor="text1" w:themeTint="F2"/>
        </w:rPr>
        <w:t>kube-scheduler</w:t>
      </w:r>
      <w:r w:rsidR="006804D8" w:rsidRPr="0002403A">
        <w:rPr>
          <w:color w:val="0D0D0D" w:themeColor="text1" w:themeTint="F2"/>
        </w:rPr>
        <w:t xml:space="preserve">: </w:t>
      </w:r>
      <w:r w:rsidR="006804D8" w:rsidRPr="0002403A">
        <w:rPr>
          <w:b/>
          <w:bCs/>
          <w:color w:val="0D0D0D" w:themeColor="text1" w:themeTint="F2"/>
        </w:rPr>
        <w:t>[TYPE]</w:t>
      </w:r>
    </w:p>
    <w:p w14:paraId="217F649E" w14:textId="5FBD6E60" w:rsidR="006804D8" w:rsidRPr="0002403A" w:rsidRDefault="006804D8" w:rsidP="00FF3A67">
      <w:pPr>
        <w:pStyle w:val="Heading11"/>
        <w:numPr>
          <w:ilvl w:val="0"/>
          <w:numId w:val="0"/>
        </w:numPr>
        <w:ind w:left="283"/>
        <w:rPr>
          <w:color w:val="0D0D0D" w:themeColor="text1" w:themeTint="F2"/>
        </w:rPr>
      </w:pPr>
      <w:r w:rsidRPr="0002403A">
        <w:rPr>
          <w:color w:val="0D0D0D" w:themeColor="text1" w:themeTint="F2"/>
        </w:rPr>
        <w:t>kube-controller-manager</w:t>
      </w:r>
      <w:r w:rsidR="00A45BF2" w:rsidRPr="0002403A">
        <w:rPr>
          <w:color w:val="0D0D0D" w:themeColor="text1" w:themeTint="F2"/>
        </w:rPr>
        <w:t xml:space="preserve">: </w:t>
      </w:r>
      <w:r w:rsidRPr="0002403A">
        <w:rPr>
          <w:b/>
          <w:bCs/>
          <w:color w:val="0D0D0D" w:themeColor="text1" w:themeTint="F2"/>
        </w:rPr>
        <w:t>[TYPE]</w:t>
      </w:r>
    </w:p>
    <w:p w14:paraId="40D72FF2" w14:textId="341D5534" w:rsidR="006804D8" w:rsidRPr="0002403A" w:rsidRDefault="006804D8" w:rsidP="00FF3A67">
      <w:pPr>
        <w:pStyle w:val="Heading11"/>
        <w:numPr>
          <w:ilvl w:val="0"/>
          <w:numId w:val="0"/>
        </w:numPr>
        <w:ind w:left="283"/>
        <w:rPr>
          <w:color w:val="0D0D0D" w:themeColor="text1" w:themeTint="F2"/>
        </w:rPr>
      </w:pPr>
      <w:r w:rsidRPr="0002403A">
        <w:rPr>
          <w:color w:val="0D0D0D" w:themeColor="text1" w:themeTint="F2"/>
        </w:rPr>
        <w:t xml:space="preserve">etcd: </w:t>
      </w:r>
      <w:r w:rsidRPr="0002403A">
        <w:rPr>
          <w:b/>
          <w:bCs/>
          <w:color w:val="0D0D0D" w:themeColor="text1" w:themeTint="F2"/>
        </w:rPr>
        <w:t>[TYPE]</w:t>
      </w:r>
    </w:p>
    <w:p w14:paraId="7FAF49C4" w14:textId="2806502E" w:rsidR="006804D8" w:rsidRPr="0002403A" w:rsidRDefault="00A933D8" w:rsidP="00FF3A67">
      <w:pPr>
        <w:pStyle w:val="Heading11"/>
        <w:numPr>
          <w:ilvl w:val="0"/>
          <w:numId w:val="0"/>
        </w:numPr>
        <w:ind w:left="283"/>
        <w:rPr>
          <w:b/>
          <w:bCs/>
          <w:color w:val="0D0D0D" w:themeColor="text1" w:themeTint="F2"/>
        </w:rPr>
      </w:pPr>
      <w:r w:rsidRPr="0002403A">
        <w:rPr>
          <w:color w:val="0D0D0D" w:themeColor="text1" w:themeTint="F2"/>
        </w:rPr>
        <w:t xml:space="preserve">dns: </w:t>
      </w:r>
      <w:r w:rsidRPr="0002403A">
        <w:rPr>
          <w:b/>
          <w:bCs/>
          <w:color w:val="0D0D0D" w:themeColor="text1" w:themeTint="F2"/>
        </w:rPr>
        <w:t>[TYPE] [NAME]</w:t>
      </w:r>
    </w:p>
    <w:p w14:paraId="58C1562E" w14:textId="77777777" w:rsidR="00431BBF" w:rsidRDefault="00431BBF" w:rsidP="00FF3A67">
      <w:pPr>
        <w:pStyle w:val="Heading11"/>
        <w:numPr>
          <w:ilvl w:val="0"/>
          <w:numId w:val="0"/>
        </w:numPr>
        <w:ind w:left="283"/>
        <w:rPr>
          <w:b/>
          <w:bCs/>
          <w:color w:val="244061" w:themeColor="accent1" w:themeShade="80"/>
        </w:rPr>
      </w:pPr>
    </w:p>
    <w:p w14:paraId="7C7D9B69" w14:textId="52C809CC" w:rsidR="00431BBF" w:rsidRDefault="00431BBF" w:rsidP="00FF3A67">
      <w:pPr>
        <w:pStyle w:val="Heading11"/>
        <w:numPr>
          <w:ilvl w:val="0"/>
          <w:numId w:val="0"/>
        </w:numPr>
        <w:ind w:left="283"/>
        <w:rPr>
          <w:b/>
          <w:bCs/>
          <w:color w:val="0D0D0D" w:themeColor="text1" w:themeTint="F2"/>
        </w:rPr>
      </w:pPr>
      <w:r w:rsidRPr="00431BBF">
        <w:rPr>
          <w:color w:val="0D0D0D" w:themeColor="text1" w:themeTint="F2"/>
        </w:rPr>
        <w:t xml:space="preserve">Choices of </w:t>
      </w:r>
      <w:r w:rsidRPr="00431BBF">
        <w:rPr>
          <w:b/>
          <w:bCs/>
          <w:color w:val="0D0D0D" w:themeColor="text1" w:themeTint="F2"/>
        </w:rPr>
        <w:t>[TYPE]</w:t>
      </w:r>
      <w:r w:rsidRPr="00431BBF">
        <w:rPr>
          <w:color w:val="0D0D0D" w:themeColor="text1" w:themeTint="F2"/>
        </w:rPr>
        <w:t xml:space="preserve"> are: </w:t>
      </w:r>
      <w:r w:rsidRPr="00641A59">
        <w:rPr>
          <w:b/>
          <w:bCs/>
          <w:color w:val="0D0D0D" w:themeColor="text1" w:themeTint="F2"/>
        </w:rPr>
        <w:t>not-installed</w:t>
      </w:r>
      <w:r w:rsidRPr="00431BBF">
        <w:rPr>
          <w:color w:val="0D0D0D" w:themeColor="text1" w:themeTint="F2"/>
        </w:rPr>
        <w:t xml:space="preserve">, </w:t>
      </w:r>
      <w:r w:rsidRPr="00641A59">
        <w:rPr>
          <w:b/>
          <w:bCs/>
          <w:color w:val="0D0D0D" w:themeColor="text1" w:themeTint="F2"/>
        </w:rPr>
        <w:t>process</w:t>
      </w:r>
      <w:r w:rsidRPr="00431BBF">
        <w:rPr>
          <w:color w:val="0D0D0D" w:themeColor="text1" w:themeTint="F2"/>
        </w:rPr>
        <w:t xml:space="preserve">, </w:t>
      </w:r>
      <w:r w:rsidRPr="00641A59">
        <w:rPr>
          <w:b/>
          <w:bCs/>
          <w:color w:val="0D0D0D" w:themeColor="text1" w:themeTint="F2"/>
        </w:rPr>
        <w:t>static-pod, pod</w:t>
      </w:r>
    </w:p>
    <w:p w14:paraId="2F7C52CB" w14:textId="77777777" w:rsidR="00083A65" w:rsidRPr="00431BBF" w:rsidRDefault="00083A65" w:rsidP="00FF3A67">
      <w:pPr>
        <w:pStyle w:val="Heading11"/>
        <w:numPr>
          <w:ilvl w:val="0"/>
          <w:numId w:val="0"/>
        </w:numPr>
        <w:ind w:left="283"/>
        <w:rPr>
          <w:color w:val="244061" w:themeColor="accent1" w:themeShade="80"/>
        </w:rPr>
      </w:pPr>
    </w:p>
    <w:p w14:paraId="2266A721" w14:textId="77777777" w:rsidR="00B706B6" w:rsidRDefault="00B706B6" w:rsidP="00F93EED">
      <w:pPr>
        <w:pStyle w:val="Heading11"/>
        <w:spacing w:before="0" w:beforeAutospacing="0" w:after="0" w:afterAutospacing="0"/>
      </w:pPr>
    </w:p>
    <w:p w14:paraId="745CB1BA" w14:textId="77777777" w:rsidR="00B706B6" w:rsidRPr="00B706B6" w:rsidRDefault="00B706B6" w:rsidP="00B706B6">
      <w:pPr>
        <w:pStyle w:val="Heading11"/>
        <w:numPr>
          <w:ilvl w:val="0"/>
          <w:numId w:val="0"/>
        </w:numPr>
        <w:ind w:left="283" w:hanging="283"/>
      </w:pPr>
    </w:p>
    <w:p w14:paraId="5F96294F" w14:textId="77777777" w:rsidR="00B706B6" w:rsidRPr="00E640F1" w:rsidRDefault="00B706B6" w:rsidP="00B706B6">
      <w:pPr>
        <w:pStyle w:val="Heading11"/>
        <w:numPr>
          <w:ilvl w:val="0"/>
          <w:numId w:val="0"/>
        </w:numPr>
        <w:ind w:left="283" w:hanging="283"/>
      </w:pPr>
    </w:p>
    <w:p w14:paraId="0F5F76F5" w14:textId="77777777" w:rsidR="009B6DE9" w:rsidRDefault="009B6DE9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2F56446C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27588355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3AEF6FF2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238DDEC9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212B8EE5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1AC464D5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36FD5752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49F9A210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71733B0C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493AFE71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72ACEE49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47791EA5" w14:textId="77777777" w:rsidR="00E1562D" w:rsidRDefault="00E1562D" w:rsidP="001D197A">
      <w:pPr>
        <w:pStyle w:val="Heading10"/>
        <w:numPr>
          <w:ilvl w:val="0"/>
          <w:numId w:val="0"/>
        </w:numPr>
        <w:ind w:left="284" w:right="-566"/>
        <w:rPr>
          <w:b/>
          <w:bCs/>
        </w:rPr>
      </w:pPr>
    </w:p>
    <w:p w14:paraId="6E6EC411" w14:textId="77777777" w:rsidR="004826E7" w:rsidRDefault="004826E7" w:rsidP="00A1369F">
      <w:pPr>
        <w:pStyle w:val="PlainText"/>
      </w:pPr>
    </w:p>
    <w:p w14:paraId="7538265D" w14:textId="09A407E5" w:rsidR="004826E7" w:rsidRDefault="007736EF" w:rsidP="007736EF">
      <w:pPr>
        <w:pStyle w:val="Heading1"/>
      </w:pPr>
      <w:bookmarkStart w:id="7" w:name="_Toc183589556"/>
      <w:r>
        <w:lastRenderedPageBreak/>
        <w:t>COMMAND</w:t>
      </w:r>
      <w:bookmarkEnd w:id="7"/>
    </w:p>
    <w:p w14:paraId="326F4197" w14:textId="77777777" w:rsidR="007736EF" w:rsidRDefault="007736EF" w:rsidP="007736EF"/>
    <w:p w14:paraId="7284471D" w14:textId="5DFD1DE0" w:rsidR="007736EF" w:rsidRDefault="007736EF" w:rsidP="007736EF">
      <w:r w:rsidRPr="007736EF">
        <w:t>kubectl get services --sort-by=.metadata.name</w:t>
      </w:r>
    </w:p>
    <w:p w14:paraId="5699D3D6" w14:textId="77777777" w:rsidR="00A910B3" w:rsidRDefault="00A910B3" w:rsidP="00A910B3">
      <w:pPr>
        <w:rPr>
          <w:lang w:val="en-IN"/>
        </w:rPr>
      </w:pPr>
      <w:r w:rsidRPr="00A910B3">
        <w:rPr>
          <w:lang w:val="en-IN"/>
        </w:rPr>
        <w:t>kubectl get pods --sort-by=</w:t>
      </w:r>
      <w:proofErr w:type="gramStart"/>
      <w:r w:rsidRPr="00A910B3">
        <w:rPr>
          <w:lang w:val="en-IN"/>
        </w:rPr>
        <w:t>'.</w:t>
      </w:r>
      <w:proofErr w:type="spellStart"/>
      <w:r w:rsidRPr="00A910B3">
        <w:rPr>
          <w:lang w:val="en-IN"/>
        </w:rPr>
        <w:t>status</w:t>
      </w:r>
      <w:proofErr w:type="gramEnd"/>
      <w:r w:rsidRPr="00A910B3">
        <w:rPr>
          <w:lang w:val="en-IN"/>
        </w:rPr>
        <w:t>.containerStatuses</w:t>
      </w:r>
      <w:proofErr w:type="spellEnd"/>
      <w:r w:rsidRPr="00A910B3">
        <w:rPr>
          <w:lang w:val="en-IN"/>
        </w:rPr>
        <w:t>[0].</w:t>
      </w:r>
      <w:proofErr w:type="spellStart"/>
      <w:r w:rsidRPr="00A910B3">
        <w:rPr>
          <w:lang w:val="en-IN"/>
        </w:rPr>
        <w:t>restartCount</w:t>
      </w:r>
      <w:proofErr w:type="spellEnd"/>
      <w:r w:rsidRPr="00A910B3">
        <w:rPr>
          <w:lang w:val="en-IN"/>
        </w:rPr>
        <w:t>'</w:t>
      </w:r>
    </w:p>
    <w:p w14:paraId="1E9EACA8" w14:textId="2CF73945" w:rsidR="00462C5D" w:rsidRDefault="00462C5D" w:rsidP="00A910B3">
      <w:r w:rsidRPr="00462C5D">
        <w:t>kubectl get pv --sort-by</w:t>
      </w:r>
      <w:proofErr w:type="gramStart"/>
      <w:r w:rsidRPr="00462C5D">
        <w:t>=.spec</w:t>
      </w:r>
      <w:proofErr w:type="gramEnd"/>
      <w:r w:rsidRPr="00462C5D">
        <w:t>.capacity.storage</w:t>
      </w:r>
    </w:p>
    <w:p w14:paraId="189480BE" w14:textId="22BB5508" w:rsidR="00440026" w:rsidRDefault="00440026" w:rsidP="00A910B3">
      <w:r w:rsidRPr="00440026">
        <w:t>kubectl get events --sort-by</w:t>
      </w:r>
      <w:proofErr w:type="gramStart"/>
      <w:r w:rsidRPr="00440026">
        <w:t>=.</w:t>
      </w:r>
      <w:proofErr w:type="spellStart"/>
      <w:r w:rsidRPr="00440026">
        <w:t>metadata</w:t>
      </w:r>
      <w:proofErr w:type="gramEnd"/>
      <w:r w:rsidRPr="00440026">
        <w:t>.creationTimestamp</w:t>
      </w:r>
      <w:proofErr w:type="spellEnd"/>
    </w:p>
    <w:p w14:paraId="57336646" w14:textId="27E204EF" w:rsidR="00772F43" w:rsidRDefault="00772F43" w:rsidP="00A910B3">
      <w:r w:rsidRPr="00772F43">
        <w:t xml:space="preserve">kubectl top pod POD_NAME --sort-by=cpu  </w:t>
      </w:r>
    </w:p>
    <w:p w14:paraId="10CA649E" w14:textId="77777777" w:rsidR="000C7A4C" w:rsidRPr="000C7A4C" w:rsidRDefault="000C7A4C" w:rsidP="000C7A4C">
      <w:pPr>
        <w:rPr>
          <w:lang w:val="en-IN"/>
        </w:rPr>
      </w:pPr>
      <w:r w:rsidRPr="000C7A4C">
        <w:rPr>
          <w:lang w:val="en-IN"/>
        </w:rPr>
        <w:t xml:space="preserve">kubectl api-resources | grep -i </w:t>
      </w:r>
      <w:proofErr w:type="spellStart"/>
      <w:r w:rsidRPr="000C7A4C">
        <w:rPr>
          <w:lang w:val="en-IN"/>
        </w:rPr>
        <w:t>condigmap</w:t>
      </w:r>
      <w:proofErr w:type="spellEnd"/>
    </w:p>
    <w:p w14:paraId="53FCE065" w14:textId="07D74F16" w:rsidR="000C7A4C" w:rsidRDefault="000C7A4C" w:rsidP="000C7A4C">
      <w:pPr>
        <w:rPr>
          <w:lang w:val="en-IN"/>
        </w:rPr>
      </w:pPr>
      <w:r w:rsidRPr="000C7A4C">
        <w:rPr>
          <w:lang w:val="en-IN"/>
        </w:rPr>
        <w:t>kubectl api-resources | grep -i configmap</w:t>
      </w:r>
    </w:p>
    <w:p w14:paraId="5FB535FC" w14:textId="56AAAC54" w:rsidR="00552941" w:rsidRPr="00A910B3" w:rsidRDefault="00552941" w:rsidP="000C7A4C">
      <w:pPr>
        <w:rPr>
          <w:lang w:val="en-IN"/>
        </w:rPr>
      </w:pPr>
      <w:proofErr w:type="spellStart"/>
      <w:r w:rsidRPr="00552941">
        <w:rPr>
          <w:lang w:val="en-IN"/>
        </w:rPr>
        <w:t>crictl</w:t>
      </w:r>
      <w:proofErr w:type="spellEnd"/>
      <w:r w:rsidRPr="00552941">
        <w:rPr>
          <w:lang w:val="en-IN"/>
        </w:rPr>
        <w:t xml:space="preserve"> </w:t>
      </w:r>
      <w:proofErr w:type="spellStart"/>
      <w:r w:rsidRPr="00552941">
        <w:rPr>
          <w:lang w:val="en-IN"/>
        </w:rPr>
        <w:t>ps</w:t>
      </w:r>
      <w:proofErr w:type="spellEnd"/>
    </w:p>
    <w:p w14:paraId="666089AA" w14:textId="77999270" w:rsidR="00A910B3" w:rsidRPr="00A910B3" w:rsidRDefault="00C66458" w:rsidP="00A910B3">
      <w:pPr>
        <w:rPr>
          <w:lang w:val="en-IN"/>
        </w:rPr>
      </w:pPr>
      <w:proofErr w:type="spellStart"/>
      <w:r>
        <w:rPr>
          <w:lang w:val="en-IN"/>
        </w:rPr>
        <w:t>ps</w:t>
      </w:r>
      <w:proofErr w:type="spellEnd"/>
      <w:r>
        <w:rPr>
          <w:lang w:val="en-IN"/>
        </w:rPr>
        <w:t xml:space="preserve"> aux | grep </w:t>
      </w:r>
      <w:r w:rsidR="0055374A">
        <w:rPr>
          <w:lang w:val="en-IN"/>
        </w:rPr>
        <w:t>-i kubelet</w:t>
      </w:r>
    </w:p>
    <w:p w14:paraId="283E1BD1" w14:textId="77777777" w:rsidR="00A910B3" w:rsidRPr="007736EF" w:rsidRDefault="00A910B3" w:rsidP="007736EF"/>
    <w:p w14:paraId="486E9DB1" w14:textId="77777777" w:rsidR="004826E7" w:rsidRDefault="004826E7" w:rsidP="00A1369F">
      <w:pPr>
        <w:pStyle w:val="PlainText"/>
      </w:pPr>
    </w:p>
    <w:p w14:paraId="7CDDF630" w14:textId="77777777" w:rsidR="004826E7" w:rsidRDefault="004826E7" w:rsidP="00A1369F">
      <w:pPr>
        <w:pStyle w:val="PlainText"/>
      </w:pPr>
    </w:p>
    <w:p w14:paraId="6004E205" w14:textId="77777777" w:rsidR="004826E7" w:rsidRDefault="004826E7" w:rsidP="00A1369F">
      <w:pPr>
        <w:pStyle w:val="PlainText"/>
      </w:pPr>
    </w:p>
    <w:p w14:paraId="146CF850" w14:textId="77777777" w:rsidR="004826E7" w:rsidRDefault="004826E7" w:rsidP="00A1369F">
      <w:pPr>
        <w:pStyle w:val="PlainText"/>
      </w:pPr>
    </w:p>
    <w:p w14:paraId="2380F50E" w14:textId="77777777" w:rsidR="004826E7" w:rsidRDefault="004826E7" w:rsidP="00A1369F">
      <w:pPr>
        <w:pStyle w:val="PlainText"/>
      </w:pPr>
    </w:p>
    <w:p w14:paraId="044A63B3" w14:textId="77777777" w:rsidR="004826E7" w:rsidRDefault="004826E7" w:rsidP="00A1369F">
      <w:pPr>
        <w:pStyle w:val="PlainText"/>
      </w:pPr>
    </w:p>
    <w:p w14:paraId="7EB8DA31" w14:textId="77777777" w:rsidR="004826E7" w:rsidRDefault="004826E7" w:rsidP="00A1369F">
      <w:pPr>
        <w:pStyle w:val="PlainText"/>
      </w:pPr>
    </w:p>
    <w:p w14:paraId="161A28BB" w14:textId="77777777" w:rsidR="004826E7" w:rsidRDefault="004826E7" w:rsidP="00A1369F">
      <w:pPr>
        <w:pStyle w:val="PlainText"/>
      </w:pPr>
    </w:p>
    <w:p w14:paraId="0591D4C7" w14:textId="77777777" w:rsidR="004826E7" w:rsidRDefault="004826E7" w:rsidP="00A1369F">
      <w:pPr>
        <w:pStyle w:val="PlainText"/>
      </w:pPr>
    </w:p>
    <w:p w14:paraId="7FDC6B09" w14:textId="77777777" w:rsidR="004826E7" w:rsidRDefault="004826E7" w:rsidP="00A1369F">
      <w:pPr>
        <w:pStyle w:val="PlainText"/>
      </w:pPr>
    </w:p>
    <w:p w14:paraId="02E27F92" w14:textId="77777777" w:rsidR="004826E7" w:rsidRDefault="004826E7" w:rsidP="00A1369F">
      <w:pPr>
        <w:pStyle w:val="PlainText"/>
      </w:pPr>
    </w:p>
    <w:p w14:paraId="5407C2B9" w14:textId="77777777" w:rsidR="004826E7" w:rsidRDefault="004826E7" w:rsidP="00A1369F">
      <w:pPr>
        <w:pStyle w:val="PlainText"/>
      </w:pPr>
    </w:p>
    <w:p w14:paraId="72A4435F" w14:textId="77777777" w:rsidR="004826E7" w:rsidRDefault="004826E7" w:rsidP="00A1369F">
      <w:pPr>
        <w:pStyle w:val="PlainText"/>
      </w:pPr>
    </w:p>
    <w:p w14:paraId="42707BBB" w14:textId="77777777" w:rsidR="004826E7" w:rsidRDefault="004826E7" w:rsidP="00A1369F">
      <w:pPr>
        <w:pStyle w:val="PlainText"/>
      </w:pPr>
    </w:p>
    <w:p w14:paraId="0370FCCA" w14:textId="77777777" w:rsidR="004826E7" w:rsidRDefault="004826E7" w:rsidP="00A1369F">
      <w:pPr>
        <w:pStyle w:val="PlainText"/>
      </w:pPr>
    </w:p>
    <w:p w14:paraId="7A2856F0" w14:textId="77777777" w:rsidR="004826E7" w:rsidRDefault="004826E7" w:rsidP="00A1369F">
      <w:pPr>
        <w:pStyle w:val="PlainText"/>
      </w:pPr>
    </w:p>
    <w:p w14:paraId="1BF84C3B" w14:textId="77777777" w:rsidR="004826E7" w:rsidRDefault="004826E7" w:rsidP="00A1369F">
      <w:pPr>
        <w:pStyle w:val="PlainText"/>
      </w:pPr>
    </w:p>
    <w:p w14:paraId="233494C7" w14:textId="77777777" w:rsidR="004826E7" w:rsidRDefault="004826E7" w:rsidP="00A1369F">
      <w:pPr>
        <w:pStyle w:val="PlainText"/>
      </w:pPr>
    </w:p>
    <w:p w14:paraId="2DDDBA19" w14:textId="77777777" w:rsidR="004826E7" w:rsidRDefault="004826E7" w:rsidP="00A1369F">
      <w:pPr>
        <w:pStyle w:val="PlainText"/>
      </w:pPr>
    </w:p>
    <w:p w14:paraId="600E49FA" w14:textId="77777777" w:rsidR="004826E7" w:rsidRDefault="004826E7" w:rsidP="00A1369F">
      <w:pPr>
        <w:pStyle w:val="PlainText"/>
      </w:pPr>
    </w:p>
    <w:p w14:paraId="64B3EBAF" w14:textId="77777777" w:rsidR="004826E7" w:rsidRDefault="004826E7" w:rsidP="00A1369F">
      <w:pPr>
        <w:pStyle w:val="PlainText"/>
      </w:pPr>
    </w:p>
    <w:p w14:paraId="00505945" w14:textId="77777777" w:rsidR="004826E7" w:rsidRDefault="004826E7" w:rsidP="00A1369F">
      <w:pPr>
        <w:pStyle w:val="PlainText"/>
      </w:pPr>
    </w:p>
    <w:p w14:paraId="553D2F60" w14:textId="77777777" w:rsidR="004826E7" w:rsidRDefault="004826E7" w:rsidP="00A1369F">
      <w:pPr>
        <w:pStyle w:val="PlainText"/>
      </w:pPr>
    </w:p>
    <w:p w14:paraId="2BAE8EC1" w14:textId="77777777" w:rsidR="004826E7" w:rsidRDefault="004826E7" w:rsidP="00A1369F">
      <w:pPr>
        <w:pStyle w:val="PlainText"/>
      </w:pPr>
    </w:p>
    <w:p w14:paraId="4621181C" w14:textId="77777777" w:rsidR="004826E7" w:rsidRDefault="004826E7" w:rsidP="00A1369F">
      <w:pPr>
        <w:pStyle w:val="PlainText"/>
      </w:pPr>
    </w:p>
    <w:p w14:paraId="5FF6AA89" w14:textId="77777777" w:rsidR="004826E7" w:rsidRDefault="004826E7" w:rsidP="00A1369F">
      <w:pPr>
        <w:pStyle w:val="PlainText"/>
      </w:pPr>
    </w:p>
    <w:p w14:paraId="35D4DDF7" w14:textId="77777777" w:rsidR="004826E7" w:rsidRDefault="004826E7" w:rsidP="00A1369F">
      <w:pPr>
        <w:pStyle w:val="PlainText"/>
      </w:pPr>
    </w:p>
    <w:p w14:paraId="2EAC5F7E" w14:textId="77777777" w:rsidR="004826E7" w:rsidRDefault="004826E7" w:rsidP="00A1369F">
      <w:pPr>
        <w:pStyle w:val="PlainText"/>
      </w:pPr>
    </w:p>
    <w:p w14:paraId="71577C31" w14:textId="77777777" w:rsidR="004826E7" w:rsidRDefault="004826E7" w:rsidP="00A1369F">
      <w:pPr>
        <w:pStyle w:val="PlainText"/>
      </w:pPr>
    </w:p>
    <w:p w14:paraId="0BC0AE84" w14:textId="77777777" w:rsidR="004826E7" w:rsidRDefault="004826E7" w:rsidP="00A1369F">
      <w:pPr>
        <w:pStyle w:val="PlainText"/>
      </w:pPr>
    </w:p>
    <w:p w14:paraId="13720B94" w14:textId="77777777" w:rsidR="004826E7" w:rsidRDefault="004826E7" w:rsidP="00A1369F">
      <w:pPr>
        <w:pStyle w:val="PlainText"/>
      </w:pPr>
    </w:p>
    <w:p w14:paraId="502D780E" w14:textId="77777777" w:rsidR="004826E7" w:rsidRDefault="004826E7" w:rsidP="00A1369F">
      <w:pPr>
        <w:pStyle w:val="PlainText"/>
      </w:pPr>
    </w:p>
    <w:p w14:paraId="3800134D" w14:textId="77777777" w:rsidR="004826E7" w:rsidRDefault="004826E7" w:rsidP="00A1369F">
      <w:pPr>
        <w:pStyle w:val="PlainText"/>
      </w:pPr>
    </w:p>
    <w:p w14:paraId="430F7369" w14:textId="77777777" w:rsidR="004826E7" w:rsidRDefault="004826E7" w:rsidP="00A1369F">
      <w:pPr>
        <w:pStyle w:val="PlainText"/>
      </w:pPr>
    </w:p>
    <w:p w14:paraId="0D4B11C7" w14:textId="77777777" w:rsidR="004826E7" w:rsidRDefault="004826E7" w:rsidP="00A1369F">
      <w:pPr>
        <w:pStyle w:val="PlainText"/>
      </w:pPr>
    </w:p>
    <w:p w14:paraId="5256D291" w14:textId="77777777" w:rsidR="004826E7" w:rsidRDefault="004826E7" w:rsidP="00A1369F">
      <w:pPr>
        <w:pStyle w:val="PlainText"/>
      </w:pPr>
    </w:p>
    <w:p w14:paraId="0810A648" w14:textId="77777777" w:rsidR="004826E7" w:rsidRDefault="004826E7" w:rsidP="00A1369F">
      <w:pPr>
        <w:pStyle w:val="PlainText"/>
      </w:pPr>
    </w:p>
    <w:p w14:paraId="687A1BEB" w14:textId="77777777" w:rsidR="004826E7" w:rsidRDefault="004826E7" w:rsidP="00A1369F">
      <w:pPr>
        <w:pStyle w:val="PlainText"/>
      </w:pPr>
    </w:p>
    <w:p w14:paraId="748E35DF" w14:textId="77777777" w:rsidR="004826E7" w:rsidRDefault="004826E7" w:rsidP="00A1369F">
      <w:pPr>
        <w:pStyle w:val="PlainText"/>
      </w:pPr>
    </w:p>
    <w:p w14:paraId="67D68B98" w14:textId="77777777" w:rsidR="004826E7" w:rsidRDefault="004826E7" w:rsidP="00A1369F">
      <w:pPr>
        <w:pStyle w:val="PlainText"/>
      </w:pPr>
    </w:p>
    <w:p w14:paraId="64F82E97" w14:textId="77777777" w:rsidR="004826E7" w:rsidRDefault="004826E7" w:rsidP="00A1369F">
      <w:pPr>
        <w:pStyle w:val="PlainText"/>
      </w:pPr>
    </w:p>
    <w:p w14:paraId="0FBC3A09" w14:textId="77777777" w:rsidR="004826E7" w:rsidRDefault="004826E7" w:rsidP="00A1369F">
      <w:pPr>
        <w:pStyle w:val="PlainText"/>
      </w:pPr>
    </w:p>
    <w:p w14:paraId="1D5C6EEA" w14:textId="77777777" w:rsidR="004826E7" w:rsidRDefault="004826E7" w:rsidP="00A1369F">
      <w:pPr>
        <w:pStyle w:val="PlainText"/>
      </w:pPr>
    </w:p>
    <w:p w14:paraId="709ECA1A" w14:textId="77777777" w:rsidR="004826E7" w:rsidRDefault="004826E7" w:rsidP="00A1369F">
      <w:pPr>
        <w:pStyle w:val="PlainText"/>
      </w:pPr>
    </w:p>
    <w:p w14:paraId="4F3B06E1" w14:textId="77777777" w:rsidR="004826E7" w:rsidRDefault="004826E7" w:rsidP="00A1369F">
      <w:pPr>
        <w:pStyle w:val="PlainText"/>
      </w:pPr>
    </w:p>
    <w:p w14:paraId="2944EC53" w14:textId="77777777" w:rsidR="004826E7" w:rsidRDefault="004826E7" w:rsidP="00A1369F">
      <w:pPr>
        <w:pStyle w:val="PlainText"/>
      </w:pPr>
    </w:p>
    <w:p w14:paraId="0F612C2B" w14:textId="77777777" w:rsidR="004826E7" w:rsidRDefault="004826E7" w:rsidP="00A1369F">
      <w:pPr>
        <w:pStyle w:val="PlainText"/>
      </w:pPr>
    </w:p>
    <w:p w14:paraId="6CEBB205" w14:textId="77777777" w:rsidR="004826E7" w:rsidRDefault="004826E7" w:rsidP="00A1369F">
      <w:pPr>
        <w:pStyle w:val="PlainText"/>
      </w:pPr>
    </w:p>
    <w:p w14:paraId="4C561266" w14:textId="77777777" w:rsidR="004826E7" w:rsidRDefault="004826E7" w:rsidP="00A1369F">
      <w:pPr>
        <w:pStyle w:val="PlainText"/>
      </w:pPr>
    </w:p>
    <w:p w14:paraId="0860553E" w14:textId="77777777" w:rsidR="004826E7" w:rsidRDefault="004826E7" w:rsidP="00A1369F">
      <w:pPr>
        <w:pStyle w:val="PlainText"/>
      </w:pPr>
    </w:p>
    <w:p w14:paraId="50AC50FE" w14:textId="77777777" w:rsidR="004826E7" w:rsidRDefault="004826E7" w:rsidP="00A1369F">
      <w:pPr>
        <w:pStyle w:val="PlainText"/>
      </w:pPr>
    </w:p>
    <w:p w14:paraId="4C9DDA11" w14:textId="77777777" w:rsidR="004826E7" w:rsidRDefault="004826E7" w:rsidP="00A1369F">
      <w:pPr>
        <w:pStyle w:val="PlainText"/>
      </w:pPr>
    </w:p>
    <w:p w14:paraId="0E8F3B71" w14:textId="77777777" w:rsidR="004826E7" w:rsidRDefault="004826E7" w:rsidP="00A1369F">
      <w:pPr>
        <w:pStyle w:val="PlainText"/>
      </w:pPr>
    </w:p>
    <w:p w14:paraId="0E036D90" w14:textId="77777777" w:rsidR="004826E7" w:rsidRDefault="004826E7" w:rsidP="00A1369F">
      <w:pPr>
        <w:pStyle w:val="PlainText"/>
      </w:pPr>
    </w:p>
    <w:p w14:paraId="67B17E4B" w14:textId="77777777" w:rsidR="004826E7" w:rsidRDefault="004826E7" w:rsidP="00A1369F">
      <w:pPr>
        <w:pStyle w:val="PlainText"/>
      </w:pPr>
    </w:p>
    <w:p w14:paraId="0261E432" w14:textId="77777777" w:rsidR="004826E7" w:rsidRDefault="004826E7" w:rsidP="00A1369F">
      <w:pPr>
        <w:pStyle w:val="PlainText"/>
      </w:pPr>
    </w:p>
    <w:p w14:paraId="2FA3C541" w14:textId="77777777" w:rsidR="004826E7" w:rsidRDefault="004826E7" w:rsidP="00A1369F">
      <w:pPr>
        <w:pStyle w:val="PlainText"/>
      </w:pPr>
    </w:p>
    <w:p w14:paraId="180B5F13" w14:textId="77777777" w:rsidR="004826E7" w:rsidRDefault="004826E7" w:rsidP="00A1369F">
      <w:pPr>
        <w:pStyle w:val="PlainText"/>
      </w:pPr>
    </w:p>
    <w:p w14:paraId="67DB93EA" w14:textId="77777777" w:rsidR="004826E7" w:rsidRDefault="004826E7" w:rsidP="00A1369F">
      <w:pPr>
        <w:pStyle w:val="PlainText"/>
      </w:pPr>
    </w:p>
    <w:p w14:paraId="6E864940" w14:textId="77777777" w:rsidR="004826E7" w:rsidRDefault="004826E7" w:rsidP="00A1369F">
      <w:pPr>
        <w:pStyle w:val="PlainText"/>
      </w:pPr>
    </w:p>
    <w:p w14:paraId="2A5FD5F2" w14:textId="77777777" w:rsidR="004826E7" w:rsidRDefault="004826E7" w:rsidP="00A1369F">
      <w:pPr>
        <w:pStyle w:val="PlainText"/>
      </w:pPr>
    </w:p>
    <w:p w14:paraId="3738DF00" w14:textId="77777777" w:rsidR="004826E7" w:rsidRDefault="004826E7" w:rsidP="00A1369F">
      <w:pPr>
        <w:pStyle w:val="PlainText"/>
      </w:pPr>
    </w:p>
    <w:p w14:paraId="106C14E0" w14:textId="77777777" w:rsidR="004826E7" w:rsidRDefault="004826E7" w:rsidP="00A1369F">
      <w:pPr>
        <w:pStyle w:val="PlainText"/>
      </w:pPr>
    </w:p>
    <w:p w14:paraId="760FB537" w14:textId="77777777" w:rsidR="004826E7" w:rsidRDefault="004826E7" w:rsidP="00A1369F">
      <w:pPr>
        <w:pStyle w:val="PlainText"/>
      </w:pPr>
    </w:p>
    <w:p w14:paraId="6EE7208A" w14:textId="77777777" w:rsidR="004826E7" w:rsidRDefault="004826E7" w:rsidP="00A1369F">
      <w:pPr>
        <w:pStyle w:val="PlainText"/>
      </w:pPr>
    </w:p>
    <w:p w14:paraId="0B9E3270" w14:textId="77777777" w:rsidR="004826E7" w:rsidRDefault="004826E7" w:rsidP="00A1369F">
      <w:pPr>
        <w:pStyle w:val="PlainText"/>
      </w:pPr>
    </w:p>
    <w:p w14:paraId="100AEB82" w14:textId="77777777" w:rsidR="004826E7" w:rsidRDefault="004826E7" w:rsidP="00A1369F">
      <w:pPr>
        <w:pStyle w:val="PlainText"/>
      </w:pPr>
    </w:p>
    <w:p w14:paraId="39146BB2" w14:textId="77777777" w:rsidR="004826E7" w:rsidRDefault="004826E7" w:rsidP="00A1369F">
      <w:pPr>
        <w:pStyle w:val="PlainText"/>
      </w:pPr>
    </w:p>
    <w:p w14:paraId="0B872428" w14:textId="77777777" w:rsidR="004826E7" w:rsidRDefault="004826E7" w:rsidP="00A1369F">
      <w:pPr>
        <w:pStyle w:val="PlainText"/>
      </w:pPr>
    </w:p>
    <w:p w14:paraId="663AE92A" w14:textId="77777777" w:rsidR="004826E7" w:rsidRDefault="004826E7" w:rsidP="00A1369F">
      <w:pPr>
        <w:pStyle w:val="PlainText"/>
      </w:pPr>
    </w:p>
    <w:p w14:paraId="63867EB5" w14:textId="77777777" w:rsidR="004826E7" w:rsidRDefault="004826E7" w:rsidP="00A1369F">
      <w:pPr>
        <w:pStyle w:val="PlainText"/>
      </w:pPr>
    </w:p>
    <w:p w14:paraId="5B322563" w14:textId="77777777" w:rsidR="004826E7" w:rsidRDefault="004826E7" w:rsidP="00A1369F">
      <w:pPr>
        <w:pStyle w:val="PlainText"/>
      </w:pPr>
    </w:p>
    <w:p w14:paraId="5F7FE035" w14:textId="77777777" w:rsidR="001647EC" w:rsidRDefault="001647EC" w:rsidP="00A1369F">
      <w:pPr>
        <w:pStyle w:val="PlainText"/>
      </w:pPr>
    </w:p>
    <w:p w14:paraId="105B11C9" w14:textId="77777777" w:rsidR="001647EC" w:rsidRDefault="001647EC" w:rsidP="00A1369F">
      <w:pPr>
        <w:pStyle w:val="PlainText"/>
      </w:pPr>
    </w:p>
    <w:p w14:paraId="15BC8A43" w14:textId="77777777" w:rsidR="001647EC" w:rsidRDefault="001647EC" w:rsidP="00A1369F">
      <w:pPr>
        <w:pStyle w:val="PlainText"/>
      </w:pPr>
    </w:p>
    <w:p w14:paraId="0C52DBFF" w14:textId="77777777" w:rsidR="001647EC" w:rsidRDefault="001647EC" w:rsidP="00A1369F">
      <w:pPr>
        <w:pStyle w:val="PlainText"/>
      </w:pPr>
    </w:p>
    <w:p w14:paraId="4A11934F" w14:textId="77777777" w:rsidR="001647EC" w:rsidRDefault="001647EC" w:rsidP="00A1369F">
      <w:pPr>
        <w:pStyle w:val="PlainText"/>
      </w:pPr>
    </w:p>
    <w:p w14:paraId="6C2813D2" w14:textId="77777777" w:rsidR="001647EC" w:rsidRDefault="001647EC" w:rsidP="00A1369F">
      <w:pPr>
        <w:pStyle w:val="PlainText"/>
      </w:pPr>
    </w:p>
    <w:p w14:paraId="3DE96C52" w14:textId="77777777" w:rsidR="001647EC" w:rsidRDefault="001647EC" w:rsidP="00A1369F">
      <w:pPr>
        <w:pStyle w:val="PlainText"/>
      </w:pPr>
    </w:p>
    <w:p w14:paraId="32A89E9A" w14:textId="77777777" w:rsidR="001647EC" w:rsidRDefault="001647EC" w:rsidP="00A1369F">
      <w:pPr>
        <w:pStyle w:val="PlainText"/>
      </w:pPr>
    </w:p>
    <w:p w14:paraId="707602F1" w14:textId="77777777" w:rsidR="001647EC" w:rsidRDefault="001647EC" w:rsidP="00A1369F">
      <w:pPr>
        <w:pStyle w:val="PlainText"/>
      </w:pPr>
    </w:p>
    <w:p w14:paraId="2C9CA509" w14:textId="77777777" w:rsidR="001647EC" w:rsidRDefault="001647EC" w:rsidP="00A1369F">
      <w:pPr>
        <w:pStyle w:val="PlainText"/>
      </w:pPr>
    </w:p>
    <w:p w14:paraId="4C993CDA" w14:textId="77777777" w:rsidR="004826E7" w:rsidRDefault="004826E7" w:rsidP="00A1369F">
      <w:pPr>
        <w:pStyle w:val="PlainText"/>
      </w:pPr>
    </w:p>
    <w:p w14:paraId="43FD6E72" w14:textId="77777777" w:rsidR="004826E7" w:rsidRDefault="004826E7" w:rsidP="00A1369F">
      <w:pPr>
        <w:pStyle w:val="PlainText"/>
      </w:pPr>
    </w:p>
    <w:p w14:paraId="72CA557E" w14:textId="77777777" w:rsidR="004826E7" w:rsidRDefault="004826E7" w:rsidP="00A1369F">
      <w:pPr>
        <w:pStyle w:val="PlainText"/>
      </w:pPr>
    </w:p>
    <w:p w14:paraId="1B8BDC6F" w14:textId="77777777" w:rsidR="004826E7" w:rsidRDefault="004826E7" w:rsidP="00A1369F">
      <w:pPr>
        <w:pStyle w:val="PlainText"/>
      </w:pPr>
    </w:p>
    <w:p w14:paraId="59701BD2" w14:textId="77777777" w:rsidR="004826E7" w:rsidRDefault="004826E7" w:rsidP="00A1369F">
      <w:pPr>
        <w:pStyle w:val="PlainText"/>
      </w:pPr>
    </w:p>
    <w:p w14:paraId="304EA088" w14:textId="77777777" w:rsidR="004826E7" w:rsidRDefault="004826E7" w:rsidP="00A1369F">
      <w:pPr>
        <w:pStyle w:val="PlainText"/>
      </w:pPr>
    </w:p>
    <w:p w14:paraId="3E16F973" w14:textId="77777777" w:rsidR="004826E7" w:rsidRDefault="004826E7" w:rsidP="00A1369F">
      <w:pPr>
        <w:pStyle w:val="PlainText"/>
      </w:pPr>
    </w:p>
    <w:p w14:paraId="666B1F76" w14:textId="77777777" w:rsidR="004826E7" w:rsidRDefault="004826E7" w:rsidP="00A1369F">
      <w:pPr>
        <w:pStyle w:val="PlainText"/>
      </w:pPr>
    </w:p>
    <w:p w14:paraId="1FC3C10A" w14:textId="77777777" w:rsidR="004826E7" w:rsidRDefault="004826E7" w:rsidP="00A1369F">
      <w:pPr>
        <w:pStyle w:val="PlainText"/>
      </w:pPr>
    </w:p>
    <w:p w14:paraId="0A7A4D91" w14:textId="77777777" w:rsidR="0013524B" w:rsidRDefault="0013524B" w:rsidP="00A1369F">
      <w:pPr>
        <w:pStyle w:val="PlainText"/>
      </w:pPr>
    </w:p>
    <w:p w14:paraId="0CD05D6F" w14:textId="77777777" w:rsidR="0013524B" w:rsidRDefault="0013524B" w:rsidP="00A1369F">
      <w:pPr>
        <w:pStyle w:val="PlainText"/>
      </w:pPr>
    </w:p>
    <w:p w14:paraId="528318E1" w14:textId="77777777" w:rsidR="001647EC" w:rsidRDefault="001647EC" w:rsidP="00A1369F">
      <w:pPr>
        <w:pStyle w:val="PlainText"/>
      </w:pPr>
    </w:p>
    <w:p w14:paraId="5D594E86" w14:textId="77777777" w:rsidR="001647EC" w:rsidRDefault="001647EC" w:rsidP="00A1369F">
      <w:pPr>
        <w:pStyle w:val="PlainText"/>
      </w:pPr>
    </w:p>
    <w:p w14:paraId="7461EBA6" w14:textId="77777777" w:rsidR="001647EC" w:rsidRDefault="001647EC" w:rsidP="00A1369F">
      <w:pPr>
        <w:pStyle w:val="PlainText"/>
      </w:pPr>
    </w:p>
    <w:p w14:paraId="643CF54A" w14:textId="77777777" w:rsidR="001647EC" w:rsidRDefault="001647EC" w:rsidP="00A1369F">
      <w:pPr>
        <w:pStyle w:val="PlainText"/>
      </w:pPr>
    </w:p>
    <w:p w14:paraId="5C7AE86D" w14:textId="77777777" w:rsidR="001647EC" w:rsidRDefault="001647EC" w:rsidP="00A1369F">
      <w:pPr>
        <w:pStyle w:val="PlainText"/>
      </w:pPr>
    </w:p>
    <w:p w14:paraId="7E0C33D4" w14:textId="77777777" w:rsidR="001647EC" w:rsidRDefault="001647EC" w:rsidP="00A1369F">
      <w:pPr>
        <w:pStyle w:val="PlainText"/>
      </w:pPr>
    </w:p>
    <w:p w14:paraId="68C977BD" w14:textId="77777777" w:rsidR="001647EC" w:rsidRDefault="001647EC" w:rsidP="00A1369F">
      <w:pPr>
        <w:pStyle w:val="PlainText"/>
      </w:pPr>
    </w:p>
    <w:p w14:paraId="468D7452" w14:textId="77777777" w:rsidR="001647EC" w:rsidRDefault="001647EC" w:rsidP="00A1369F">
      <w:pPr>
        <w:pStyle w:val="PlainText"/>
      </w:pPr>
    </w:p>
    <w:p w14:paraId="03BC2A71" w14:textId="77777777" w:rsidR="001647EC" w:rsidRDefault="001647EC" w:rsidP="00A1369F">
      <w:pPr>
        <w:pStyle w:val="PlainText"/>
      </w:pPr>
    </w:p>
    <w:p w14:paraId="7571BCA6" w14:textId="77777777" w:rsidR="001647EC" w:rsidRDefault="001647EC" w:rsidP="00A1369F">
      <w:pPr>
        <w:pStyle w:val="PlainText"/>
      </w:pPr>
    </w:p>
    <w:p w14:paraId="0806151C" w14:textId="77777777" w:rsidR="001647EC" w:rsidRDefault="001647EC" w:rsidP="00A1369F">
      <w:pPr>
        <w:pStyle w:val="PlainText"/>
      </w:pPr>
    </w:p>
    <w:p w14:paraId="762D202F" w14:textId="77777777" w:rsidR="001647EC" w:rsidRDefault="001647EC" w:rsidP="00A1369F">
      <w:pPr>
        <w:pStyle w:val="PlainText"/>
      </w:pPr>
    </w:p>
    <w:p w14:paraId="4F2349F5" w14:textId="77777777" w:rsidR="00B27170" w:rsidRDefault="00B27170" w:rsidP="00A1369F">
      <w:pPr>
        <w:pStyle w:val="PlainText"/>
      </w:pPr>
    </w:p>
    <w:p w14:paraId="7DEB73DA" w14:textId="77777777" w:rsidR="00B27170" w:rsidRDefault="00B27170" w:rsidP="00A1369F">
      <w:pPr>
        <w:pStyle w:val="PlainText"/>
      </w:pPr>
    </w:p>
    <w:p w14:paraId="4240D490" w14:textId="77777777" w:rsidR="00B27170" w:rsidRDefault="00B27170" w:rsidP="00A1369F">
      <w:pPr>
        <w:pStyle w:val="PlainText"/>
      </w:pPr>
    </w:p>
    <w:p w14:paraId="1DCC50F1" w14:textId="77777777" w:rsidR="00B27170" w:rsidRDefault="00B27170" w:rsidP="00A1369F">
      <w:pPr>
        <w:pStyle w:val="PlainText"/>
      </w:pPr>
    </w:p>
    <w:p w14:paraId="283370BE" w14:textId="77777777" w:rsidR="00B27170" w:rsidRDefault="00B27170" w:rsidP="00A1369F">
      <w:pPr>
        <w:pStyle w:val="PlainText"/>
      </w:pPr>
    </w:p>
    <w:p w14:paraId="3156792A" w14:textId="77777777" w:rsidR="00B27170" w:rsidRDefault="00B27170" w:rsidP="00A1369F">
      <w:pPr>
        <w:pStyle w:val="PlainText"/>
      </w:pPr>
    </w:p>
    <w:p w14:paraId="1F1F97E9" w14:textId="77777777" w:rsidR="00B27170" w:rsidRDefault="00B27170" w:rsidP="00A1369F">
      <w:pPr>
        <w:pStyle w:val="PlainText"/>
      </w:pPr>
    </w:p>
    <w:p w14:paraId="78E682C0" w14:textId="77777777" w:rsidR="00B27170" w:rsidRDefault="00B27170" w:rsidP="00A1369F">
      <w:pPr>
        <w:pStyle w:val="PlainText"/>
      </w:pPr>
    </w:p>
    <w:p w14:paraId="61CC07CB" w14:textId="77777777" w:rsidR="001647EC" w:rsidRDefault="001647EC" w:rsidP="00A1369F">
      <w:pPr>
        <w:pStyle w:val="PlainText"/>
      </w:pPr>
    </w:p>
    <w:p w14:paraId="077729A4" w14:textId="77777777" w:rsidR="001647EC" w:rsidRDefault="001647EC" w:rsidP="00A1369F">
      <w:pPr>
        <w:pStyle w:val="PlainText"/>
      </w:pPr>
    </w:p>
    <w:p w14:paraId="4443E279" w14:textId="77777777" w:rsidR="001647EC" w:rsidRDefault="001647EC" w:rsidP="00A1369F">
      <w:pPr>
        <w:pStyle w:val="PlainText"/>
      </w:pPr>
    </w:p>
    <w:p w14:paraId="43D89B2F" w14:textId="77777777" w:rsidR="001647EC" w:rsidRDefault="001647EC" w:rsidP="00A1369F">
      <w:pPr>
        <w:pStyle w:val="PlainText"/>
      </w:pPr>
    </w:p>
    <w:p w14:paraId="4BE1F33A" w14:textId="77777777" w:rsidR="001647EC" w:rsidRDefault="001647EC" w:rsidP="00A1369F">
      <w:pPr>
        <w:pStyle w:val="PlainText"/>
      </w:pPr>
    </w:p>
    <w:p w14:paraId="1AAA4997" w14:textId="77777777" w:rsidR="001647EC" w:rsidRDefault="001647EC" w:rsidP="00A1369F">
      <w:pPr>
        <w:pStyle w:val="PlainText"/>
      </w:pPr>
    </w:p>
    <w:p w14:paraId="7D9CA79F" w14:textId="77777777" w:rsidR="001647EC" w:rsidRDefault="001647EC" w:rsidP="00A1369F">
      <w:pPr>
        <w:pStyle w:val="PlainText"/>
      </w:pPr>
    </w:p>
    <w:p w14:paraId="4504CCDD" w14:textId="77777777" w:rsidR="001647EC" w:rsidRDefault="001647EC" w:rsidP="00A1369F">
      <w:pPr>
        <w:pStyle w:val="PlainText"/>
      </w:pPr>
    </w:p>
    <w:p w14:paraId="7A540304" w14:textId="77777777" w:rsidR="001647EC" w:rsidRDefault="001647EC" w:rsidP="00A1369F">
      <w:pPr>
        <w:pStyle w:val="PlainText"/>
      </w:pPr>
    </w:p>
    <w:p w14:paraId="56404631" w14:textId="77777777" w:rsidR="001647EC" w:rsidRDefault="001647EC" w:rsidP="00A1369F">
      <w:pPr>
        <w:pStyle w:val="PlainText"/>
      </w:pPr>
    </w:p>
    <w:p w14:paraId="7116F1BE" w14:textId="77777777" w:rsidR="001647EC" w:rsidRDefault="001647EC" w:rsidP="00A1369F">
      <w:pPr>
        <w:pStyle w:val="PlainText"/>
      </w:pPr>
    </w:p>
    <w:p w14:paraId="5FB9130B" w14:textId="77777777" w:rsidR="001647EC" w:rsidRDefault="001647EC" w:rsidP="00A1369F">
      <w:pPr>
        <w:pStyle w:val="PlainText"/>
      </w:pPr>
    </w:p>
    <w:p w14:paraId="70138A07" w14:textId="77777777" w:rsidR="001647EC" w:rsidRDefault="001647EC" w:rsidP="00A1369F">
      <w:pPr>
        <w:pStyle w:val="PlainText"/>
      </w:pPr>
    </w:p>
    <w:p w14:paraId="762A4210" w14:textId="77777777" w:rsidR="001647EC" w:rsidRDefault="001647EC" w:rsidP="00A1369F">
      <w:pPr>
        <w:pStyle w:val="PlainText"/>
      </w:pPr>
    </w:p>
    <w:p w14:paraId="1EE238C6" w14:textId="77777777" w:rsidR="001647EC" w:rsidRDefault="001647EC" w:rsidP="00A1369F">
      <w:pPr>
        <w:pStyle w:val="PlainText"/>
      </w:pPr>
    </w:p>
    <w:p w14:paraId="0681A705" w14:textId="77777777" w:rsidR="001647EC" w:rsidRDefault="001647EC" w:rsidP="00A1369F">
      <w:pPr>
        <w:pStyle w:val="PlainText"/>
      </w:pPr>
    </w:p>
    <w:p w14:paraId="4EA797E6" w14:textId="77777777" w:rsidR="001647EC" w:rsidRDefault="001647EC" w:rsidP="00A1369F">
      <w:pPr>
        <w:pStyle w:val="PlainText"/>
      </w:pPr>
    </w:p>
    <w:p w14:paraId="3181B701" w14:textId="77777777" w:rsidR="001647EC" w:rsidRDefault="001647EC" w:rsidP="00A1369F">
      <w:pPr>
        <w:pStyle w:val="PlainText"/>
      </w:pPr>
    </w:p>
    <w:p w14:paraId="788F5545" w14:textId="77777777" w:rsidR="001647EC" w:rsidRDefault="001647EC" w:rsidP="00A1369F">
      <w:pPr>
        <w:pStyle w:val="PlainText"/>
      </w:pPr>
    </w:p>
    <w:p w14:paraId="123DCAE5" w14:textId="77777777" w:rsidR="001647EC" w:rsidRDefault="001647EC" w:rsidP="00A1369F">
      <w:pPr>
        <w:pStyle w:val="PlainText"/>
      </w:pPr>
    </w:p>
    <w:p w14:paraId="5AD9ACFC" w14:textId="77777777" w:rsidR="001647EC" w:rsidRDefault="001647EC" w:rsidP="00A1369F">
      <w:pPr>
        <w:pStyle w:val="PlainText"/>
      </w:pPr>
    </w:p>
    <w:p w14:paraId="75CB44DB" w14:textId="77777777" w:rsidR="001647EC" w:rsidRDefault="001647EC" w:rsidP="00A1369F">
      <w:pPr>
        <w:pStyle w:val="PlainText"/>
      </w:pPr>
    </w:p>
    <w:p w14:paraId="55A2A5E5" w14:textId="77777777" w:rsidR="001647EC" w:rsidRDefault="001647EC" w:rsidP="00A1369F">
      <w:pPr>
        <w:pStyle w:val="PlainText"/>
      </w:pPr>
    </w:p>
    <w:p w14:paraId="59070FFD" w14:textId="77777777" w:rsidR="001647EC" w:rsidRDefault="001647EC" w:rsidP="00A1369F">
      <w:pPr>
        <w:pStyle w:val="PlainText"/>
      </w:pPr>
    </w:p>
    <w:p w14:paraId="5FFE217D" w14:textId="77777777" w:rsidR="001647EC" w:rsidRDefault="001647EC" w:rsidP="00A1369F">
      <w:pPr>
        <w:pStyle w:val="PlainText"/>
      </w:pPr>
    </w:p>
    <w:p w14:paraId="0E67D6FC" w14:textId="77777777" w:rsidR="001647EC" w:rsidRDefault="001647EC" w:rsidP="00A1369F">
      <w:pPr>
        <w:pStyle w:val="PlainText"/>
      </w:pPr>
    </w:p>
    <w:p w14:paraId="4C2AA99A" w14:textId="77777777" w:rsidR="001647EC" w:rsidRDefault="001647EC" w:rsidP="00A1369F">
      <w:pPr>
        <w:pStyle w:val="PlainText"/>
      </w:pPr>
    </w:p>
    <w:p w14:paraId="41E60F9A" w14:textId="77777777" w:rsidR="00B27170" w:rsidRDefault="00B27170" w:rsidP="00A1369F">
      <w:pPr>
        <w:pStyle w:val="PlainText"/>
      </w:pPr>
    </w:p>
    <w:p w14:paraId="14C46910" w14:textId="77777777" w:rsidR="00B27170" w:rsidRDefault="00B27170" w:rsidP="00A1369F">
      <w:pPr>
        <w:pStyle w:val="PlainText"/>
      </w:pPr>
    </w:p>
    <w:p w14:paraId="7D3E14FC" w14:textId="77777777" w:rsidR="00B27170" w:rsidRDefault="00B27170" w:rsidP="00A1369F">
      <w:pPr>
        <w:pStyle w:val="PlainText"/>
      </w:pPr>
    </w:p>
    <w:p w14:paraId="579EF952" w14:textId="77777777" w:rsidR="00B27170" w:rsidRDefault="00B27170" w:rsidP="00A1369F">
      <w:pPr>
        <w:pStyle w:val="PlainText"/>
      </w:pPr>
    </w:p>
    <w:p w14:paraId="27078DFB" w14:textId="77777777" w:rsidR="00B27170" w:rsidRDefault="00B27170" w:rsidP="00A1369F">
      <w:pPr>
        <w:pStyle w:val="PlainText"/>
      </w:pPr>
    </w:p>
    <w:p w14:paraId="0BDDFE71" w14:textId="77777777" w:rsidR="00B27170" w:rsidRDefault="00B27170" w:rsidP="00A1369F">
      <w:pPr>
        <w:pStyle w:val="PlainText"/>
      </w:pPr>
    </w:p>
    <w:p w14:paraId="668FCAEA" w14:textId="77777777" w:rsidR="00B27170" w:rsidRDefault="00B27170" w:rsidP="00A1369F">
      <w:pPr>
        <w:pStyle w:val="PlainText"/>
      </w:pPr>
    </w:p>
    <w:p w14:paraId="1CCCDD1C" w14:textId="77777777" w:rsidR="00B27170" w:rsidRDefault="00B27170" w:rsidP="00A1369F">
      <w:pPr>
        <w:pStyle w:val="PlainText"/>
      </w:pPr>
    </w:p>
    <w:p w14:paraId="5330842A" w14:textId="77777777" w:rsidR="00B27170" w:rsidRDefault="00B27170" w:rsidP="00A1369F">
      <w:pPr>
        <w:pStyle w:val="PlainText"/>
      </w:pPr>
    </w:p>
    <w:p w14:paraId="15C939D2" w14:textId="77777777" w:rsidR="00B27170" w:rsidRDefault="00B27170" w:rsidP="00A1369F">
      <w:pPr>
        <w:pStyle w:val="PlainText"/>
      </w:pPr>
    </w:p>
    <w:p w14:paraId="7B673989" w14:textId="77777777" w:rsidR="00B27170" w:rsidRDefault="00B27170" w:rsidP="00A1369F">
      <w:pPr>
        <w:pStyle w:val="PlainText"/>
      </w:pPr>
    </w:p>
    <w:p w14:paraId="69E19D29" w14:textId="77777777" w:rsidR="00B27170" w:rsidRDefault="00B27170" w:rsidP="00A1369F">
      <w:pPr>
        <w:pStyle w:val="PlainText"/>
      </w:pPr>
    </w:p>
    <w:p w14:paraId="4FDA7DFD" w14:textId="77777777" w:rsidR="00B27170" w:rsidRDefault="00B27170" w:rsidP="00A1369F">
      <w:pPr>
        <w:pStyle w:val="PlainText"/>
      </w:pPr>
    </w:p>
    <w:p w14:paraId="78FE1C6C" w14:textId="77777777" w:rsidR="00B27170" w:rsidRDefault="00B27170" w:rsidP="00A1369F">
      <w:pPr>
        <w:pStyle w:val="PlainText"/>
      </w:pPr>
    </w:p>
    <w:p w14:paraId="16FF9967" w14:textId="77777777" w:rsidR="00B27170" w:rsidRDefault="00B27170" w:rsidP="00A1369F">
      <w:pPr>
        <w:pStyle w:val="PlainText"/>
      </w:pPr>
    </w:p>
    <w:p w14:paraId="6F47B48D" w14:textId="77777777" w:rsidR="00B27170" w:rsidRDefault="00B27170" w:rsidP="00A1369F">
      <w:pPr>
        <w:pStyle w:val="PlainText"/>
      </w:pPr>
    </w:p>
    <w:p w14:paraId="35AF9771" w14:textId="77777777" w:rsidR="00B27170" w:rsidRDefault="00B27170" w:rsidP="00A1369F">
      <w:pPr>
        <w:pStyle w:val="PlainText"/>
      </w:pPr>
    </w:p>
    <w:p w14:paraId="551AF37E" w14:textId="6B7B2515" w:rsidR="00644D59" w:rsidRDefault="00EE6428" w:rsidP="00644D59">
      <w:pPr>
        <w:pStyle w:val="Heading1"/>
      </w:pPr>
      <w:bookmarkStart w:id="8" w:name="_Toc183589557"/>
      <w:r>
        <w:lastRenderedPageBreak/>
        <w:t>CKA-</w:t>
      </w:r>
      <w:r w:rsidR="00644D59">
        <w:t>QUESTIONS-KODE KLOUD (</w:t>
      </w:r>
      <w:r w:rsidR="00644D59" w:rsidRPr="00F25143">
        <w:t>M</w:t>
      </w:r>
      <w:r w:rsidR="00644D59">
        <w:t>OCK</w:t>
      </w:r>
      <w:r w:rsidR="00644D59" w:rsidRPr="00F25143">
        <w:t xml:space="preserve"> E</w:t>
      </w:r>
      <w:r w:rsidR="00644D59">
        <w:t>XAM</w:t>
      </w:r>
      <w:r w:rsidR="00644D59" w:rsidRPr="00F25143">
        <w:t xml:space="preserve"> </w:t>
      </w:r>
      <w:r w:rsidR="00644D59">
        <w:t>SERIES-1)</w:t>
      </w:r>
      <w:bookmarkEnd w:id="8"/>
    </w:p>
    <w:p w14:paraId="05FC10B4" w14:textId="77777777" w:rsidR="00644D59" w:rsidRDefault="00644D59" w:rsidP="00644D59">
      <w:pPr>
        <w:pStyle w:val="PlainText"/>
      </w:pPr>
    </w:p>
    <w:p w14:paraId="32197A65" w14:textId="77777777" w:rsidR="00644D59" w:rsidRDefault="00644D59" w:rsidP="00393D3D">
      <w:pPr>
        <w:pStyle w:val="Heading10"/>
        <w:numPr>
          <w:ilvl w:val="0"/>
          <w:numId w:val="57"/>
        </w:numPr>
        <w:tabs>
          <w:tab w:val="left" w:pos="270"/>
          <w:tab w:val="left" w:pos="360"/>
        </w:tabs>
        <w:ind w:left="284" w:hanging="568"/>
      </w:pPr>
      <w:r w:rsidRPr="00C420F1">
        <w:t>For this question, please set the context to cluster1 by running:</w:t>
      </w:r>
      <w:r>
        <w:br/>
      </w:r>
    </w:p>
    <w:p w14:paraId="16794697" w14:textId="77777777" w:rsidR="00644D59" w:rsidRPr="00C420F1" w:rsidRDefault="00644D59" w:rsidP="00644D59">
      <w:pPr>
        <w:pStyle w:val="Heading10"/>
        <w:numPr>
          <w:ilvl w:val="0"/>
          <w:numId w:val="0"/>
        </w:numPr>
        <w:tabs>
          <w:tab w:val="left" w:pos="270"/>
          <w:tab w:val="left" w:pos="360"/>
        </w:tabs>
        <w:ind w:left="270"/>
      </w:pPr>
      <w:r w:rsidRPr="00714016">
        <w:rPr>
          <w:b/>
          <w:bCs/>
        </w:rPr>
        <w:t>kubectl config use-context cluster1</w:t>
      </w:r>
    </w:p>
    <w:p w14:paraId="4595D6C9" w14:textId="77777777" w:rsidR="00644D59" w:rsidRPr="00C420F1" w:rsidRDefault="00644D59" w:rsidP="00644D59">
      <w:pPr>
        <w:pStyle w:val="Heading11"/>
        <w:numPr>
          <w:ilvl w:val="0"/>
          <w:numId w:val="0"/>
        </w:numPr>
        <w:tabs>
          <w:tab w:val="left" w:pos="360"/>
        </w:tabs>
        <w:ind w:left="270"/>
      </w:pPr>
      <w:r w:rsidRPr="00C420F1">
        <w:t xml:space="preserve">Create a </w:t>
      </w:r>
      <w:r w:rsidRPr="00EB60BF">
        <w:rPr>
          <w:b/>
          <w:bCs/>
        </w:rPr>
        <w:t>pod</w:t>
      </w:r>
      <w:r w:rsidRPr="00C420F1">
        <w:t xml:space="preserve"> with name </w:t>
      </w:r>
      <w:r w:rsidRPr="00EB60BF">
        <w:rPr>
          <w:b/>
          <w:bCs/>
        </w:rPr>
        <w:t>tester-cka02-svcn</w:t>
      </w:r>
      <w:r w:rsidRPr="00C420F1">
        <w:t> in </w:t>
      </w:r>
      <w:r w:rsidRPr="00EB60BF">
        <w:rPr>
          <w:b/>
          <w:bCs/>
        </w:rPr>
        <w:t>dev-cka02-svcn</w:t>
      </w:r>
      <w:r w:rsidRPr="00C420F1">
        <w:t> namespace with image </w:t>
      </w:r>
      <w:r w:rsidRPr="00EB60BF">
        <w:rPr>
          <w:b/>
          <w:bCs/>
        </w:rPr>
        <w:t>registry.k8s.io/e2e-test-images/jessie-dnsutils:1.3</w:t>
      </w:r>
      <w:r w:rsidRPr="00C420F1">
        <w:t>. Make sure to use command sleep 3600 with restart policy set to </w:t>
      </w:r>
      <w:proofErr w:type="gramStart"/>
      <w:r w:rsidRPr="00C420F1">
        <w:t>Always .</w:t>
      </w:r>
      <w:proofErr w:type="gramEnd"/>
      <w:r w:rsidRPr="00C420F1">
        <w:br/>
      </w:r>
      <w:r w:rsidRPr="00C420F1">
        <w:br/>
        <w:t>Once the </w:t>
      </w:r>
      <w:r w:rsidRPr="00EB60BF">
        <w:rPr>
          <w:b/>
          <w:bCs/>
        </w:rPr>
        <w:t>tester-cka02-svcn</w:t>
      </w:r>
      <w:r w:rsidRPr="00C420F1">
        <w:t xml:space="preserve"> pod is running, store the output of the command nslookup </w:t>
      </w:r>
      <w:r w:rsidRPr="0038255D">
        <w:rPr>
          <w:b/>
          <w:bCs/>
        </w:rPr>
        <w:t>kubernetes.default</w:t>
      </w:r>
      <w:r w:rsidRPr="00C420F1">
        <w:t> from tester pod into the file </w:t>
      </w:r>
      <w:r w:rsidRPr="00EB60BF">
        <w:rPr>
          <w:b/>
          <w:bCs/>
        </w:rPr>
        <w:t>/root/dns_output</w:t>
      </w:r>
      <w:r w:rsidRPr="00C420F1">
        <w:t> on </w:t>
      </w:r>
      <w:r w:rsidRPr="00EB60BF">
        <w:rPr>
          <w:b/>
          <w:bCs/>
        </w:rPr>
        <w:t>student-node</w:t>
      </w:r>
      <w:r w:rsidRPr="00C420F1">
        <w:t>.</w:t>
      </w:r>
    </w:p>
    <w:p w14:paraId="205DC53F" w14:textId="77777777" w:rsidR="00644D59" w:rsidRPr="00C420F1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D07985">
        <w:rPr>
          <w:b/>
          <w:bCs/>
        </w:rPr>
        <w:t>'</w:t>
      </w:r>
      <w:proofErr w:type="gramStart"/>
      <w:r w:rsidRPr="00D07985">
        <w:rPr>
          <w:b/>
          <w:bCs/>
        </w:rPr>
        <w:t>dev</w:t>
      </w:r>
      <w:proofErr w:type="gramEnd"/>
      <w:r w:rsidRPr="00D07985">
        <w:rPr>
          <w:b/>
          <w:bCs/>
        </w:rPr>
        <w:t>-cka02-svcn'</w:t>
      </w:r>
      <w:r w:rsidRPr="00C420F1">
        <w:t xml:space="preserve"> namespace exists?</w:t>
      </w:r>
    </w:p>
    <w:p w14:paraId="4864CEC3" w14:textId="77777777" w:rsidR="00644D59" w:rsidRPr="00C420F1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D07985">
        <w:rPr>
          <w:b/>
          <w:bCs/>
        </w:rPr>
        <w:t>'</w:t>
      </w:r>
      <w:proofErr w:type="gramStart"/>
      <w:r w:rsidRPr="00D07985">
        <w:rPr>
          <w:b/>
          <w:bCs/>
        </w:rPr>
        <w:t>tester</w:t>
      </w:r>
      <w:proofErr w:type="gramEnd"/>
      <w:r w:rsidRPr="00D07985">
        <w:rPr>
          <w:b/>
          <w:bCs/>
        </w:rPr>
        <w:t>-cka02-svcn'</w:t>
      </w:r>
      <w:r w:rsidRPr="00C420F1">
        <w:t xml:space="preserve"> pod exists in </w:t>
      </w:r>
      <w:r w:rsidRPr="0038255D">
        <w:rPr>
          <w:b/>
          <w:bCs/>
        </w:rPr>
        <w:t>dev-cka02-svcn</w:t>
      </w:r>
      <w:r w:rsidRPr="00C420F1">
        <w:t xml:space="preserve"> namespace?</w:t>
      </w:r>
    </w:p>
    <w:p w14:paraId="5E5CF69D" w14:textId="77777777" w:rsidR="00644D59" w:rsidRPr="00C420F1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420F1">
        <w:t>correct image used?</w:t>
      </w:r>
    </w:p>
    <w:p w14:paraId="2F6DD4D4" w14:textId="77777777" w:rsidR="00644D59" w:rsidRPr="00C420F1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D07985">
        <w:rPr>
          <w:b/>
          <w:bCs/>
        </w:rPr>
        <w:t xml:space="preserve">Restart </w:t>
      </w:r>
      <w:r w:rsidRPr="00C420F1">
        <w:t>policy set to "</w:t>
      </w:r>
      <w:r w:rsidRPr="00D07985">
        <w:rPr>
          <w:b/>
          <w:bCs/>
        </w:rPr>
        <w:t>Always</w:t>
      </w:r>
      <w:r w:rsidRPr="00C420F1">
        <w:t>"?</w:t>
      </w:r>
    </w:p>
    <w:p w14:paraId="238AA328" w14:textId="77777777" w:rsidR="00644D59" w:rsidRPr="00C420F1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420F1">
        <w:t>Command "</w:t>
      </w:r>
      <w:r w:rsidRPr="00D07985">
        <w:rPr>
          <w:b/>
          <w:bCs/>
        </w:rPr>
        <w:t>sleep 3600</w:t>
      </w:r>
      <w:r w:rsidRPr="00C420F1">
        <w:t xml:space="preserve">" </w:t>
      </w:r>
      <w:proofErr w:type="gramStart"/>
      <w:r w:rsidRPr="00C420F1">
        <w:t>specified ?</w:t>
      </w:r>
      <w:proofErr w:type="gramEnd"/>
    </w:p>
    <w:p w14:paraId="18A1FCB7" w14:textId="77777777" w:rsidR="00644D59" w:rsidRPr="00C420F1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420F1">
        <w:t xml:space="preserve">Correct dns output stored in </w:t>
      </w:r>
      <w:r w:rsidRPr="0038255D">
        <w:rPr>
          <w:b/>
          <w:bCs/>
        </w:rPr>
        <w:t>'/root/dns_</w:t>
      </w:r>
      <w:proofErr w:type="gramStart"/>
      <w:r w:rsidRPr="0038255D">
        <w:rPr>
          <w:b/>
          <w:bCs/>
        </w:rPr>
        <w:t>output</w:t>
      </w:r>
      <w:r w:rsidRPr="00C420F1">
        <w:t xml:space="preserve"> ?</w:t>
      </w:r>
      <w:proofErr w:type="gramEnd"/>
    </w:p>
    <w:p w14:paraId="1968C163" w14:textId="77777777" w:rsidR="00644D59" w:rsidRDefault="00644D59" w:rsidP="00105B1A">
      <w:pPr>
        <w:pStyle w:val="Solutions"/>
        <w:ind w:hanging="439"/>
      </w:pPr>
      <w:r>
        <w:t>Solutions</w:t>
      </w:r>
    </w:p>
    <w:p w14:paraId="62CFC2B0" w14:textId="77777777" w:rsidR="00644D59" w:rsidRPr="00BE6FF8" w:rsidRDefault="00644D59" w:rsidP="00B0729A">
      <w:pPr>
        <w:pStyle w:val="NumberedSteps"/>
        <w:numPr>
          <w:ilvl w:val="0"/>
          <w:numId w:val="67"/>
        </w:numPr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config use-context cluster1</w:t>
      </w:r>
    </w:p>
    <w:p w14:paraId="576CBDF7" w14:textId="77777777" w:rsidR="00644D59" w:rsidRPr="00BE6FF8" w:rsidRDefault="00644D59" w:rsidP="00B0729A">
      <w:pPr>
        <w:pStyle w:val="NumberedSteps"/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create ns dev-cka02-svcn</w:t>
      </w:r>
    </w:p>
    <w:p w14:paraId="01C09961" w14:textId="77777777" w:rsidR="00644D59" w:rsidRPr="00BE6FF8" w:rsidRDefault="00644D59" w:rsidP="00B0729A">
      <w:pPr>
        <w:pStyle w:val="NumberedSteps"/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run tester-cka02-svcn --image registry.k8s.io/e2e-test-images/jessie-dnsutils:1.3 --command sleep 3600 --restart=Always -</w:t>
      </w:r>
      <w:proofErr w:type="gramStart"/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n  dev</w:t>
      </w:r>
      <w:proofErr w:type="gramEnd"/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-cka02-svcn</w:t>
      </w:r>
    </w:p>
    <w:p w14:paraId="54C8E040" w14:textId="77777777" w:rsidR="00644D59" w:rsidRPr="00BE6FF8" w:rsidRDefault="00644D59" w:rsidP="00B0729A">
      <w:pPr>
        <w:pStyle w:val="NumberedSteps"/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exec -it tester-cka02-svcn -n dev-cka02-svcn -- nslookup kubernetes.default</w:t>
      </w:r>
    </w:p>
    <w:p w14:paraId="394FD211" w14:textId="77777777" w:rsidR="00644D59" w:rsidRPr="00BE6FF8" w:rsidRDefault="00644D59" w:rsidP="00B0729A">
      <w:pPr>
        <w:pStyle w:val="NumberedSteps"/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exec -it tester-cka02-svcn -n dev-cka02-svcn -- nslookup kubernetes.default &gt; /root/dns_output</w:t>
      </w:r>
    </w:p>
    <w:p w14:paraId="463AA659" w14:textId="77777777" w:rsidR="00644D59" w:rsidRPr="00BE6FF8" w:rsidRDefault="00644D59" w:rsidP="00B0729A">
      <w:pPr>
        <w:pStyle w:val="NumberedSteps"/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BE6FF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cat /root/dns_output</w:t>
      </w:r>
    </w:p>
    <w:p w14:paraId="530C8BCF" w14:textId="77777777" w:rsidR="00644D59" w:rsidRDefault="00644D59" w:rsidP="00644D59">
      <w:pPr>
        <w:pStyle w:val="PlainText"/>
      </w:pPr>
    </w:p>
    <w:p w14:paraId="235C581F" w14:textId="77777777" w:rsidR="00644D59" w:rsidRDefault="00644D59" w:rsidP="00644D59">
      <w:pPr>
        <w:pStyle w:val="PlainText"/>
      </w:pPr>
    </w:p>
    <w:p w14:paraId="28AD6186" w14:textId="77777777" w:rsidR="00644D59" w:rsidRDefault="00644D59" w:rsidP="00644D59">
      <w:pPr>
        <w:pStyle w:val="Heading10"/>
        <w:ind w:left="284" w:hanging="568"/>
      </w:pPr>
      <w:r w:rsidRPr="00A40DC5">
        <w:t>For this question, please set the context to cluster3 by running:</w:t>
      </w:r>
    </w:p>
    <w:p w14:paraId="1E83175E" w14:textId="77777777" w:rsidR="00644D59" w:rsidRPr="00A40DC5" w:rsidRDefault="00644D59" w:rsidP="00644D59">
      <w:pPr>
        <w:pStyle w:val="Heading10"/>
        <w:numPr>
          <w:ilvl w:val="0"/>
          <w:numId w:val="0"/>
        </w:numPr>
        <w:tabs>
          <w:tab w:val="left" w:pos="360"/>
        </w:tabs>
        <w:ind w:left="270"/>
        <w:rPr>
          <w:b/>
          <w:bCs/>
        </w:rPr>
      </w:pPr>
      <w:r w:rsidRPr="00A40DC5">
        <w:br/>
      </w:r>
      <w:r w:rsidRPr="00A40DC5">
        <w:rPr>
          <w:b/>
          <w:bCs/>
        </w:rPr>
        <w:t>kubectl config use-context cluster3</w:t>
      </w:r>
    </w:p>
    <w:p w14:paraId="262421C7" w14:textId="77777777" w:rsidR="00644D59" w:rsidRDefault="00644D59" w:rsidP="00644D59">
      <w:pPr>
        <w:pStyle w:val="Heading11"/>
        <w:numPr>
          <w:ilvl w:val="0"/>
          <w:numId w:val="0"/>
        </w:numPr>
        <w:tabs>
          <w:tab w:val="left" w:pos="360"/>
        </w:tabs>
        <w:ind w:left="270"/>
      </w:pPr>
      <w:r w:rsidRPr="00A40DC5">
        <w:t>Run a pod called </w:t>
      </w:r>
      <w:r w:rsidRPr="00A15CC0">
        <w:rPr>
          <w:b/>
          <w:bCs/>
        </w:rPr>
        <w:t>alpine-sleeper-cka15-arch</w:t>
      </w:r>
      <w:r w:rsidRPr="00A40DC5">
        <w:t> using the alpine image in the </w:t>
      </w:r>
      <w:r w:rsidRPr="00DC585F">
        <w:rPr>
          <w:b/>
          <w:bCs/>
        </w:rPr>
        <w:t>default namespace</w:t>
      </w:r>
      <w:r w:rsidRPr="00A40DC5">
        <w:t xml:space="preserve"> that will </w:t>
      </w:r>
      <w:r w:rsidRPr="00DC585F">
        <w:rPr>
          <w:b/>
          <w:bCs/>
        </w:rPr>
        <w:t>sleep</w:t>
      </w:r>
      <w:r w:rsidRPr="00A40DC5">
        <w:t xml:space="preserve"> for </w:t>
      </w:r>
      <w:r w:rsidRPr="00DC585F">
        <w:rPr>
          <w:b/>
          <w:bCs/>
        </w:rPr>
        <w:t>7200 seconds</w:t>
      </w:r>
      <w:r w:rsidRPr="00A40DC5">
        <w:t>.</w:t>
      </w:r>
    </w:p>
    <w:p w14:paraId="5330A4B6" w14:textId="77777777" w:rsidR="00644D59" w:rsidRPr="009B2B8E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9B2B8E">
        <w:t>alpine pod created?</w:t>
      </w:r>
    </w:p>
    <w:p w14:paraId="0C2BB6A8" w14:textId="77777777" w:rsidR="00644D59" w:rsidRDefault="00644D59" w:rsidP="00644D59">
      <w:pPr>
        <w:pStyle w:val="Solutions"/>
      </w:pPr>
      <w:r>
        <w:t>Solutions</w:t>
      </w:r>
    </w:p>
    <w:p w14:paraId="040B0B06" w14:textId="77777777" w:rsidR="00644D59" w:rsidRPr="00392898" w:rsidRDefault="00644D59" w:rsidP="00392898">
      <w:pPr>
        <w:pStyle w:val="NumberedSteps"/>
        <w:numPr>
          <w:ilvl w:val="0"/>
          <w:numId w:val="69"/>
        </w:numPr>
        <w:ind w:left="1080" w:hanging="81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39289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run alpine-sleeper-cka15-arch --image=</w:t>
      </w:r>
      <w:proofErr w:type="gramStart"/>
      <w:r w:rsidRPr="0039289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nginx:alpine</w:t>
      </w:r>
      <w:proofErr w:type="gramEnd"/>
      <w:r w:rsidRPr="0039289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 xml:space="preserve"> --command sleep 7200</w:t>
      </w:r>
    </w:p>
    <w:p w14:paraId="36B29D4D" w14:textId="77777777" w:rsidR="00644D59" w:rsidRPr="00A40DC5" w:rsidRDefault="00644D59" w:rsidP="00644D59">
      <w:pPr>
        <w:pStyle w:val="PlainText"/>
      </w:pPr>
    </w:p>
    <w:p w14:paraId="7D496EAE" w14:textId="77777777" w:rsidR="00644D59" w:rsidRPr="00A45C03" w:rsidRDefault="00644D59" w:rsidP="00644D59">
      <w:pPr>
        <w:pStyle w:val="PlainText"/>
      </w:pPr>
    </w:p>
    <w:p w14:paraId="05281601" w14:textId="77777777" w:rsidR="00644D59" w:rsidRDefault="00644D59" w:rsidP="00644D59">
      <w:pPr>
        <w:pStyle w:val="PlainText"/>
      </w:pPr>
    </w:p>
    <w:p w14:paraId="4D6808E4" w14:textId="7FE8EAD4" w:rsidR="00B82429" w:rsidRDefault="00B82429" w:rsidP="00644D59">
      <w:pPr>
        <w:pStyle w:val="PlainText"/>
      </w:pPr>
    </w:p>
    <w:p w14:paraId="5D0E1282" w14:textId="77777777" w:rsidR="00B82429" w:rsidRDefault="00B82429" w:rsidP="00644D59">
      <w:pPr>
        <w:pStyle w:val="PlainText"/>
      </w:pPr>
    </w:p>
    <w:p w14:paraId="6DE0E386" w14:textId="77777777" w:rsidR="00644D59" w:rsidRDefault="00644D59" w:rsidP="00644D59">
      <w:pPr>
        <w:pStyle w:val="Heading10"/>
        <w:ind w:left="284" w:hanging="568"/>
      </w:pPr>
      <w:r w:rsidRPr="00310BFD">
        <w:t>For this question, please set the context to </w:t>
      </w:r>
      <w:r w:rsidRPr="00310BFD">
        <w:rPr>
          <w:b/>
          <w:bCs/>
        </w:rPr>
        <w:t>cluster1</w:t>
      </w:r>
      <w:r w:rsidRPr="00310BFD">
        <w:t> by running:</w:t>
      </w:r>
      <w:r w:rsidRPr="00310BFD">
        <w:br/>
      </w:r>
    </w:p>
    <w:p w14:paraId="6785909A" w14:textId="77777777" w:rsidR="00644D59" w:rsidRPr="00310BFD" w:rsidRDefault="00644D59" w:rsidP="00644D59">
      <w:pPr>
        <w:pStyle w:val="Heading10"/>
        <w:numPr>
          <w:ilvl w:val="0"/>
          <w:numId w:val="0"/>
        </w:numPr>
        <w:ind w:left="284"/>
      </w:pPr>
      <w:r w:rsidRPr="00310BFD">
        <w:t xml:space="preserve">kubectl config use-context </w:t>
      </w:r>
      <w:r w:rsidRPr="00310BFD">
        <w:rPr>
          <w:b/>
          <w:bCs/>
        </w:rPr>
        <w:t>cluster1</w:t>
      </w:r>
    </w:p>
    <w:p w14:paraId="0A0946C8" w14:textId="77777777" w:rsidR="00644D59" w:rsidRDefault="00644D59" w:rsidP="00644D59">
      <w:pPr>
        <w:pStyle w:val="Heading10"/>
        <w:numPr>
          <w:ilvl w:val="0"/>
          <w:numId w:val="0"/>
        </w:numPr>
        <w:ind w:left="284"/>
      </w:pPr>
    </w:p>
    <w:p w14:paraId="20ED0A2D" w14:textId="77777777" w:rsidR="00644D59" w:rsidRDefault="00644D59" w:rsidP="00644D59">
      <w:pPr>
        <w:pStyle w:val="Heading10"/>
        <w:numPr>
          <w:ilvl w:val="0"/>
          <w:numId w:val="0"/>
        </w:numPr>
        <w:ind w:left="284"/>
      </w:pPr>
      <w:r w:rsidRPr="00310BFD">
        <w:t xml:space="preserve">We have created a </w:t>
      </w:r>
      <w:r w:rsidRPr="00310BFD">
        <w:rPr>
          <w:b/>
          <w:bCs/>
        </w:rPr>
        <w:t>service account</w:t>
      </w:r>
      <w:r w:rsidRPr="00310BFD">
        <w:t xml:space="preserve"> called </w:t>
      </w:r>
      <w:r w:rsidRPr="00310BFD">
        <w:rPr>
          <w:b/>
          <w:bCs/>
        </w:rPr>
        <w:t>green-sa-cka22-arch</w:t>
      </w:r>
      <w:r w:rsidRPr="00310BFD">
        <w:t>, a cluster role called </w:t>
      </w:r>
      <w:r w:rsidRPr="00310BFD">
        <w:rPr>
          <w:b/>
          <w:bCs/>
        </w:rPr>
        <w:t>green-role-cka22-arch</w:t>
      </w:r>
      <w:r w:rsidRPr="00310BFD">
        <w:t> and a cluster role binding called </w:t>
      </w:r>
      <w:r w:rsidRPr="00310BFD">
        <w:rPr>
          <w:b/>
          <w:bCs/>
        </w:rPr>
        <w:t>green-role-binding-cka22-arch</w:t>
      </w:r>
      <w:r w:rsidRPr="00310BFD">
        <w:t>.</w:t>
      </w:r>
      <w:r w:rsidRPr="00310BFD">
        <w:br/>
      </w:r>
      <w:r w:rsidRPr="00310BFD">
        <w:br/>
        <w:t xml:space="preserve">Update the </w:t>
      </w:r>
      <w:r w:rsidRPr="00310BFD">
        <w:rPr>
          <w:b/>
          <w:bCs/>
        </w:rPr>
        <w:t>permissions</w:t>
      </w:r>
      <w:r w:rsidRPr="00310BFD">
        <w:t xml:space="preserve"> of this </w:t>
      </w:r>
      <w:r w:rsidRPr="00310BFD">
        <w:rPr>
          <w:b/>
          <w:bCs/>
        </w:rPr>
        <w:t>service account</w:t>
      </w:r>
      <w:r w:rsidRPr="00310BFD">
        <w:t xml:space="preserve"> so that it can only get all the </w:t>
      </w:r>
      <w:r w:rsidRPr="00310BFD">
        <w:rPr>
          <w:b/>
          <w:bCs/>
        </w:rPr>
        <w:t>namespaces</w:t>
      </w:r>
      <w:r w:rsidRPr="00310BFD">
        <w:t> in </w:t>
      </w:r>
      <w:r w:rsidRPr="00310BFD">
        <w:rPr>
          <w:b/>
          <w:bCs/>
        </w:rPr>
        <w:t>cluster1</w:t>
      </w:r>
      <w:r w:rsidRPr="00310BFD">
        <w:t>.</w:t>
      </w:r>
      <w:r w:rsidRPr="00310BFD">
        <w:br/>
      </w:r>
    </w:p>
    <w:p w14:paraId="40AC1792" w14:textId="77777777" w:rsidR="00644D59" w:rsidRDefault="00644D59" w:rsidP="00644D5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310BFD">
        <w:t>service account permissions updated?</w:t>
      </w:r>
    </w:p>
    <w:p w14:paraId="251110DC" w14:textId="77777777" w:rsidR="00644D59" w:rsidRDefault="00644D59" w:rsidP="00644D59">
      <w:pPr>
        <w:pStyle w:val="Solutions"/>
      </w:pPr>
      <w:r>
        <w:t>Solutions</w:t>
      </w:r>
    </w:p>
    <w:p w14:paraId="68D720DB" w14:textId="77777777" w:rsidR="00644D59" w:rsidRPr="00480658" w:rsidRDefault="00644D59" w:rsidP="00393D3D">
      <w:pPr>
        <w:pStyle w:val="NumberedSteps"/>
        <w:numPr>
          <w:ilvl w:val="0"/>
          <w:numId w:val="5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48065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describe clusterrole green-role-cka22-arch</w:t>
      </w:r>
    </w:p>
    <w:p w14:paraId="20147369" w14:textId="77777777" w:rsidR="00644D59" w:rsidRPr="00FC6418" w:rsidRDefault="00644D59" w:rsidP="00644D59">
      <w:pPr>
        <w:pStyle w:val="NumberedSteps"/>
        <w:numPr>
          <w:ilvl w:val="0"/>
          <w:numId w:val="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C641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describe clusterrolebinding green-role-binding-cka22-arch</w:t>
      </w:r>
    </w:p>
    <w:p w14:paraId="4B9C54AB" w14:textId="77777777" w:rsidR="00644D59" w:rsidRPr="00FC6418" w:rsidRDefault="00644D59" w:rsidP="00945E4F">
      <w:pPr>
        <w:pStyle w:val="NumberedSteps"/>
        <w:numPr>
          <w:ilvl w:val="0"/>
          <w:numId w:val="8"/>
        </w:numPr>
        <w:spacing w:after="0"/>
        <w:ind w:left="1138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C641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edit clusterrole green-role-cka22-arch</w:t>
      </w:r>
    </w:p>
    <w:p w14:paraId="4768EF93" w14:textId="77777777" w:rsidR="00644D59" w:rsidRPr="00CD430E" w:rsidRDefault="00644D59" w:rsidP="00644D59">
      <w:pPr>
        <w:pStyle w:val="Solutions"/>
        <w:spacing w:before="0" w:beforeAutospacing="0" w:after="0" w:afterAutospacing="0"/>
        <w:ind w:right="567"/>
        <w:jc w:val="center"/>
        <w:rPr>
          <w:b w:val="0"/>
          <w:bCs w:val="0"/>
          <w:u w:val="none"/>
        </w:rPr>
      </w:pPr>
      <w:r w:rsidRPr="00CD430E">
        <w:rPr>
          <w:noProof/>
          <w:u w:val="none"/>
        </w:rPr>
        <w:drawing>
          <wp:inline distT="0" distB="0" distL="0" distR="0" wp14:anchorId="7E7D2603" wp14:editId="22283A7A">
            <wp:extent cx="4275455" cy="2948940"/>
            <wp:effectExtent l="152400" t="152400" r="353695" b="365760"/>
            <wp:docPr id="1844274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948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BB0DF" w14:textId="77777777" w:rsidR="00644D59" w:rsidRDefault="00644D59" w:rsidP="00644D59">
      <w:pPr>
        <w:pStyle w:val="NumberedSteps"/>
        <w:numPr>
          <w:ilvl w:val="0"/>
          <w:numId w:val="8"/>
        </w:numPr>
        <w:ind w:left="1134" w:hanging="850"/>
        <w:rPr>
          <w:rFonts w:asciiTheme="minorHAnsi" w:hAnsiTheme="minorHAnsi" w:cstheme="minorHAnsi"/>
          <w:color w:val="17365D" w:themeColor="text2" w:themeShade="BF"/>
          <w:sz w:val="24"/>
          <w:szCs w:val="24"/>
        </w:rPr>
      </w:pPr>
      <w:r w:rsidRPr="00FC6418">
        <w:rPr>
          <w:rFonts w:asciiTheme="minorHAnsi" w:hAnsiTheme="minorHAnsi" w:cstheme="minorHAnsi"/>
          <w:color w:val="17365D" w:themeColor="text2" w:themeShade="BF"/>
          <w:sz w:val="24"/>
          <w:szCs w:val="24"/>
        </w:rPr>
        <w:t>kubectl describe clusterrolebinding green-role-binding-cka22-arch</w:t>
      </w:r>
    </w:p>
    <w:p w14:paraId="2A9F1024" w14:textId="77777777" w:rsidR="00D67DDC" w:rsidRDefault="00D67DDC" w:rsidP="00D67DDC">
      <w:pPr>
        <w:pStyle w:val="PlainText"/>
      </w:pPr>
    </w:p>
    <w:p w14:paraId="79035E35" w14:textId="77777777" w:rsidR="00D67DDC" w:rsidRDefault="00D67DDC" w:rsidP="00D67DDC">
      <w:pPr>
        <w:pStyle w:val="PlainText"/>
      </w:pPr>
    </w:p>
    <w:p w14:paraId="2ED59D53" w14:textId="77777777" w:rsidR="00D67DDC" w:rsidRDefault="00D67DDC" w:rsidP="00D67DDC">
      <w:pPr>
        <w:pStyle w:val="PlainText"/>
      </w:pPr>
    </w:p>
    <w:p w14:paraId="50725C1C" w14:textId="77777777" w:rsidR="00D67DDC" w:rsidRDefault="00D67DDC" w:rsidP="00D67DDC">
      <w:pPr>
        <w:pStyle w:val="PlainText"/>
      </w:pPr>
    </w:p>
    <w:p w14:paraId="36212137" w14:textId="77777777" w:rsidR="00D67DDC" w:rsidRDefault="00D67DDC" w:rsidP="00D67DDC">
      <w:pPr>
        <w:pStyle w:val="PlainText"/>
      </w:pPr>
    </w:p>
    <w:p w14:paraId="283DA6DA" w14:textId="77777777" w:rsidR="00D67DDC" w:rsidRDefault="00D67DDC" w:rsidP="00D67DDC">
      <w:pPr>
        <w:pStyle w:val="PlainText"/>
      </w:pPr>
    </w:p>
    <w:p w14:paraId="2D00EEDB" w14:textId="77777777" w:rsidR="00D67DDC" w:rsidRDefault="00D67DDC" w:rsidP="00D67DDC">
      <w:pPr>
        <w:pStyle w:val="PlainText"/>
      </w:pPr>
    </w:p>
    <w:p w14:paraId="5721D346" w14:textId="77777777" w:rsidR="00D67DDC" w:rsidRDefault="00D67DDC" w:rsidP="00D67DDC">
      <w:pPr>
        <w:pStyle w:val="PlainText"/>
      </w:pPr>
    </w:p>
    <w:p w14:paraId="3810D767" w14:textId="77777777" w:rsidR="00D67DDC" w:rsidRDefault="00D67DDC" w:rsidP="00D67DDC">
      <w:pPr>
        <w:pStyle w:val="PlainText"/>
      </w:pPr>
    </w:p>
    <w:p w14:paraId="05381D5E" w14:textId="77777777" w:rsidR="00D67DDC" w:rsidRPr="00D67DDC" w:rsidRDefault="00D67DDC" w:rsidP="00D67DDC">
      <w:pPr>
        <w:pStyle w:val="PlainText"/>
      </w:pPr>
    </w:p>
    <w:p w14:paraId="6975900F" w14:textId="77777777" w:rsidR="002F6878" w:rsidRDefault="002F6878" w:rsidP="00D43648">
      <w:pPr>
        <w:pStyle w:val="Heading11"/>
        <w:numPr>
          <w:ilvl w:val="0"/>
          <w:numId w:val="0"/>
        </w:numPr>
        <w:ind w:left="283"/>
      </w:pPr>
    </w:p>
    <w:p w14:paraId="0BF95204" w14:textId="77777777" w:rsidR="00902BC2" w:rsidRPr="00902BC2" w:rsidRDefault="00902BC2" w:rsidP="00902BC2">
      <w:pPr>
        <w:pStyle w:val="Heading11"/>
      </w:pPr>
      <w:r w:rsidRPr="00902BC2">
        <w:lastRenderedPageBreak/>
        <w:t>For this question, please set the context to cluster1 by running:</w:t>
      </w:r>
      <w:r w:rsidRPr="00902BC2">
        <w:br/>
      </w:r>
    </w:p>
    <w:p w14:paraId="76CC0BFC" w14:textId="77777777" w:rsidR="00902BC2" w:rsidRPr="00902BC2" w:rsidRDefault="00902BC2" w:rsidP="00902BC2">
      <w:pPr>
        <w:pStyle w:val="Heading11"/>
        <w:numPr>
          <w:ilvl w:val="0"/>
          <w:numId w:val="0"/>
        </w:numPr>
        <w:ind w:left="283"/>
        <w:rPr>
          <w:b/>
          <w:bCs/>
        </w:rPr>
      </w:pPr>
      <w:r w:rsidRPr="00902BC2">
        <w:rPr>
          <w:b/>
          <w:bCs/>
        </w:rPr>
        <w:t>kubectl config use-context cluster1</w:t>
      </w:r>
    </w:p>
    <w:p w14:paraId="0CF4CD05" w14:textId="002D8A83" w:rsidR="00902BC2" w:rsidRPr="00902BC2" w:rsidRDefault="00902BC2" w:rsidP="00B427ED">
      <w:pPr>
        <w:pStyle w:val="Heading11"/>
        <w:numPr>
          <w:ilvl w:val="0"/>
          <w:numId w:val="0"/>
        </w:numPr>
        <w:ind w:left="283"/>
      </w:pPr>
      <w:r w:rsidRPr="00902BC2">
        <w:br/>
        <w:t>There is a Cronjob called orange-cron-cka10-trb which is supposed to run every two minutes (</w:t>
      </w:r>
      <w:proofErr w:type="spellStart"/>
      <w:r w:rsidRPr="00902BC2">
        <w:t>i.e</w:t>
      </w:r>
      <w:proofErr w:type="spellEnd"/>
      <w:r w:rsidRPr="00902BC2">
        <w:t xml:space="preserve"> 13:02, 13:04, 13:06…14:02, 14:04…and so on). This cron targets the application running inside the orange-app-cka10-trb pod to make sure the app is accessible. The application has been exposed internally as a ClusterIP service.</w:t>
      </w:r>
      <w:r w:rsidRPr="00902BC2">
        <w:br/>
      </w:r>
      <w:r w:rsidRPr="00902BC2">
        <w:br/>
        <w:t>However, this cron is not running as per the expected schedule and is not running as intended.</w:t>
      </w:r>
      <w:r w:rsidRPr="00902BC2">
        <w:br/>
      </w:r>
    </w:p>
    <w:p w14:paraId="2669DFB5" w14:textId="77777777" w:rsidR="00902BC2" w:rsidRDefault="00902BC2" w:rsidP="00902BC2">
      <w:pPr>
        <w:pStyle w:val="Heading11"/>
        <w:numPr>
          <w:ilvl w:val="0"/>
          <w:numId w:val="0"/>
        </w:numPr>
        <w:ind w:left="283"/>
      </w:pPr>
      <w:r w:rsidRPr="00902BC2">
        <w:t>Make the appropriate changes so that the cronjob runs as per the required schedule and it passes the accessibility checks every-time.</w:t>
      </w:r>
    </w:p>
    <w:p w14:paraId="4EBEC372" w14:textId="77777777" w:rsidR="00507D39" w:rsidRPr="00902BC2" w:rsidRDefault="00507D39" w:rsidP="00902BC2">
      <w:pPr>
        <w:pStyle w:val="Heading11"/>
        <w:numPr>
          <w:ilvl w:val="0"/>
          <w:numId w:val="0"/>
        </w:numPr>
        <w:ind w:left="283"/>
      </w:pPr>
    </w:p>
    <w:p w14:paraId="13682959" w14:textId="77777777" w:rsidR="00FE51C0" w:rsidRDefault="00FE51C0" w:rsidP="00D43648">
      <w:pPr>
        <w:pStyle w:val="Heading11"/>
        <w:numPr>
          <w:ilvl w:val="0"/>
          <w:numId w:val="0"/>
        </w:numPr>
        <w:ind w:left="283"/>
      </w:pPr>
    </w:p>
    <w:p w14:paraId="66E3FB36" w14:textId="77777777" w:rsidR="00E05083" w:rsidRPr="00E05083" w:rsidRDefault="00E05083" w:rsidP="00E05083">
      <w:pPr>
        <w:pStyle w:val="Heading11"/>
      </w:pPr>
      <w:r w:rsidRPr="00E05083">
        <w:t>For this question, please set the context to cluster4 by running:</w:t>
      </w:r>
      <w:r w:rsidRPr="00E05083">
        <w:br/>
      </w:r>
    </w:p>
    <w:p w14:paraId="53292600" w14:textId="610D08F1" w:rsidR="00E05083" w:rsidRPr="00E05083" w:rsidRDefault="00E05083" w:rsidP="00E05083">
      <w:pPr>
        <w:pStyle w:val="Heading11"/>
        <w:numPr>
          <w:ilvl w:val="0"/>
          <w:numId w:val="0"/>
        </w:numPr>
        <w:ind w:left="283"/>
        <w:rPr>
          <w:b/>
          <w:bCs/>
        </w:rPr>
      </w:pPr>
      <w:r w:rsidRPr="00E05083">
        <w:rPr>
          <w:b/>
          <w:bCs/>
        </w:rPr>
        <w:t>kubectl config use-context cluster4</w:t>
      </w:r>
    </w:p>
    <w:p w14:paraId="6CA3B09A" w14:textId="4C1CEBAD" w:rsidR="00E05083" w:rsidRPr="00E05083" w:rsidRDefault="00E05083" w:rsidP="000A1511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  <w:r w:rsidRPr="00E05083">
        <w:br/>
        <w:t>The </w:t>
      </w:r>
      <w:r w:rsidRPr="00E05083">
        <w:rPr>
          <w:b/>
          <w:bCs/>
        </w:rPr>
        <w:t>pink-depl-cka14-trb</w:t>
      </w:r>
      <w:r w:rsidRPr="00E05083">
        <w:t xml:space="preserve"> Deployment was </w:t>
      </w:r>
      <w:r w:rsidRPr="00E05083">
        <w:rPr>
          <w:b/>
          <w:bCs/>
        </w:rPr>
        <w:t>scaled</w:t>
      </w:r>
      <w:r w:rsidRPr="00E05083">
        <w:t xml:space="preserve"> to </w:t>
      </w:r>
      <w:r w:rsidRPr="00E05083">
        <w:rPr>
          <w:b/>
          <w:bCs/>
        </w:rPr>
        <w:t>2 replicas</w:t>
      </w:r>
      <w:r w:rsidRPr="00E05083">
        <w:t xml:space="preserve"> however, the current replicas </w:t>
      </w:r>
      <w:proofErr w:type="gramStart"/>
      <w:r w:rsidRPr="00E05083">
        <w:t>is</w:t>
      </w:r>
      <w:proofErr w:type="gramEnd"/>
      <w:r w:rsidRPr="00E05083">
        <w:t xml:space="preserve"> still </w:t>
      </w:r>
      <w:r w:rsidRPr="00E05083">
        <w:rPr>
          <w:b/>
          <w:bCs/>
        </w:rPr>
        <w:t>1</w:t>
      </w:r>
      <w:r w:rsidRPr="00E05083">
        <w:t>.</w:t>
      </w:r>
      <w:r w:rsidRPr="00E05083">
        <w:br/>
      </w:r>
    </w:p>
    <w:p w14:paraId="5EBB05A5" w14:textId="0C8A3BCB" w:rsidR="00E05083" w:rsidRDefault="00E05083" w:rsidP="00E05083">
      <w:pPr>
        <w:pStyle w:val="Heading11"/>
        <w:numPr>
          <w:ilvl w:val="0"/>
          <w:numId w:val="0"/>
        </w:numPr>
        <w:ind w:left="283"/>
      </w:pPr>
      <w:r w:rsidRPr="00E05083">
        <w:t>Troubleshoot and fix this issue. Make sure the </w:t>
      </w:r>
      <w:r w:rsidRPr="00E05083">
        <w:rPr>
          <w:b/>
          <w:bCs/>
        </w:rPr>
        <w:t>CURRENT</w:t>
      </w:r>
      <w:r w:rsidRPr="00E05083">
        <w:t> count is equal to the </w:t>
      </w:r>
      <w:r w:rsidRPr="00E05083">
        <w:rPr>
          <w:b/>
          <w:bCs/>
        </w:rPr>
        <w:t>DESIRED</w:t>
      </w:r>
      <w:r w:rsidRPr="00E05083">
        <w:t> count.</w:t>
      </w:r>
      <w:r w:rsidRPr="00E05083">
        <w:br/>
      </w:r>
      <w:r w:rsidRPr="00E05083">
        <w:br/>
        <w:t xml:space="preserve">You can </w:t>
      </w:r>
      <w:r w:rsidRPr="00E05083">
        <w:rPr>
          <w:b/>
          <w:bCs/>
        </w:rPr>
        <w:t>SSH</w:t>
      </w:r>
      <w:r w:rsidRPr="00E05083">
        <w:t xml:space="preserve"> into the </w:t>
      </w:r>
      <w:r w:rsidRPr="00E05083">
        <w:rPr>
          <w:b/>
          <w:bCs/>
        </w:rPr>
        <w:t>cluster4</w:t>
      </w:r>
      <w:r w:rsidRPr="00E05083">
        <w:t xml:space="preserve"> using ssh </w:t>
      </w:r>
      <w:r w:rsidRPr="00E05083">
        <w:rPr>
          <w:b/>
          <w:bCs/>
        </w:rPr>
        <w:t>cluster4-controlplane</w:t>
      </w:r>
      <w:r w:rsidRPr="00E05083">
        <w:t> command.</w:t>
      </w:r>
    </w:p>
    <w:p w14:paraId="0C17A9D5" w14:textId="77777777" w:rsidR="00507D39" w:rsidRDefault="00507D39" w:rsidP="00E05083">
      <w:pPr>
        <w:pStyle w:val="Heading11"/>
        <w:numPr>
          <w:ilvl w:val="0"/>
          <w:numId w:val="0"/>
        </w:numPr>
        <w:ind w:left="283"/>
      </w:pPr>
    </w:p>
    <w:p w14:paraId="142CEF72" w14:textId="77777777" w:rsidR="0060722E" w:rsidRDefault="0060722E" w:rsidP="00E05083">
      <w:pPr>
        <w:pStyle w:val="Heading11"/>
        <w:numPr>
          <w:ilvl w:val="0"/>
          <w:numId w:val="0"/>
        </w:numPr>
        <w:ind w:left="283"/>
      </w:pPr>
    </w:p>
    <w:p w14:paraId="5748BECA" w14:textId="77777777" w:rsidR="0060722E" w:rsidRPr="0060722E" w:rsidRDefault="0060722E" w:rsidP="00AE6DFB">
      <w:pPr>
        <w:pStyle w:val="Heading11"/>
        <w:spacing w:before="0" w:beforeAutospacing="0" w:after="0" w:afterAutospacing="0"/>
        <w:ind w:left="284"/>
      </w:pPr>
      <w:r w:rsidRPr="0060722E">
        <w:t>For this question, please set the context to cluster1 by running:</w:t>
      </w:r>
      <w:r w:rsidRPr="0060722E">
        <w:br/>
      </w:r>
    </w:p>
    <w:p w14:paraId="1CCC3AE1" w14:textId="77777777" w:rsidR="0060722E" w:rsidRPr="0060722E" w:rsidRDefault="0060722E" w:rsidP="00AE6DF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  <w:rPr>
          <w:b/>
          <w:bCs/>
        </w:rPr>
      </w:pPr>
      <w:r w:rsidRPr="0060722E">
        <w:rPr>
          <w:b/>
          <w:bCs/>
        </w:rPr>
        <w:t>kubectl config use-context cluster1</w:t>
      </w:r>
    </w:p>
    <w:p w14:paraId="61FB8800" w14:textId="54005733" w:rsidR="0060722E" w:rsidRDefault="0060722E" w:rsidP="00656D27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  <w:r w:rsidRPr="0060722E">
        <w:br/>
        <w:t>A persistent volume called </w:t>
      </w:r>
      <w:r w:rsidRPr="00866083">
        <w:rPr>
          <w:b/>
          <w:bCs/>
        </w:rPr>
        <w:t>papaya-pv-cka09-str</w:t>
      </w:r>
      <w:r w:rsidRPr="0060722E">
        <w:t xml:space="preserve"> is already created with a </w:t>
      </w:r>
      <w:r w:rsidRPr="00920575">
        <w:rPr>
          <w:b/>
          <w:bCs/>
        </w:rPr>
        <w:t>storage capacity</w:t>
      </w:r>
      <w:r w:rsidRPr="0060722E">
        <w:t xml:space="preserve"> of </w:t>
      </w:r>
      <w:r w:rsidRPr="00866083">
        <w:rPr>
          <w:b/>
          <w:bCs/>
        </w:rPr>
        <w:t>150Mi</w:t>
      </w:r>
      <w:r w:rsidRPr="0060722E">
        <w:t>. It's using the </w:t>
      </w:r>
      <w:r w:rsidRPr="00866083">
        <w:rPr>
          <w:b/>
          <w:bCs/>
        </w:rPr>
        <w:t>papaya-stc-cka09-str</w:t>
      </w:r>
      <w:r w:rsidRPr="0060722E">
        <w:t> storage class with the path </w:t>
      </w:r>
      <w:r w:rsidRPr="00866083">
        <w:rPr>
          <w:b/>
          <w:bCs/>
        </w:rPr>
        <w:t>/opt/papaya-stc-cka09-str</w:t>
      </w:r>
      <w:r w:rsidRPr="0060722E">
        <w:t>.</w:t>
      </w:r>
      <w:r w:rsidRPr="0060722E">
        <w:br/>
      </w:r>
      <w:r w:rsidRPr="0060722E">
        <w:br/>
        <w:t xml:space="preserve">Also, a </w:t>
      </w:r>
      <w:r w:rsidRPr="00866083">
        <w:rPr>
          <w:b/>
          <w:bCs/>
        </w:rPr>
        <w:t>persistent volume claim</w:t>
      </w:r>
      <w:r w:rsidRPr="0060722E">
        <w:t xml:space="preserve"> named </w:t>
      </w:r>
      <w:r w:rsidRPr="00866083">
        <w:rPr>
          <w:b/>
          <w:bCs/>
        </w:rPr>
        <w:t>papaya-pvc-cka09-str</w:t>
      </w:r>
      <w:r w:rsidRPr="0060722E">
        <w:t xml:space="preserve"> has also been created on this cluster. This </w:t>
      </w:r>
      <w:r w:rsidRPr="00866083">
        <w:rPr>
          <w:b/>
          <w:bCs/>
        </w:rPr>
        <w:t>PVC</w:t>
      </w:r>
      <w:r w:rsidRPr="0060722E">
        <w:t xml:space="preserve"> has requested </w:t>
      </w:r>
      <w:r w:rsidRPr="00866083">
        <w:rPr>
          <w:b/>
          <w:bCs/>
        </w:rPr>
        <w:t>50Mi</w:t>
      </w:r>
      <w:r w:rsidRPr="0060722E">
        <w:t> of storage from </w:t>
      </w:r>
      <w:r w:rsidRPr="00866083">
        <w:rPr>
          <w:b/>
          <w:bCs/>
        </w:rPr>
        <w:t>papaya-pv-cka09-str</w:t>
      </w:r>
      <w:r w:rsidRPr="0060722E">
        <w:t> volume.</w:t>
      </w:r>
      <w:r w:rsidRPr="0060722E">
        <w:br/>
      </w:r>
      <w:r w:rsidRPr="0060722E">
        <w:br/>
      </w:r>
      <w:r w:rsidRPr="00866083">
        <w:rPr>
          <w:b/>
          <w:bCs/>
        </w:rPr>
        <w:t>Resize</w:t>
      </w:r>
      <w:r w:rsidRPr="0060722E">
        <w:t xml:space="preserve"> the </w:t>
      </w:r>
      <w:r w:rsidRPr="00866083">
        <w:rPr>
          <w:b/>
          <w:bCs/>
        </w:rPr>
        <w:t>PVC</w:t>
      </w:r>
      <w:r w:rsidRPr="0060722E">
        <w:t xml:space="preserve"> to </w:t>
      </w:r>
      <w:r w:rsidRPr="00866083">
        <w:rPr>
          <w:b/>
          <w:bCs/>
        </w:rPr>
        <w:t>80Mi</w:t>
      </w:r>
      <w:r w:rsidRPr="0060722E">
        <w:t xml:space="preserve"> and make sure the </w:t>
      </w:r>
      <w:r w:rsidRPr="00866083">
        <w:rPr>
          <w:b/>
          <w:bCs/>
        </w:rPr>
        <w:t>PVC</w:t>
      </w:r>
      <w:r w:rsidRPr="0060722E">
        <w:t xml:space="preserve"> is in </w:t>
      </w:r>
      <w:r w:rsidRPr="00866083">
        <w:rPr>
          <w:b/>
          <w:bCs/>
        </w:rPr>
        <w:t>Bound</w:t>
      </w:r>
      <w:r w:rsidRPr="0060722E">
        <w:t> state.</w:t>
      </w:r>
    </w:p>
    <w:p w14:paraId="618BDCDF" w14:textId="77777777" w:rsidR="00740C74" w:rsidRDefault="00740C74" w:rsidP="00AE6DF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06C48699" w14:textId="77777777" w:rsidR="00740C74" w:rsidRDefault="00740C74" w:rsidP="00AE6DF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20501913" w14:textId="77777777" w:rsidR="00740C74" w:rsidRDefault="00740C74" w:rsidP="00AE6DF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6920BE0B" w14:textId="77777777" w:rsidR="00740C74" w:rsidRDefault="00740C74" w:rsidP="00AE6DF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558C4A26" w14:textId="77777777" w:rsidR="00740C74" w:rsidRDefault="00740C74" w:rsidP="00AE6DF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6E9BA201" w14:textId="77777777" w:rsidR="00740C74" w:rsidRPr="00740C74" w:rsidRDefault="00740C74" w:rsidP="00740C74">
      <w:pPr>
        <w:pStyle w:val="Heading11"/>
        <w:ind w:left="284"/>
      </w:pPr>
      <w:r w:rsidRPr="00740C74">
        <w:lastRenderedPageBreak/>
        <w:t>For this question, please set the context to </w:t>
      </w:r>
      <w:r w:rsidRPr="00740C74">
        <w:rPr>
          <w:b/>
          <w:bCs/>
        </w:rPr>
        <w:t>cluster3</w:t>
      </w:r>
      <w:r w:rsidRPr="00740C74">
        <w:t> by running:</w:t>
      </w:r>
      <w:r w:rsidRPr="00740C74">
        <w:br/>
      </w:r>
    </w:p>
    <w:p w14:paraId="63A2F074" w14:textId="77777777" w:rsidR="00740C74" w:rsidRPr="00740C74" w:rsidRDefault="00740C74" w:rsidP="00740C74">
      <w:pPr>
        <w:pStyle w:val="Heading11"/>
        <w:numPr>
          <w:ilvl w:val="0"/>
          <w:numId w:val="0"/>
        </w:numPr>
        <w:spacing w:after="0"/>
        <w:ind w:left="284"/>
        <w:rPr>
          <w:b/>
          <w:bCs/>
        </w:rPr>
      </w:pPr>
      <w:r w:rsidRPr="00740C74">
        <w:rPr>
          <w:b/>
          <w:bCs/>
        </w:rPr>
        <w:t>kubectl config use-context cluster3</w:t>
      </w:r>
    </w:p>
    <w:p w14:paraId="7CEF8826" w14:textId="5876684E" w:rsidR="00740C74" w:rsidRDefault="00740C74" w:rsidP="00740C74">
      <w:pPr>
        <w:pStyle w:val="Heading11"/>
        <w:numPr>
          <w:ilvl w:val="0"/>
          <w:numId w:val="0"/>
        </w:numPr>
        <w:ind w:left="284"/>
      </w:pPr>
      <w:r w:rsidRPr="00740C74">
        <w:br/>
        <w:t>A pod called </w:t>
      </w:r>
      <w:r w:rsidRPr="00740C74">
        <w:rPr>
          <w:b/>
          <w:bCs/>
        </w:rPr>
        <w:t>logger-cka03-arch</w:t>
      </w:r>
      <w:r w:rsidRPr="00740C74">
        <w:t xml:space="preserve"> has been created in the </w:t>
      </w:r>
      <w:r w:rsidRPr="009541F9">
        <w:rPr>
          <w:b/>
          <w:bCs/>
        </w:rPr>
        <w:t>default</w:t>
      </w:r>
      <w:r w:rsidRPr="00740C74">
        <w:t xml:space="preserve"> namespace. Inspect this pod and save </w:t>
      </w:r>
      <w:r w:rsidRPr="00740C74">
        <w:rPr>
          <w:b/>
          <w:bCs/>
        </w:rPr>
        <w:t>ALL</w:t>
      </w:r>
      <w:r w:rsidRPr="00740C74">
        <w:t> </w:t>
      </w:r>
      <w:r w:rsidRPr="00740C74">
        <w:rPr>
          <w:b/>
          <w:bCs/>
        </w:rPr>
        <w:t>INFO</w:t>
      </w:r>
      <w:r w:rsidRPr="00740C74">
        <w:t> and </w:t>
      </w:r>
      <w:proofErr w:type="gramStart"/>
      <w:r w:rsidRPr="00740C74">
        <w:rPr>
          <w:b/>
          <w:bCs/>
        </w:rPr>
        <w:t>ERROR's</w:t>
      </w:r>
      <w:proofErr w:type="gramEnd"/>
      <w:r w:rsidRPr="00740C74">
        <w:t> to the file </w:t>
      </w:r>
      <w:r w:rsidRPr="00740C74">
        <w:rPr>
          <w:b/>
          <w:bCs/>
        </w:rPr>
        <w:t>/root/logger-cka03-arch-all</w:t>
      </w:r>
      <w:r w:rsidRPr="00740C74">
        <w:t> on the </w:t>
      </w:r>
      <w:r w:rsidRPr="00740C74">
        <w:rPr>
          <w:b/>
          <w:bCs/>
        </w:rPr>
        <w:t>student-node</w:t>
      </w:r>
      <w:r w:rsidRPr="00740C74">
        <w:t>.</w:t>
      </w:r>
    </w:p>
    <w:p w14:paraId="477CD25E" w14:textId="77777777" w:rsidR="00EF370E" w:rsidRDefault="00EF370E" w:rsidP="00740C74">
      <w:pPr>
        <w:pStyle w:val="Heading11"/>
        <w:numPr>
          <w:ilvl w:val="0"/>
          <w:numId w:val="0"/>
        </w:numPr>
        <w:ind w:left="284"/>
      </w:pPr>
    </w:p>
    <w:p w14:paraId="1B53EF19" w14:textId="1CB6FEE5" w:rsidR="00EF370E" w:rsidRDefault="00EF370E" w:rsidP="00EF370E">
      <w:pPr>
        <w:pStyle w:val="Heading11"/>
        <w:ind w:left="284"/>
      </w:pPr>
      <w:r w:rsidRPr="00EF370E">
        <w:t>For this question, please set the context to cluster3 by running:</w:t>
      </w:r>
    </w:p>
    <w:p w14:paraId="1C70DA85" w14:textId="77777777" w:rsidR="00D944DB" w:rsidRPr="00EF370E" w:rsidRDefault="00D944DB" w:rsidP="00D944DB">
      <w:pPr>
        <w:pStyle w:val="Heading11"/>
        <w:numPr>
          <w:ilvl w:val="0"/>
          <w:numId w:val="0"/>
        </w:numPr>
        <w:ind w:left="284"/>
      </w:pPr>
    </w:p>
    <w:p w14:paraId="7E08658D" w14:textId="77777777" w:rsidR="00EF370E" w:rsidRDefault="00EF370E" w:rsidP="00EF370E">
      <w:pPr>
        <w:pStyle w:val="Heading11"/>
        <w:numPr>
          <w:ilvl w:val="0"/>
          <w:numId w:val="0"/>
        </w:numPr>
        <w:ind w:left="284"/>
        <w:rPr>
          <w:b/>
          <w:bCs/>
        </w:rPr>
      </w:pPr>
      <w:r w:rsidRPr="00EF370E">
        <w:rPr>
          <w:b/>
          <w:bCs/>
        </w:rPr>
        <w:t>kubectl config use-context cluster3</w:t>
      </w:r>
    </w:p>
    <w:p w14:paraId="1CC5FE66" w14:textId="6404122D" w:rsidR="00D944DB" w:rsidRPr="00EF370E" w:rsidRDefault="00D944DB" w:rsidP="00EF370E">
      <w:pPr>
        <w:pStyle w:val="Heading11"/>
        <w:numPr>
          <w:ilvl w:val="0"/>
          <w:numId w:val="0"/>
        </w:numPr>
        <w:ind w:left="284"/>
        <w:rPr>
          <w:b/>
          <w:bCs/>
        </w:rPr>
      </w:pPr>
    </w:p>
    <w:p w14:paraId="232CD067" w14:textId="1421DC5E" w:rsidR="00EF370E" w:rsidRDefault="00EF370E" w:rsidP="002849F7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  <w:r w:rsidRPr="00EF370E">
        <w:t>Create a </w:t>
      </w:r>
      <w:r w:rsidRPr="00EF370E">
        <w:rPr>
          <w:b/>
          <w:bCs/>
        </w:rPr>
        <w:t>ReplicaSet</w:t>
      </w:r>
      <w:r w:rsidRPr="00EF370E">
        <w:t> with name </w:t>
      </w:r>
      <w:r w:rsidRPr="00EF370E">
        <w:rPr>
          <w:b/>
          <w:bCs/>
        </w:rPr>
        <w:t>checker-cka10-svcn</w:t>
      </w:r>
      <w:r w:rsidRPr="00EF370E">
        <w:t> in </w:t>
      </w:r>
      <w:r w:rsidRPr="00EF370E">
        <w:rPr>
          <w:b/>
          <w:bCs/>
        </w:rPr>
        <w:t>ns-12345-svcn namespace</w:t>
      </w:r>
      <w:r w:rsidRPr="00EF370E">
        <w:t xml:space="preserve"> with image </w:t>
      </w:r>
      <w:r w:rsidRPr="00EF370E">
        <w:rPr>
          <w:b/>
          <w:bCs/>
        </w:rPr>
        <w:t>registry.k8s.io/e2e-test-images/jessie-dnsutils:1.3</w:t>
      </w:r>
      <w:r w:rsidRPr="00EF370E">
        <w:t>.</w:t>
      </w:r>
      <w:r w:rsidRPr="00EF370E">
        <w:br/>
      </w:r>
      <w:r w:rsidRPr="00EF370E">
        <w:br/>
        <w:t>Make sure to specify the below specs as well:</w:t>
      </w:r>
    </w:p>
    <w:p w14:paraId="36F42841" w14:textId="77777777" w:rsidR="00312632" w:rsidRPr="00EF370E" w:rsidRDefault="00312632" w:rsidP="002849F7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0943D4C4" w14:textId="10F37554" w:rsidR="00EF370E" w:rsidRPr="00EF370E" w:rsidRDefault="00EF370E" w:rsidP="006A16A6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>command </w:t>
      </w:r>
      <w:r w:rsidRPr="00EF370E">
        <w:rPr>
          <w:b/>
          <w:bCs/>
        </w:rPr>
        <w:t>sleep 3600</w:t>
      </w:r>
    </w:p>
    <w:p w14:paraId="0A461269" w14:textId="66E8C7B1" w:rsidR="00EF370E" w:rsidRPr="00EF370E" w:rsidRDefault="00EF370E" w:rsidP="006A16A6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>replicas set to </w:t>
      </w:r>
      <w:r w:rsidRPr="00EF370E">
        <w:rPr>
          <w:b/>
          <w:bCs/>
        </w:rPr>
        <w:t>2</w:t>
      </w:r>
    </w:p>
    <w:p w14:paraId="733B77BC" w14:textId="77777777" w:rsidR="00BC5506" w:rsidRPr="00BC5506" w:rsidRDefault="00EF370E" w:rsidP="006A16A6">
      <w:pPr>
        <w:pStyle w:val="Heading3Bullets"/>
        <w:numPr>
          <w:ilvl w:val="0"/>
          <w:numId w:val="6"/>
        </w:numPr>
        <w:spacing w:after="0"/>
        <w:ind w:left="568" w:right="-709" w:hanging="284"/>
        <w:rPr>
          <w:lang w:val="en-IN"/>
        </w:rPr>
      </w:pPr>
      <w:r w:rsidRPr="00EF370E">
        <w:t>container name: </w:t>
      </w:r>
      <w:r w:rsidRPr="00EF370E">
        <w:rPr>
          <w:b/>
          <w:bCs/>
        </w:rPr>
        <w:t>dns-image</w:t>
      </w:r>
    </w:p>
    <w:p w14:paraId="3D3D0A41" w14:textId="76C6A509" w:rsidR="00EF370E" w:rsidRPr="00EF370E" w:rsidRDefault="00EF370E" w:rsidP="00BC5506">
      <w:pPr>
        <w:pStyle w:val="Heading11"/>
        <w:numPr>
          <w:ilvl w:val="0"/>
          <w:numId w:val="0"/>
        </w:numPr>
        <w:ind w:left="283"/>
      </w:pPr>
      <w:r w:rsidRPr="00EF370E">
        <w:t>Once the checker pods are up and running, store the output of the command </w:t>
      </w:r>
      <w:r w:rsidRPr="009541F9">
        <w:rPr>
          <w:b/>
          <w:bCs/>
        </w:rPr>
        <w:t>nslookup</w:t>
      </w:r>
      <w:r w:rsidRPr="00EF370E">
        <w:t xml:space="preserve"> </w:t>
      </w:r>
      <w:r w:rsidRPr="00914BB2">
        <w:rPr>
          <w:b/>
          <w:bCs/>
        </w:rPr>
        <w:t>kubernetes.default</w:t>
      </w:r>
      <w:r w:rsidRPr="00EF370E">
        <w:t xml:space="preserve"> from any one of the checker </w:t>
      </w:r>
      <w:proofErr w:type="gramStart"/>
      <w:r w:rsidRPr="00EF370E">
        <w:t>pod</w:t>
      </w:r>
      <w:proofErr w:type="gramEnd"/>
      <w:r w:rsidRPr="00EF370E">
        <w:t> into the file </w:t>
      </w:r>
      <w:r w:rsidRPr="00767278">
        <w:rPr>
          <w:b/>
          <w:bCs/>
        </w:rPr>
        <w:t>/root/dns-output-12345-cka10-svcn</w:t>
      </w:r>
      <w:r w:rsidRPr="00EF370E">
        <w:t> on </w:t>
      </w:r>
      <w:r w:rsidRPr="00767278">
        <w:rPr>
          <w:b/>
          <w:bCs/>
        </w:rPr>
        <w:t>student-node</w:t>
      </w:r>
      <w:r w:rsidRPr="00EF370E">
        <w:t>.</w:t>
      </w:r>
    </w:p>
    <w:p w14:paraId="68AFC170" w14:textId="77777777" w:rsidR="00EF370E" w:rsidRPr="00EF370E" w:rsidRDefault="00EF370E" w:rsidP="00C30FEC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 xml:space="preserve">namespace </w:t>
      </w:r>
      <w:r w:rsidRPr="00EF370E">
        <w:rPr>
          <w:b/>
          <w:bCs/>
        </w:rPr>
        <w:t>"ns-12345-svcn"</w:t>
      </w:r>
      <w:r w:rsidRPr="00EF370E">
        <w:t xml:space="preserve"> </w:t>
      </w:r>
      <w:proofErr w:type="gramStart"/>
      <w:r w:rsidRPr="00EF370E">
        <w:t>created ?</w:t>
      </w:r>
      <w:proofErr w:type="gramEnd"/>
    </w:p>
    <w:p w14:paraId="399CE0B8" w14:textId="77777777" w:rsidR="00EF370E" w:rsidRPr="00EF370E" w:rsidRDefault="00EF370E" w:rsidP="00C30FEC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 xml:space="preserve">replicaset </w:t>
      </w:r>
      <w:r w:rsidRPr="00EF370E">
        <w:rPr>
          <w:b/>
          <w:bCs/>
        </w:rPr>
        <w:t>"checker"</w:t>
      </w:r>
      <w:r w:rsidRPr="00EF370E">
        <w:t xml:space="preserve"> </w:t>
      </w:r>
      <w:proofErr w:type="gramStart"/>
      <w:r w:rsidRPr="00EF370E">
        <w:t>created ?</w:t>
      </w:r>
      <w:proofErr w:type="gramEnd"/>
    </w:p>
    <w:p w14:paraId="5265D66C" w14:textId="77777777" w:rsidR="00EF370E" w:rsidRPr="00EF370E" w:rsidRDefault="00EF370E" w:rsidP="00C30FEC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 xml:space="preserve">image </w:t>
      </w:r>
      <w:r w:rsidRPr="00EF370E">
        <w:rPr>
          <w:b/>
          <w:bCs/>
        </w:rPr>
        <w:t>"registry.k8s.io/e2e-test-images/jessie-dnsutils:1.3"</w:t>
      </w:r>
      <w:r w:rsidRPr="00EF370E">
        <w:t xml:space="preserve"> </w:t>
      </w:r>
      <w:proofErr w:type="gramStart"/>
      <w:r w:rsidRPr="00EF370E">
        <w:t>used ?</w:t>
      </w:r>
      <w:proofErr w:type="gramEnd"/>
    </w:p>
    <w:p w14:paraId="27DFD66F" w14:textId="77777777" w:rsidR="00EF370E" w:rsidRPr="00EF370E" w:rsidRDefault="00EF370E" w:rsidP="00C30FEC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 xml:space="preserve">command: </w:t>
      </w:r>
      <w:r w:rsidRPr="00EF370E">
        <w:rPr>
          <w:b/>
          <w:bCs/>
        </w:rPr>
        <w:t>"sleep 3600</w:t>
      </w:r>
      <w:proofErr w:type="gramStart"/>
      <w:r w:rsidRPr="00EF370E">
        <w:rPr>
          <w:b/>
          <w:bCs/>
        </w:rPr>
        <w:t>"</w:t>
      </w:r>
      <w:r w:rsidRPr="00EF370E">
        <w:t xml:space="preserve"> ?</w:t>
      </w:r>
      <w:proofErr w:type="gramEnd"/>
    </w:p>
    <w:p w14:paraId="51323B10" w14:textId="77777777" w:rsidR="00EF370E" w:rsidRPr="00EF370E" w:rsidRDefault="00EF370E" w:rsidP="00C30FEC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 xml:space="preserve">Replicas: </w:t>
      </w:r>
      <w:r w:rsidRPr="00EF370E">
        <w:rPr>
          <w:b/>
          <w:bCs/>
        </w:rPr>
        <w:t>2</w:t>
      </w:r>
    </w:p>
    <w:p w14:paraId="0F10AD62" w14:textId="77777777" w:rsidR="00EF370E" w:rsidRPr="00EF370E" w:rsidRDefault="00EF370E" w:rsidP="00C30FEC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 xml:space="preserve">Container Name: </w:t>
      </w:r>
      <w:r w:rsidRPr="00EF370E">
        <w:rPr>
          <w:b/>
          <w:bCs/>
        </w:rPr>
        <w:t>"dns-image</w:t>
      </w:r>
      <w:proofErr w:type="gramStart"/>
      <w:r w:rsidRPr="00EF370E">
        <w:rPr>
          <w:b/>
          <w:bCs/>
        </w:rPr>
        <w:t>"</w:t>
      </w:r>
      <w:r w:rsidRPr="00EF370E">
        <w:t xml:space="preserve"> ?</w:t>
      </w:r>
      <w:proofErr w:type="gramEnd"/>
    </w:p>
    <w:p w14:paraId="000898C9" w14:textId="1D43EB0A" w:rsidR="00C72631" w:rsidRDefault="00EF370E" w:rsidP="00F23211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F370E">
        <w:t xml:space="preserve">Correct output stored in </w:t>
      </w:r>
      <w:r w:rsidRPr="00EF370E">
        <w:rPr>
          <w:b/>
          <w:bCs/>
        </w:rPr>
        <w:t>"/root/dns-output-12345-cka10-svcn</w:t>
      </w:r>
      <w:proofErr w:type="gramStart"/>
      <w:r w:rsidRPr="00EF370E">
        <w:rPr>
          <w:b/>
          <w:bCs/>
        </w:rPr>
        <w:t>"</w:t>
      </w:r>
      <w:r w:rsidRPr="00EF370E">
        <w:t xml:space="preserve"> ?</w:t>
      </w:r>
      <w:proofErr w:type="gramEnd"/>
    </w:p>
    <w:p w14:paraId="7F988789" w14:textId="77777777" w:rsidR="00C72631" w:rsidRPr="00C72631" w:rsidRDefault="00C72631" w:rsidP="00C72631">
      <w:pPr>
        <w:pStyle w:val="Heading11"/>
      </w:pPr>
      <w:r w:rsidRPr="00C72631">
        <w:t>For this question, please set the context to </w:t>
      </w:r>
      <w:r w:rsidRPr="008F3B82">
        <w:rPr>
          <w:b/>
          <w:bCs/>
        </w:rPr>
        <w:t>cluster1</w:t>
      </w:r>
      <w:r w:rsidRPr="00C72631">
        <w:t> by running:</w:t>
      </w:r>
      <w:r w:rsidRPr="00C72631">
        <w:br/>
      </w:r>
    </w:p>
    <w:p w14:paraId="1994893C" w14:textId="77777777" w:rsidR="00C72631" w:rsidRPr="008F3B82" w:rsidRDefault="00C72631" w:rsidP="008F3B82">
      <w:pPr>
        <w:pStyle w:val="Heading11"/>
        <w:numPr>
          <w:ilvl w:val="0"/>
          <w:numId w:val="0"/>
        </w:numPr>
        <w:ind w:left="283"/>
        <w:rPr>
          <w:b/>
          <w:bCs/>
        </w:rPr>
      </w:pPr>
      <w:r w:rsidRPr="008F3B82">
        <w:rPr>
          <w:b/>
          <w:bCs/>
        </w:rPr>
        <w:t>kubectl config use-context cluster1</w:t>
      </w:r>
    </w:p>
    <w:p w14:paraId="72617D03" w14:textId="737AA1D0" w:rsidR="00C72631" w:rsidRPr="00C72631" w:rsidRDefault="00C72631" w:rsidP="008F3B82">
      <w:pPr>
        <w:pStyle w:val="Heading11"/>
        <w:numPr>
          <w:ilvl w:val="0"/>
          <w:numId w:val="0"/>
        </w:numPr>
        <w:ind w:left="283"/>
      </w:pPr>
      <w:r w:rsidRPr="00C72631">
        <w:br/>
        <w:t>Create a service account called </w:t>
      </w:r>
      <w:r w:rsidRPr="008C003D">
        <w:rPr>
          <w:b/>
          <w:bCs/>
        </w:rPr>
        <w:t>deploy-cka20-arch</w:t>
      </w:r>
      <w:r w:rsidRPr="00C72631">
        <w:t>. Further create a cluster role called </w:t>
      </w:r>
      <w:r w:rsidRPr="00F91671">
        <w:rPr>
          <w:b/>
          <w:bCs/>
        </w:rPr>
        <w:t>deploy-role-cka20-arch</w:t>
      </w:r>
      <w:r w:rsidRPr="00C72631">
        <w:t> with permissions to </w:t>
      </w:r>
      <w:r w:rsidRPr="00F91671">
        <w:rPr>
          <w:b/>
          <w:bCs/>
        </w:rPr>
        <w:t>get</w:t>
      </w:r>
      <w:r w:rsidRPr="00C72631">
        <w:t> the </w:t>
      </w:r>
      <w:r w:rsidRPr="00F91671">
        <w:rPr>
          <w:b/>
          <w:bCs/>
        </w:rPr>
        <w:t>deployments</w:t>
      </w:r>
      <w:r w:rsidRPr="00C72631">
        <w:t> in </w:t>
      </w:r>
      <w:r w:rsidRPr="00F91671">
        <w:rPr>
          <w:b/>
          <w:bCs/>
        </w:rPr>
        <w:t>cluster1</w:t>
      </w:r>
      <w:r w:rsidRPr="00C72631">
        <w:t>.</w:t>
      </w:r>
      <w:r w:rsidRPr="00C72631">
        <w:br/>
      </w:r>
      <w:r w:rsidRPr="00C72631">
        <w:br/>
        <w:t>Finally create a cluster role binding called </w:t>
      </w:r>
      <w:r w:rsidRPr="00DA4E00">
        <w:rPr>
          <w:b/>
          <w:bCs/>
        </w:rPr>
        <w:t>deploy-role-binding-cka20-arch</w:t>
      </w:r>
      <w:r w:rsidRPr="00C72631">
        <w:t> to bind </w:t>
      </w:r>
      <w:r w:rsidRPr="00DA4E00">
        <w:rPr>
          <w:b/>
          <w:bCs/>
        </w:rPr>
        <w:t>deploy-role-cka20-arch </w:t>
      </w:r>
      <w:r w:rsidRPr="00DA4E00">
        <w:t>cluster</w:t>
      </w:r>
      <w:r w:rsidRPr="00C72631">
        <w:t xml:space="preserve"> role with </w:t>
      </w:r>
      <w:r w:rsidRPr="00DA4E00">
        <w:rPr>
          <w:b/>
          <w:bCs/>
        </w:rPr>
        <w:t>deploy-cka20-arch</w:t>
      </w:r>
      <w:r w:rsidRPr="00C72631">
        <w:t> service account.</w:t>
      </w:r>
    </w:p>
    <w:p w14:paraId="79A751FE" w14:textId="77777777" w:rsidR="00C72631" w:rsidRPr="00C72631" w:rsidRDefault="00C72631" w:rsidP="008C003D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72631">
        <w:t>Task completed?</w:t>
      </w:r>
    </w:p>
    <w:p w14:paraId="78B9AF0F" w14:textId="77777777" w:rsidR="00C72631" w:rsidRDefault="00C72631" w:rsidP="00C72631">
      <w:pPr>
        <w:pStyle w:val="Heading3Bullets"/>
        <w:spacing w:after="0"/>
        <w:ind w:right="-709"/>
      </w:pPr>
    </w:p>
    <w:p w14:paraId="7D0AB5B6" w14:textId="77777777" w:rsidR="00C72631" w:rsidRDefault="00C72631" w:rsidP="00C72631">
      <w:pPr>
        <w:pStyle w:val="Heading3Bullets"/>
        <w:spacing w:after="0"/>
        <w:ind w:right="-709"/>
      </w:pPr>
    </w:p>
    <w:p w14:paraId="13868232" w14:textId="77777777" w:rsidR="00C72631" w:rsidRDefault="00C72631" w:rsidP="00C72631">
      <w:pPr>
        <w:pStyle w:val="Heading3Bullets"/>
        <w:spacing w:after="0"/>
        <w:ind w:right="-709"/>
      </w:pPr>
    </w:p>
    <w:p w14:paraId="13E3C6E5" w14:textId="77777777" w:rsidR="00C72631" w:rsidRPr="00EF370E" w:rsidRDefault="00C72631" w:rsidP="00C72631">
      <w:pPr>
        <w:pStyle w:val="Heading3Bullets"/>
        <w:spacing w:after="0"/>
        <w:ind w:right="-709"/>
      </w:pPr>
    </w:p>
    <w:p w14:paraId="027233CE" w14:textId="77777777" w:rsidR="00C97C83" w:rsidRPr="00C97C83" w:rsidRDefault="00C97C83" w:rsidP="00C97C83">
      <w:pPr>
        <w:pStyle w:val="Heading11"/>
        <w:ind w:left="284"/>
      </w:pPr>
      <w:r w:rsidRPr="00C97C83">
        <w:lastRenderedPageBreak/>
        <w:t>For this question, please set the context to </w:t>
      </w:r>
      <w:r w:rsidRPr="00C97C83">
        <w:rPr>
          <w:b/>
          <w:bCs/>
        </w:rPr>
        <w:t>cluster1</w:t>
      </w:r>
      <w:r w:rsidRPr="00C97C83">
        <w:t> by running:</w:t>
      </w:r>
      <w:r w:rsidRPr="00C97C83">
        <w:br/>
      </w:r>
    </w:p>
    <w:p w14:paraId="3A3D3FFD" w14:textId="5E824821" w:rsidR="00C97C83" w:rsidRPr="00C97C83" w:rsidRDefault="00C97C83" w:rsidP="00C97C83">
      <w:pPr>
        <w:pStyle w:val="Heading11"/>
        <w:numPr>
          <w:ilvl w:val="0"/>
          <w:numId w:val="0"/>
        </w:numPr>
        <w:ind w:left="284"/>
      </w:pPr>
      <w:r w:rsidRPr="00C97C83">
        <w:rPr>
          <w:b/>
          <w:bCs/>
        </w:rPr>
        <w:t>kubectl config use-context cluster1</w:t>
      </w:r>
      <w:r w:rsidRPr="00C97C83">
        <w:br/>
      </w:r>
      <w:r w:rsidRPr="00C97C83">
        <w:br/>
        <w:t>Create a nginx pod called </w:t>
      </w:r>
      <w:r w:rsidRPr="00C97C83">
        <w:rPr>
          <w:b/>
          <w:bCs/>
        </w:rPr>
        <w:t>nginx-resolver-cka06-svcn</w:t>
      </w:r>
      <w:r w:rsidRPr="00C97C83">
        <w:t> using image </w:t>
      </w:r>
      <w:r w:rsidRPr="00C97C83">
        <w:rPr>
          <w:b/>
          <w:bCs/>
        </w:rPr>
        <w:t>nginx</w:t>
      </w:r>
      <w:r w:rsidRPr="00C97C83">
        <w:t>, expose it internally with a service called </w:t>
      </w:r>
      <w:r w:rsidRPr="00C97C83">
        <w:rPr>
          <w:b/>
          <w:bCs/>
        </w:rPr>
        <w:t>nginx-resolver-service-cka06-svcn</w:t>
      </w:r>
      <w:r w:rsidRPr="00C97C83">
        <w:t>.</w:t>
      </w:r>
      <w:r w:rsidRPr="00C97C83">
        <w:br/>
      </w:r>
      <w:r w:rsidRPr="00C97C83">
        <w:br/>
        <w:t>Test that you are able to look up the service and pod names from within the cluster. Use the image: </w:t>
      </w:r>
      <w:r w:rsidRPr="00C97C83">
        <w:rPr>
          <w:b/>
          <w:bCs/>
        </w:rPr>
        <w:t>busybox:1.28</w:t>
      </w:r>
      <w:r w:rsidRPr="00C97C83">
        <w:t> for dns lookup. Record results in </w:t>
      </w:r>
      <w:r w:rsidRPr="00C97C83">
        <w:rPr>
          <w:b/>
          <w:bCs/>
        </w:rPr>
        <w:t>/root/CKA/nginx.svc.cka06.svcn</w:t>
      </w:r>
      <w:r w:rsidRPr="00C97C83">
        <w:t> and </w:t>
      </w:r>
      <w:r w:rsidRPr="00C97C83">
        <w:rPr>
          <w:b/>
          <w:bCs/>
        </w:rPr>
        <w:t>/root/CKA/nginx.pod.cka06.svcn</w:t>
      </w:r>
    </w:p>
    <w:p w14:paraId="751DC856" w14:textId="77777777" w:rsidR="00C97C83" w:rsidRPr="00C97C83" w:rsidRDefault="00C97C83" w:rsidP="00C97C83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97C83">
        <w:t xml:space="preserve">Pod: </w:t>
      </w:r>
      <w:r w:rsidRPr="00C97C83">
        <w:rPr>
          <w:b/>
          <w:bCs/>
        </w:rPr>
        <w:t>nginx-resolver-cka06-svcn</w:t>
      </w:r>
      <w:r w:rsidRPr="00C97C83">
        <w:t xml:space="preserve"> created</w:t>
      </w:r>
    </w:p>
    <w:p w14:paraId="129B8B26" w14:textId="77777777" w:rsidR="00C97C83" w:rsidRPr="00C97C83" w:rsidRDefault="00C97C83" w:rsidP="00C97C83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97C83">
        <w:t xml:space="preserve">Service </w:t>
      </w:r>
      <w:r w:rsidRPr="00C97C83">
        <w:rPr>
          <w:b/>
          <w:bCs/>
        </w:rPr>
        <w:t>DNS Resolution</w:t>
      </w:r>
      <w:r w:rsidRPr="00C97C83">
        <w:t xml:space="preserve"> recorded correctly</w:t>
      </w:r>
    </w:p>
    <w:p w14:paraId="7435E6AD" w14:textId="77777777" w:rsidR="00C97C83" w:rsidRDefault="00C97C83" w:rsidP="00C97C83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97C83">
        <w:rPr>
          <w:b/>
          <w:bCs/>
        </w:rPr>
        <w:t>"nginx-resolver-cka06-svcn"</w:t>
      </w:r>
      <w:r w:rsidRPr="00C97C83">
        <w:t xml:space="preserve"> pod exposed using </w:t>
      </w:r>
      <w:r w:rsidRPr="00C97C83">
        <w:rPr>
          <w:b/>
          <w:bCs/>
        </w:rPr>
        <w:t>"nginx-resolver-service-cka06-svcn</w:t>
      </w:r>
      <w:proofErr w:type="gramStart"/>
      <w:r w:rsidRPr="00C97C83">
        <w:rPr>
          <w:b/>
          <w:bCs/>
        </w:rPr>
        <w:t>"</w:t>
      </w:r>
      <w:r w:rsidRPr="00C97C83">
        <w:t xml:space="preserve"> ?</w:t>
      </w:r>
      <w:proofErr w:type="gramEnd"/>
    </w:p>
    <w:p w14:paraId="59023396" w14:textId="77777777" w:rsidR="005511E9" w:rsidRDefault="005511E9" w:rsidP="005511E9">
      <w:pPr>
        <w:pStyle w:val="Heading3Bullets"/>
        <w:spacing w:after="0"/>
        <w:ind w:right="-709"/>
      </w:pPr>
    </w:p>
    <w:p w14:paraId="4DDC1745" w14:textId="77777777" w:rsidR="005511E9" w:rsidRPr="005511E9" w:rsidRDefault="005511E9" w:rsidP="005511E9">
      <w:pPr>
        <w:pStyle w:val="Heading11"/>
      </w:pPr>
      <w:r w:rsidRPr="005511E9">
        <w:t>For this question, please set the context to </w:t>
      </w:r>
      <w:r w:rsidRPr="00A51DBA">
        <w:rPr>
          <w:b/>
          <w:bCs/>
        </w:rPr>
        <w:t>cluster4</w:t>
      </w:r>
      <w:r w:rsidRPr="005511E9">
        <w:t> by running:</w:t>
      </w:r>
      <w:r w:rsidRPr="005511E9">
        <w:br/>
      </w:r>
    </w:p>
    <w:p w14:paraId="28066803" w14:textId="77777777" w:rsidR="005511E9" w:rsidRDefault="005511E9" w:rsidP="005511E9">
      <w:pPr>
        <w:pStyle w:val="Heading11"/>
        <w:numPr>
          <w:ilvl w:val="0"/>
          <w:numId w:val="0"/>
        </w:numPr>
        <w:ind w:left="283"/>
        <w:rPr>
          <w:b/>
          <w:bCs/>
        </w:rPr>
      </w:pPr>
      <w:r w:rsidRPr="005511E9">
        <w:rPr>
          <w:b/>
          <w:bCs/>
        </w:rPr>
        <w:t>kubectl config use-context cluster4</w:t>
      </w:r>
    </w:p>
    <w:p w14:paraId="2B069AA5" w14:textId="029BA49A" w:rsidR="005511E9" w:rsidRPr="005511E9" w:rsidRDefault="005511E9" w:rsidP="005511E9">
      <w:pPr>
        <w:pStyle w:val="Heading11"/>
        <w:numPr>
          <w:ilvl w:val="0"/>
          <w:numId w:val="0"/>
        </w:numPr>
        <w:ind w:left="283"/>
      </w:pPr>
      <w:r w:rsidRPr="005511E9">
        <w:br/>
        <w:t>We tried to schedule </w:t>
      </w:r>
      <w:r w:rsidRPr="00A51DBA">
        <w:rPr>
          <w:b/>
          <w:bCs/>
        </w:rPr>
        <w:t>grey-cka21-trb</w:t>
      </w:r>
      <w:r w:rsidRPr="005511E9">
        <w:t> pod on </w:t>
      </w:r>
      <w:r w:rsidRPr="00A51DBA">
        <w:rPr>
          <w:b/>
          <w:bCs/>
        </w:rPr>
        <w:t>cluster4</w:t>
      </w:r>
      <w:r w:rsidRPr="005511E9">
        <w:t> which was supposed to be deployed by the kubernetes scheduler so far but somehow its stuck in </w:t>
      </w:r>
      <w:r w:rsidRPr="00A51DBA">
        <w:rPr>
          <w:b/>
          <w:bCs/>
        </w:rPr>
        <w:t>Pending</w:t>
      </w:r>
      <w:r w:rsidRPr="005511E9">
        <w:t> state. Look into the issue and fix the same, make sure the pod is in </w:t>
      </w:r>
      <w:r w:rsidRPr="00661DA9">
        <w:rPr>
          <w:b/>
          <w:bCs/>
        </w:rPr>
        <w:t>Running</w:t>
      </w:r>
      <w:r w:rsidRPr="005511E9">
        <w:t> state.</w:t>
      </w:r>
      <w:r w:rsidRPr="005511E9">
        <w:br/>
      </w:r>
    </w:p>
    <w:p w14:paraId="2F1AB6AF" w14:textId="58F66D74" w:rsidR="005511E9" w:rsidRPr="005511E9" w:rsidRDefault="005511E9" w:rsidP="005511E9">
      <w:pPr>
        <w:pStyle w:val="Heading11"/>
        <w:numPr>
          <w:ilvl w:val="0"/>
          <w:numId w:val="0"/>
        </w:numPr>
        <w:ind w:left="283"/>
      </w:pPr>
      <w:r w:rsidRPr="005511E9">
        <w:t>You can SSH into the cluster4 using ssh cluster4-controlplane command.</w:t>
      </w:r>
    </w:p>
    <w:p w14:paraId="17F0DADF" w14:textId="77777777" w:rsidR="005511E9" w:rsidRPr="005511E9" w:rsidRDefault="005511E9" w:rsidP="005511E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511E9">
        <w:t>Issues fixed?</w:t>
      </w:r>
    </w:p>
    <w:p w14:paraId="0E095AE8" w14:textId="77777777" w:rsidR="005511E9" w:rsidRPr="005511E9" w:rsidRDefault="005511E9" w:rsidP="005511E9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511E9">
        <w:rPr>
          <w:b/>
          <w:bCs/>
        </w:rPr>
        <w:t>grey-cka21-trb</w:t>
      </w:r>
      <w:r w:rsidRPr="005511E9">
        <w:t> POD is in running state?</w:t>
      </w:r>
    </w:p>
    <w:p w14:paraId="4C2A3BF1" w14:textId="77777777" w:rsidR="00394BAD" w:rsidRPr="00394BAD" w:rsidRDefault="00394BAD" w:rsidP="00394BAD">
      <w:pPr>
        <w:pStyle w:val="Heading11"/>
        <w:ind w:left="284"/>
      </w:pPr>
      <w:r w:rsidRPr="00394BAD">
        <w:t>For this question, please set the context to </w:t>
      </w:r>
      <w:r w:rsidRPr="00394BAD">
        <w:rPr>
          <w:b/>
          <w:bCs/>
        </w:rPr>
        <w:t>cluster2</w:t>
      </w:r>
      <w:r w:rsidRPr="00394BAD">
        <w:t> by running:</w:t>
      </w:r>
      <w:r w:rsidRPr="00394BAD">
        <w:br/>
      </w:r>
    </w:p>
    <w:p w14:paraId="0B4A648F" w14:textId="77777777" w:rsidR="00394BAD" w:rsidRPr="00394BAD" w:rsidRDefault="00394BAD" w:rsidP="00394BAD">
      <w:pPr>
        <w:pStyle w:val="Heading11"/>
        <w:numPr>
          <w:ilvl w:val="0"/>
          <w:numId w:val="0"/>
        </w:numPr>
        <w:ind w:left="284"/>
        <w:rPr>
          <w:b/>
          <w:bCs/>
        </w:rPr>
      </w:pPr>
      <w:r w:rsidRPr="00394BAD">
        <w:rPr>
          <w:b/>
          <w:bCs/>
        </w:rPr>
        <w:t>kubectl config use-context cluster2</w:t>
      </w:r>
    </w:p>
    <w:p w14:paraId="40006F35" w14:textId="36CC1C9C" w:rsidR="00394BAD" w:rsidRPr="00394BAD" w:rsidRDefault="00394BAD" w:rsidP="00394BAD">
      <w:pPr>
        <w:pStyle w:val="Heading11"/>
        <w:numPr>
          <w:ilvl w:val="0"/>
          <w:numId w:val="0"/>
        </w:numPr>
        <w:ind w:left="284"/>
      </w:pPr>
      <w:r w:rsidRPr="00394BAD">
        <w:br/>
        <w:t>The </w:t>
      </w:r>
      <w:r w:rsidRPr="00394BAD">
        <w:rPr>
          <w:b/>
          <w:bCs/>
        </w:rPr>
        <w:t>yello-cka20-trb</w:t>
      </w:r>
      <w:r w:rsidRPr="00394BAD">
        <w:t> pod is stuck in a </w:t>
      </w:r>
      <w:r w:rsidRPr="00394BAD">
        <w:rPr>
          <w:b/>
          <w:bCs/>
        </w:rPr>
        <w:t>Pending</w:t>
      </w:r>
      <w:r w:rsidRPr="00394BAD">
        <w:t> state. Fix this issue and get it to a </w:t>
      </w:r>
      <w:r w:rsidRPr="00394BAD">
        <w:rPr>
          <w:b/>
          <w:bCs/>
        </w:rPr>
        <w:t>running</w:t>
      </w:r>
      <w:r w:rsidRPr="00394BAD">
        <w:t> state. Recreate the pod if necessary.</w:t>
      </w:r>
      <w:r w:rsidRPr="00394BAD">
        <w:br/>
      </w:r>
      <w:r w:rsidRPr="00394BAD">
        <w:br/>
        <w:t>Do not </w:t>
      </w:r>
      <w:r w:rsidRPr="00394BAD">
        <w:rPr>
          <w:b/>
          <w:bCs/>
        </w:rPr>
        <w:t>remove</w:t>
      </w:r>
      <w:r w:rsidRPr="00394BAD">
        <w:t> any of the existing </w:t>
      </w:r>
      <w:r w:rsidRPr="00394BAD">
        <w:rPr>
          <w:b/>
          <w:bCs/>
        </w:rPr>
        <w:t>taints</w:t>
      </w:r>
      <w:r w:rsidRPr="00394BAD">
        <w:t> that are set on the cluster nodes.</w:t>
      </w:r>
    </w:p>
    <w:p w14:paraId="6960E387" w14:textId="77777777" w:rsidR="00394BAD" w:rsidRPr="00394BAD" w:rsidRDefault="00394BAD" w:rsidP="006B752B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394BAD">
        <w:t>Node taints unchanged?</w:t>
      </w:r>
    </w:p>
    <w:p w14:paraId="4505AE0D" w14:textId="77777777" w:rsidR="00394BAD" w:rsidRPr="00394BAD" w:rsidRDefault="00394BAD" w:rsidP="006B752B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394BAD">
        <w:t>pod is running?</w:t>
      </w:r>
    </w:p>
    <w:p w14:paraId="6AED8028" w14:textId="77777777" w:rsidR="00EF370E" w:rsidRDefault="00EF370E" w:rsidP="00740C74">
      <w:pPr>
        <w:pStyle w:val="Heading11"/>
        <w:numPr>
          <w:ilvl w:val="0"/>
          <w:numId w:val="0"/>
        </w:numPr>
        <w:ind w:left="284"/>
      </w:pPr>
    </w:p>
    <w:p w14:paraId="31E96079" w14:textId="77777777" w:rsidR="00291348" w:rsidRDefault="00291348" w:rsidP="00740C74">
      <w:pPr>
        <w:pStyle w:val="Heading11"/>
        <w:numPr>
          <w:ilvl w:val="0"/>
          <w:numId w:val="0"/>
        </w:numPr>
        <w:ind w:left="284"/>
      </w:pPr>
    </w:p>
    <w:p w14:paraId="293884E3" w14:textId="77777777" w:rsidR="00291348" w:rsidRDefault="00291348" w:rsidP="00740C74">
      <w:pPr>
        <w:pStyle w:val="Heading11"/>
        <w:numPr>
          <w:ilvl w:val="0"/>
          <w:numId w:val="0"/>
        </w:numPr>
        <w:ind w:left="284"/>
      </w:pPr>
    </w:p>
    <w:p w14:paraId="030F0A34" w14:textId="77777777" w:rsidR="00291348" w:rsidRDefault="00291348" w:rsidP="00740C74">
      <w:pPr>
        <w:pStyle w:val="Heading11"/>
        <w:numPr>
          <w:ilvl w:val="0"/>
          <w:numId w:val="0"/>
        </w:numPr>
        <w:ind w:left="284"/>
      </w:pPr>
    </w:p>
    <w:p w14:paraId="707AA9F6" w14:textId="77777777" w:rsidR="00291348" w:rsidRDefault="00291348" w:rsidP="00740C74">
      <w:pPr>
        <w:pStyle w:val="Heading11"/>
        <w:numPr>
          <w:ilvl w:val="0"/>
          <w:numId w:val="0"/>
        </w:numPr>
        <w:ind w:left="284"/>
      </w:pPr>
    </w:p>
    <w:p w14:paraId="58D6F026" w14:textId="77777777" w:rsidR="00291348" w:rsidRDefault="00291348" w:rsidP="00740C74">
      <w:pPr>
        <w:pStyle w:val="Heading11"/>
        <w:numPr>
          <w:ilvl w:val="0"/>
          <w:numId w:val="0"/>
        </w:numPr>
        <w:ind w:left="284"/>
      </w:pPr>
    </w:p>
    <w:p w14:paraId="5A520113" w14:textId="77777777" w:rsidR="005E1C34" w:rsidRPr="005E1C34" w:rsidRDefault="005E1C34" w:rsidP="005E1C34">
      <w:pPr>
        <w:pStyle w:val="Heading11"/>
        <w:ind w:left="284"/>
      </w:pPr>
      <w:r w:rsidRPr="005E1C34">
        <w:t>For this question, please set the context to </w:t>
      </w:r>
      <w:r w:rsidRPr="005E1C34">
        <w:rPr>
          <w:b/>
          <w:bCs/>
        </w:rPr>
        <w:t>cluster1</w:t>
      </w:r>
      <w:r w:rsidRPr="005E1C34">
        <w:t> by running:</w:t>
      </w:r>
      <w:r w:rsidRPr="005E1C34">
        <w:br/>
      </w:r>
    </w:p>
    <w:p w14:paraId="17002B51" w14:textId="77777777" w:rsidR="005E1C34" w:rsidRDefault="005E1C34" w:rsidP="005E1C34">
      <w:pPr>
        <w:pStyle w:val="Heading11"/>
        <w:numPr>
          <w:ilvl w:val="0"/>
          <w:numId w:val="0"/>
        </w:numPr>
        <w:ind w:left="284"/>
        <w:rPr>
          <w:b/>
          <w:bCs/>
        </w:rPr>
      </w:pPr>
      <w:r w:rsidRPr="005E1C34">
        <w:rPr>
          <w:b/>
          <w:bCs/>
        </w:rPr>
        <w:t>kubectl config use-context cluster1</w:t>
      </w:r>
    </w:p>
    <w:p w14:paraId="6FF4AB6A" w14:textId="77777777" w:rsidR="00BD0F1D" w:rsidRPr="005E1C34" w:rsidRDefault="00BD0F1D" w:rsidP="005E1C34">
      <w:pPr>
        <w:pStyle w:val="Heading11"/>
        <w:numPr>
          <w:ilvl w:val="0"/>
          <w:numId w:val="0"/>
        </w:numPr>
        <w:ind w:left="284"/>
        <w:rPr>
          <w:b/>
          <w:bCs/>
        </w:rPr>
      </w:pPr>
    </w:p>
    <w:p w14:paraId="7C8A8E1A" w14:textId="26C0BD82" w:rsidR="005E1C34" w:rsidRDefault="005E1C34" w:rsidP="00BD0F1D">
      <w:pPr>
        <w:pStyle w:val="Heading11"/>
        <w:numPr>
          <w:ilvl w:val="0"/>
          <w:numId w:val="0"/>
        </w:numPr>
        <w:ind w:left="284"/>
      </w:pPr>
      <w:r w:rsidRPr="005E1C34">
        <w:t>In the </w:t>
      </w:r>
      <w:r w:rsidRPr="005E1C34">
        <w:rPr>
          <w:b/>
          <w:bCs/>
        </w:rPr>
        <w:t>dev-wl07</w:t>
      </w:r>
      <w:r w:rsidRPr="005E1C34">
        <w:t> namespace, one of the developers has performed a rolling update and upgraded the application to a newer version. But somehow, application pods are not being created.</w:t>
      </w:r>
      <w:r w:rsidRPr="005E1C34">
        <w:br/>
      </w:r>
      <w:r w:rsidRPr="005E1C34">
        <w:br/>
        <w:t>To get back the working state, </w:t>
      </w:r>
      <w:r w:rsidRPr="005E1C34">
        <w:rPr>
          <w:b/>
          <w:bCs/>
        </w:rPr>
        <w:t>rollback</w:t>
      </w:r>
      <w:r w:rsidRPr="005E1C34">
        <w:t xml:space="preserve"> the application to the previous </w:t>
      </w:r>
      <w:proofErr w:type="gramStart"/>
      <w:r w:rsidRPr="005E1C34">
        <w:t>version .</w:t>
      </w:r>
      <w:proofErr w:type="gramEnd"/>
      <w:r w:rsidRPr="005E1C34">
        <w:br/>
      </w:r>
      <w:r w:rsidRPr="005E1C34">
        <w:br/>
        <w:t>After rolling the deployment back, on the </w:t>
      </w:r>
      <w:r w:rsidRPr="005E1C34">
        <w:rPr>
          <w:b/>
          <w:bCs/>
        </w:rPr>
        <w:t>controlplane</w:t>
      </w:r>
      <w:r w:rsidRPr="005E1C34">
        <w:t> node, save the image currently in use to the </w:t>
      </w:r>
      <w:r w:rsidRPr="005E1C34">
        <w:rPr>
          <w:b/>
          <w:bCs/>
        </w:rPr>
        <w:t>/root/rolling-back-record.tx</w:t>
      </w:r>
      <w:r w:rsidRPr="005E1C34">
        <w:t>t file and increase the replica count to the </w:t>
      </w:r>
      <w:r w:rsidRPr="005E1C34">
        <w:rPr>
          <w:b/>
          <w:bCs/>
        </w:rPr>
        <w:t>5</w:t>
      </w:r>
      <w:r w:rsidRPr="005E1C34">
        <w:t>.</w:t>
      </w:r>
    </w:p>
    <w:p w14:paraId="7A449225" w14:textId="77777777" w:rsidR="009758E3" w:rsidRPr="005E1C34" w:rsidRDefault="009758E3" w:rsidP="005E1C34">
      <w:pPr>
        <w:pStyle w:val="Heading11"/>
        <w:numPr>
          <w:ilvl w:val="0"/>
          <w:numId w:val="0"/>
        </w:numPr>
        <w:ind w:left="284"/>
      </w:pPr>
    </w:p>
    <w:p w14:paraId="74C74500" w14:textId="77777777" w:rsidR="005E1C34" w:rsidRPr="005E1C34" w:rsidRDefault="005E1C34" w:rsidP="009758E3">
      <w:pPr>
        <w:pStyle w:val="Heading11"/>
        <w:numPr>
          <w:ilvl w:val="0"/>
          <w:numId w:val="0"/>
        </w:numPr>
        <w:ind w:left="284"/>
      </w:pPr>
      <w:r w:rsidRPr="005E1C34">
        <w:t>You can SSH into the </w:t>
      </w:r>
      <w:r w:rsidRPr="005E1C34">
        <w:rPr>
          <w:b/>
          <w:bCs/>
        </w:rPr>
        <w:t>cluster1</w:t>
      </w:r>
      <w:r w:rsidRPr="005E1C34">
        <w:t xml:space="preserve"> using ssh </w:t>
      </w:r>
      <w:r w:rsidRPr="005E1C34">
        <w:rPr>
          <w:b/>
          <w:bCs/>
        </w:rPr>
        <w:t>cluster1-controlplane</w:t>
      </w:r>
      <w:r w:rsidRPr="005E1C34">
        <w:t> command.</w:t>
      </w:r>
    </w:p>
    <w:p w14:paraId="1BAF127B" w14:textId="77777777" w:rsidR="005E1C34" w:rsidRPr="005E1C34" w:rsidRDefault="005E1C34" w:rsidP="009758E3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E1C34">
        <w:t>rolling back successful?</w:t>
      </w:r>
    </w:p>
    <w:p w14:paraId="2664A75E" w14:textId="77777777" w:rsidR="005E1C34" w:rsidRPr="005E1C34" w:rsidRDefault="005E1C34" w:rsidP="009758E3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E1C34">
        <w:t>image saved to the file?</w:t>
      </w:r>
    </w:p>
    <w:p w14:paraId="7E757AD7" w14:textId="77777777" w:rsidR="005E1C34" w:rsidRPr="005E1C34" w:rsidRDefault="005E1C34" w:rsidP="009758E3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E1C34">
        <w:t xml:space="preserve">Replica set to </w:t>
      </w:r>
      <w:r w:rsidRPr="005E1C34">
        <w:rPr>
          <w:b/>
          <w:bCs/>
        </w:rPr>
        <w:t>5</w:t>
      </w:r>
      <w:r w:rsidRPr="005E1C34">
        <w:t>?</w:t>
      </w:r>
    </w:p>
    <w:p w14:paraId="73323D0D" w14:textId="77777777" w:rsidR="001E5BA7" w:rsidRPr="001E5BA7" w:rsidRDefault="001E5BA7" w:rsidP="001E5BA7">
      <w:pPr>
        <w:pStyle w:val="Heading11"/>
        <w:ind w:left="284"/>
      </w:pPr>
      <w:r w:rsidRPr="001E5BA7">
        <w:t>For this question, please set the context to </w:t>
      </w:r>
      <w:r w:rsidRPr="001E5BA7">
        <w:rPr>
          <w:b/>
          <w:bCs/>
        </w:rPr>
        <w:t>cluster1</w:t>
      </w:r>
      <w:r w:rsidRPr="001E5BA7">
        <w:t> by running:</w:t>
      </w:r>
      <w:r w:rsidRPr="001E5BA7">
        <w:br/>
      </w:r>
    </w:p>
    <w:p w14:paraId="695D2357" w14:textId="77777777" w:rsidR="001E5BA7" w:rsidRPr="001E5BA7" w:rsidRDefault="001E5BA7" w:rsidP="001E5BA7">
      <w:pPr>
        <w:pStyle w:val="Heading11"/>
        <w:numPr>
          <w:ilvl w:val="0"/>
          <w:numId w:val="0"/>
        </w:numPr>
        <w:spacing w:after="0"/>
        <w:ind w:left="284"/>
        <w:rPr>
          <w:b/>
          <w:bCs/>
        </w:rPr>
      </w:pPr>
      <w:r w:rsidRPr="001E5BA7">
        <w:rPr>
          <w:b/>
          <w:bCs/>
        </w:rPr>
        <w:t>kubectl config use-context cluster1</w:t>
      </w:r>
    </w:p>
    <w:p w14:paraId="3521B81E" w14:textId="0DCED22F" w:rsidR="001E5BA7" w:rsidRPr="001E5BA7" w:rsidRDefault="001E5BA7" w:rsidP="001E5BA7">
      <w:pPr>
        <w:pStyle w:val="Heading11"/>
        <w:numPr>
          <w:ilvl w:val="0"/>
          <w:numId w:val="0"/>
        </w:numPr>
        <w:ind w:left="284"/>
      </w:pPr>
      <w:r w:rsidRPr="001E5BA7">
        <w:br/>
        <w:t>The </w:t>
      </w:r>
      <w:r w:rsidRPr="001E5BA7">
        <w:rPr>
          <w:b/>
          <w:bCs/>
        </w:rPr>
        <w:t>db-deployment-cka05-trb</w:t>
      </w:r>
      <w:r w:rsidRPr="001E5BA7">
        <w:t> deployment is having </w:t>
      </w:r>
      <w:r w:rsidRPr="001E5BA7">
        <w:rPr>
          <w:b/>
          <w:bCs/>
        </w:rPr>
        <w:t>0</w:t>
      </w:r>
      <w:r w:rsidRPr="001E5BA7">
        <w:t> out of </w:t>
      </w:r>
      <w:r w:rsidRPr="001E5BA7">
        <w:rPr>
          <w:b/>
          <w:bCs/>
        </w:rPr>
        <w:t>1</w:t>
      </w:r>
      <w:r w:rsidRPr="001E5BA7">
        <w:t> PODs ready.</w:t>
      </w:r>
      <w:r w:rsidRPr="001E5BA7">
        <w:br/>
      </w:r>
    </w:p>
    <w:p w14:paraId="6636C715" w14:textId="77777777" w:rsidR="001E5BA7" w:rsidRDefault="001E5BA7" w:rsidP="001E5BA7">
      <w:pPr>
        <w:pStyle w:val="Heading11"/>
        <w:numPr>
          <w:ilvl w:val="0"/>
          <w:numId w:val="0"/>
        </w:numPr>
        <w:ind w:left="284"/>
      </w:pPr>
      <w:r w:rsidRPr="001E5BA7">
        <w:t xml:space="preserve">Figure out the issues and fix the same but make sure that you do not remove any DB related environment variables from the </w:t>
      </w:r>
      <w:r w:rsidRPr="001E5BA7">
        <w:rPr>
          <w:b/>
          <w:bCs/>
        </w:rPr>
        <w:t>deployment/pod</w:t>
      </w:r>
      <w:r w:rsidRPr="001E5BA7">
        <w:t>.</w:t>
      </w:r>
    </w:p>
    <w:p w14:paraId="5E80601F" w14:textId="77777777" w:rsidR="001E5BA7" w:rsidRPr="001E5BA7" w:rsidRDefault="001E5BA7" w:rsidP="009F45CA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1E5BA7">
        <w:rPr>
          <w:b/>
          <w:bCs/>
        </w:rPr>
        <w:t>DB deployment</w:t>
      </w:r>
      <w:r w:rsidRPr="001E5BA7">
        <w:t xml:space="preserve"> is fixed?</w:t>
      </w:r>
    </w:p>
    <w:p w14:paraId="2982141E" w14:textId="77777777" w:rsidR="00740C74" w:rsidRPr="0060722E" w:rsidRDefault="00740C74" w:rsidP="00AE6DFB">
      <w:pPr>
        <w:pStyle w:val="Heading11"/>
        <w:numPr>
          <w:ilvl w:val="0"/>
          <w:numId w:val="0"/>
        </w:numPr>
        <w:spacing w:before="0" w:beforeAutospacing="0" w:after="0" w:afterAutospacing="0"/>
        <w:ind w:left="284"/>
      </w:pPr>
    </w:p>
    <w:p w14:paraId="3447EAB9" w14:textId="77777777" w:rsidR="00C11C05" w:rsidRPr="00C11C05" w:rsidRDefault="00C11C05" w:rsidP="00C11C05">
      <w:pPr>
        <w:pStyle w:val="Heading11"/>
      </w:pPr>
      <w:r w:rsidRPr="00C11C05">
        <w:t>For this question, please set the context to </w:t>
      </w:r>
      <w:r w:rsidRPr="00C11C05">
        <w:rPr>
          <w:b/>
          <w:bCs/>
        </w:rPr>
        <w:t>cluster1</w:t>
      </w:r>
      <w:r w:rsidRPr="00C11C05">
        <w:t> by running:</w:t>
      </w:r>
      <w:r w:rsidRPr="00C11C05">
        <w:br/>
      </w:r>
    </w:p>
    <w:p w14:paraId="46049499" w14:textId="77777777" w:rsidR="00C11C05" w:rsidRDefault="00C11C05" w:rsidP="00C11C05">
      <w:pPr>
        <w:pStyle w:val="Heading11"/>
        <w:numPr>
          <w:ilvl w:val="0"/>
          <w:numId w:val="0"/>
        </w:numPr>
        <w:ind w:left="283"/>
        <w:rPr>
          <w:b/>
          <w:bCs/>
        </w:rPr>
      </w:pPr>
      <w:r w:rsidRPr="00C11C05">
        <w:rPr>
          <w:b/>
          <w:bCs/>
        </w:rPr>
        <w:t>kubectl config use-context cluster1</w:t>
      </w:r>
    </w:p>
    <w:p w14:paraId="433FFFF8" w14:textId="77777777" w:rsidR="005D76E1" w:rsidRDefault="005D76E1" w:rsidP="00C11C05">
      <w:pPr>
        <w:pStyle w:val="Heading11"/>
        <w:numPr>
          <w:ilvl w:val="0"/>
          <w:numId w:val="0"/>
        </w:numPr>
        <w:ind w:left="283"/>
        <w:rPr>
          <w:b/>
          <w:bCs/>
        </w:rPr>
      </w:pPr>
    </w:p>
    <w:p w14:paraId="335CA312" w14:textId="37BBE5E5" w:rsidR="005D76E1" w:rsidRDefault="005D76E1" w:rsidP="00C11C05">
      <w:pPr>
        <w:pStyle w:val="Heading11"/>
        <w:numPr>
          <w:ilvl w:val="0"/>
          <w:numId w:val="0"/>
        </w:numPr>
        <w:ind w:left="283"/>
        <w:rPr>
          <w:b/>
          <w:bCs/>
        </w:rPr>
      </w:pPr>
      <w:r w:rsidRPr="00C11C05">
        <w:t>Create a new deployment called </w:t>
      </w:r>
      <w:r w:rsidRPr="00C11C05">
        <w:rPr>
          <w:b/>
          <w:bCs/>
        </w:rPr>
        <w:t>ocean-tv-wl09</w:t>
      </w:r>
      <w:r w:rsidRPr="00C11C05">
        <w:t> in the default namespace using the image </w:t>
      </w:r>
      <w:r w:rsidRPr="00C11C05">
        <w:rPr>
          <w:b/>
          <w:bCs/>
        </w:rPr>
        <w:t>kodekloud/webapp-</w:t>
      </w:r>
      <w:proofErr w:type="gramStart"/>
      <w:r w:rsidRPr="00C11C05">
        <w:rPr>
          <w:b/>
          <w:bCs/>
        </w:rPr>
        <w:t>color:v</w:t>
      </w:r>
      <w:proofErr w:type="gramEnd"/>
      <w:r w:rsidRPr="00C11C05">
        <w:rPr>
          <w:b/>
          <w:bCs/>
        </w:rPr>
        <w:t>1</w:t>
      </w:r>
      <w:r w:rsidRPr="00C11C05">
        <w:t>.</w:t>
      </w:r>
      <w:r w:rsidRPr="00C11C05">
        <w:br/>
        <w:t>Use the following specs for the deployment:</w:t>
      </w:r>
    </w:p>
    <w:p w14:paraId="5B2487B9" w14:textId="77777777" w:rsidR="007702B0" w:rsidRDefault="00C11C05" w:rsidP="00AE75DF">
      <w:pPr>
        <w:pStyle w:val="Heading3Bullets"/>
        <w:spacing w:after="0"/>
        <w:ind w:left="284" w:right="425" w:hanging="1"/>
        <w:rPr>
          <w:b/>
          <w:bCs/>
          <w:lang w:val="en-IN"/>
        </w:rPr>
      </w:pPr>
      <w:r w:rsidRPr="00C11C05">
        <w:rPr>
          <w:b/>
          <w:bCs/>
          <w:lang w:val="en-IN"/>
        </w:rPr>
        <w:t>1. </w:t>
      </w:r>
      <w:r w:rsidRPr="00C11C05">
        <w:rPr>
          <w:lang w:val="en-IN"/>
        </w:rPr>
        <w:t>Replica count should be </w:t>
      </w:r>
      <w:r w:rsidRPr="00C11C05">
        <w:rPr>
          <w:b/>
          <w:bCs/>
          <w:lang w:val="en-IN"/>
        </w:rPr>
        <w:t>3</w:t>
      </w:r>
      <w:r w:rsidRPr="00C11C05">
        <w:rPr>
          <w:lang w:val="en-IN"/>
        </w:rPr>
        <w:t>.</w:t>
      </w:r>
      <w:r w:rsidRPr="00C11C05">
        <w:rPr>
          <w:lang w:val="en-IN"/>
        </w:rPr>
        <w:br/>
      </w:r>
      <w:r w:rsidRPr="00C11C05">
        <w:rPr>
          <w:b/>
          <w:bCs/>
          <w:lang w:val="en-IN"/>
        </w:rPr>
        <w:t>2. </w:t>
      </w:r>
      <w:r w:rsidRPr="00C11C05">
        <w:rPr>
          <w:lang w:val="en-IN"/>
        </w:rPr>
        <w:t>Set the </w:t>
      </w:r>
      <w:r w:rsidRPr="00C11C05">
        <w:rPr>
          <w:b/>
          <w:bCs/>
          <w:lang w:val="en-IN"/>
        </w:rPr>
        <w:t>Max Unavailable to 40% and Max Surge to 55%.</w:t>
      </w:r>
      <w:r w:rsidRPr="00C11C05">
        <w:rPr>
          <w:lang w:val="en-IN"/>
        </w:rPr>
        <w:br/>
      </w:r>
      <w:r w:rsidRPr="00C11C05">
        <w:rPr>
          <w:b/>
          <w:bCs/>
          <w:lang w:val="en-IN"/>
        </w:rPr>
        <w:t>3. </w:t>
      </w:r>
      <w:r w:rsidRPr="00C11C05">
        <w:rPr>
          <w:lang w:val="en-IN"/>
        </w:rPr>
        <w:t xml:space="preserve">Create the </w:t>
      </w:r>
      <w:r w:rsidRPr="00C11C05">
        <w:rPr>
          <w:b/>
          <w:bCs/>
          <w:lang w:val="en-IN"/>
        </w:rPr>
        <w:t>deployment</w:t>
      </w:r>
      <w:r w:rsidRPr="00C11C05">
        <w:rPr>
          <w:lang w:val="en-IN"/>
        </w:rPr>
        <w:t xml:space="preserve"> and ensure all the </w:t>
      </w:r>
      <w:r w:rsidRPr="00C11C05">
        <w:rPr>
          <w:b/>
          <w:bCs/>
          <w:lang w:val="en-IN"/>
        </w:rPr>
        <w:t>pods</w:t>
      </w:r>
      <w:r w:rsidRPr="00C11C05">
        <w:rPr>
          <w:lang w:val="en-IN"/>
        </w:rPr>
        <w:t xml:space="preserve"> are ready.</w:t>
      </w:r>
      <w:r w:rsidRPr="00C11C05">
        <w:rPr>
          <w:lang w:val="en-IN"/>
        </w:rPr>
        <w:br/>
      </w:r>
      <w:r w:rsidRPr="00C11C05">
        <w:rPr>
          <w:b/>
          <w:bCs/>
          <w:lang w:val="en-IN"/>
        </w:rPr>
        <w:t>4. </w:t>
      </w:r>
      <w:r w:rsidRPr="00C11C05">
        <w:rPr>
          <w:lang w:val="en-IN"/>
        </w:rPr>
        <w:t xml:space="preserve">After successful </w:t>
      </w:r>
      <w:r w:rsidRPr="00C11C05">
        <w:rPr>
          <w:b/>
          <w:bCs/>
          <w:lang w:val="en-IN"/>
        </w:rPr>
        <w:t>deployment, upgrade the deployment</w:t>
      </w:r>
      <w:r w:rsidRPr="00C11C05">
        <w:rPr>
          <w:lang w:val="en-IN"/>
        </w:rPr>
        <w:t xml:space="preserve"> image to </w:t>
      </w:r>
      <w:r w:rsidRPr="00C11C05">
        <w:rPr>
          <w:b/>
          <w:bCs/>
          <w:lang w:val="en-IN"/>
        </w:rPr>
        <w:t>kodekloud/webapp-</w:t>
      </w:r>
      <w:r w:rsidR="007702B0">
        <w:rPr>
          <w:b/>
          <w:bCs/>
          <w:lang w:val="en-IN"/>
        </w:rPr>
        <w:t xml:space="preserve"> </w:t>
      </w:r>
    </w:p>
    <w:p w14:paraId="5705BA4D" w14:textId="3D9D40C1" w:rsidR="007702B0" w:rsidRDefault="007702B0" w:rsidP="00AE75DF">
      <w:pPr>
        <w:pStyle w:val="Heading3Bullets"/>
        <w:spacing w:after="0"/>
        <w:ind w:left="284" w:right="425" w:hanging="1"/>
        <w:rPr>
          <w:lang w:val="en-IN"/>
        </w:rPr>
      </w:pPr>
      <w:r>
        <w:rPr>
          <w:b/>
          <w:bCs/>
          <w:lang w:val="en-IN"/>
        </w:rPr>
        <w:t xml:space="preserve">    </w:t>
      </w:r>
      <w:proofErr w:type="gramStart"/>
      <w:r w:rsidR="00C11C05" w:rsidRPr="00C11C05">
        <w:rPr>
          <w:b/>
          <w:bCs/>
          <w:lang w:val="en-IN"/>
        </w:rPr>
        <w:t>color:v</w:t>
      </w:r>
      <w:proofErr w:type="gramEnd"/>
      <w:r w:rsidR="00C11C05" w:rsidRPr="00C11C05">
        <w:rPr>
          <w:b/>
          <w:bCs/>
          <w:lang w:val="en-IN"/>
        </w:rPr>
        <w:t>2</w:t>
      </w:r>
      <w:r w:rsidR="00C11C05" w:rsidRPr="00C11C05">
        <w:rPr>
          <w:lang w:val="en-IN"/>
        </w:rPr>
        <w:t> and inspect the deployment rollout status.</w:t>
      </w:r>
      <w:r w:rsidR="00C11C05" w:rsidRPr="00C11C05">
        <w:rPr>
          <w:lang w:val="en-IN"/>
        </w:rPr>
        <w:br/>
      </w:r>
      <w:r w:rsidR="00C11C05" w:rsidRPr="00C11C05">
        <w:rPr>
          <w:b/>
          <w:bCs/>
          <w:lang w:val="en-IN"/>
        </w:rPr>
        <w:t>5. </w:t>
      </w:r>
      <w:r w:rsidR="00C11C05" w:rsidRPr="00C11C05">
        <w:rPr>
          <w:lang w:val="en-IN"/>
        </w:rPr>
        <w:t>Check the rolling history of the deployment and on the </w:t>
      </w:r>
      <w:r w:rsidR="00C11C05" w:rsidRPr="00C11C05">
        <w:rPr>
          <w:b/>
          <w:bCs/>
          <w:lang w:val="en-IN"/>
        </w:rPr>
        <w:t>student-node</w:t>
      </w:r>
      <w:r w:rsidR="00C11C05" w:rsidRPr="00C11C05">
        <w:rPr>
          <w:lang w:val="en-IN"/>
        </w:rPr>
        <w:t xml:space="preserve">, save </w:t>
      </w:r>
      <w:r>
        <w:rPr>
          <w:lang w:val="en-IN"/>
        </w:rPr>
        <w:t xml:space="preserve"> </w:t>
      </w:r>
    </w:p>
    <w:p w14:paraId="7B2BE067" w14:textId="54CA06DA" w:rsidR="00AE75DF" w:rsidRDefault="007702B0" w:rsidP="00AE75DF">
      <w:pPr>
        <w:pStyle w:val="Heading3Bullets"/>
        <w:spacing w:after="0"/>
        <w:ind w:left="284" w:right="425" w:hanging="1"/>
        <w:rPr>
          <w:lang w:val="en-IN"/>
        </w:rPr>
      </w:pPr>
      <w:r>
        <w:rPr>
          <w:b/>
          <w:bCs/>
          <w:lang w:val="en-IN"/>
        </w:rPr>
        <w:t xml:space="preserve">    </w:t>
      </w:r>
      <w:r w:rsidR="00C11C05" w:rsidRPr="00C11C05">
        <w:rPr>
          <w:lang w:val="en-IN"/>
        </w:rPr>
        <w:t>the </w:t>
      </w:r>
      <w:r w:rsidR="00C11C05" w:rsidRPr="00C11C05">
        <w:rPr>
          <w:b/>
          <w:bCs/>
          <w:lang w:val="en-IN"/>
        </w:rPr>
        <w:t>current</w:t>
      </w:r>
      <w:r w:rsidR="00C11C05" w:rsidRPr="00C11C05">
        <w:rPr>
          <w:lang w:val="en-IN"/>
        </w:rPr>
        <w:t> revision count number to the </w:t>
      </w:r>
      <w:r w:rsidR="00C11C05" w:rsidRPr="00C11C05">
        <w:rPr>
          <w:b/>
          <w:bCs/>
          <w:lang w:val="en-IN"/>
        </w:rPr>
        <w:t>/opt/revision-count.txt</w:t>
      </w:r>
      <w:r w:rsidR="00C11C05" w:rsidRPr="00C11C05">
        <w:rPr>
          <w:lang w:val="en-IN"/>
        </w:rPr>
        <w:t> file.</w:t>
      </w:r>
      <w:r w:rsidR="00C11C05" w:rsidRPr="00C11C05">
        <w:rPr>
          <w:lang w:val="en-IN"/>
        </w:rPr>
        <w:br/>
      </w:r>
      <w:r w:rsidR="00C11C05" w:rsidRPr="00C11C05">
        <w:rPr>
          <w:b/>
          <w:bCs/>
          <w:lang w:val="en-IN"/>
        </w:rPr>
        <w:t>6. </w:t>
      </w:r>
      <w:r w:rsidR="00C11C05" w:rsidRPr="00C11C05">
        <w:rPr>
          <w:lang w:val="en-IN"/>
        </w:rPr>
        <w:t>Finally, perform a rollback and revert back the deployment image to the older version.</w:t>
      </w:r>
    </w:p>
    <w:p w14:paraId="38C57FCF" w14:textId="509D4618" w:rsidR="00C11C05" w:rsidRPr="00C11C05" w:rsidRDefault="00C11C05" w:rsidP="00AE75DF">
      <w:pPr>
        <w:pStyle w:val="Heading3Bullets"/>
        <w:spacing w:after="0"/>
        <w:ind w:left="284" w:right="425" w:hanging="1"/>
        <w:rPr>
          <w:lang w:val="en-IN"/>
        </w:rPr>
      </w:pPr>
    </w:p>
    <w:p w14:paraId="41C4C548" w14:textId="77777777" w:rsidR="00C11C05" w:rsidRPr="00C11C05" w:rsidRDefault="00C11C05" w:rsidP="00C166E1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C11C05">
        <w:lastRenderedPageBreak/>
        <w:t>Deployment is running?</w:t>
      </w:r>
    </w:p>
    <w:p w14:paraId="34D12FAD" w14:textId="77777777" w:rsidR="00C11C05" w:rsidRPr="00C11C05" w:rsidRDefault="00C11C05" w:rsidP="00C166E1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424E52">
        <w:rPr>
          <w:b/>
          <w:bCs/>
        </w:rPr>
        <w:t>Replica set</w:t>
      </w:r>
      <w:r w:rsidRPr="00C11C05">
        <w:t xml:space="preserve"> to </w:t>
      </w:r>
      <w:r w:rsidRPr="00424E52">
        <w:rPr>
          <w:b/>
          <w:bCs/>
        </w:rPr>
        <w:t>3</w:t>
      </w:r>
      <w:r w:rsidRPr="00C11C05">
        <w:t>?</w:t>
      </w:r>
    </w:p>
    <w:p w14:paraId="581ED57D" w14:textId="77777777" w:rsidR="00C11C05" w:rsidRPr="00C11C05" w:rsidRDefault="00C11C05" w:rsidP="00C166E1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424E52">
        <w:rPr>
          <w:b/>
          <w:bCs/>
        </w:rPr>
        <w:t>maxSurge</w:t>
      </w:r>
      <w:r w:rsidRPr="00C11C05">
        <w:t xml:space="preserve"> set to </w:t>
      </w:r>
      <w:r w:rsidRPr="00424E52">
        <w:rPr>
          <w:b/>
          <w:bCs/>
        </w:rPr>
        <w:t>55%</w:t>
      </w:r>
      <w:r w:rsidRPr="00C11C05">
        <w:t>?</w:t>
      </w:r>
    </w:p>
    <w:p w14:paraId="31F10DDA" w14:textId="77777777" w:rsidR="00C11C05" w:rsidRPr="00C11C05" w:rsidRDefault="00C11C05" w:rsidP="00C166E1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424E52">
        <w:rPr>
          <w:b/>
          <w:bCs/>
        </w:rPr>
        <w:t>maxUnavailable</w:t>
      </w:r>
      <w:r w:rsidRPr="00C11C05">
        <w:t xml:space="preserve"> set to </w:t>
      </w:r>
      <w:r w:rsidRPr="00424E52">
        <w:rPr>
          <w:b/>
          <w:bCs/>
        </w:rPr>
        <w:t>40%</w:t>
      </w:r>
      <w:r w:rsidRPr="00C11C05">
        <w:t>?</w:t>
      </w:r>
    </w:p>
    <w:p w14:paraId="07AD3E30" w14:textId="77777777" w:rsidR="00C11C05" w:rsidRPr="00C11C05" w:rsidRDefault="00C11C05" w:rsidP="00C166E1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424E52">
        <w:rPr>
          <w:b/>
          <w:bCs/>
        </w:rPr>
        <w:t>Rolling back</w:t>
      </w:r>
      <w:r w:rsidRPr="00C11C05">
        <w:t xml:space="preserve"> successful?</w:t>
      </w:r>
    </w:p>
    <w:p w14:paraId="34D2EBFF" w14:textId="77777777" w:rsidR="0060722E" w:rsidRDefault="0060722E" w:rsidP="00E05083">
      <w:pPr>
        <w:pStyle w:val="Heading11"/>
        <w:numPr>
          <w:ilvl w:val="0"/>
          <w:numId w:val="0"/>
        </w:numPr>
        <w:ind w:left="283"/>
      </w:pPr>
    </w:p>
    <w:p w14:paraId="027D8965" w14:textId="55C6B596" w:rsidR="007F6798" w:rsidRDefault="007F6798" w:rsidP="00255102">
      <w:pPr>
        <w:pStyle w:val="Heading11"/>
        <w:ind w:left="284" w:hanging="568"/>
      </w:pPr>
      <w:r w:rsidRPr="007F6798">
        <w:t>For this question, please set the context to </w:t>
      </w:r>
      <w:r w:rsidRPr="007F6798">
        <w:rPr>
          <w:b/>
          <w:bCs/>
        </w:rPr>
        <w:t>cluster1</w:t>
      </w:r>
      <w:r w:rsidRPr="007F6798">
        <w:t> by running:</w:t>
      </w:r>
    </w:p>
    <w:p w14:paraId="346EB815" w14:textId="77777777" w:rsidR="00C579B1" w:rsidRDefault="007F6798" w:rsidP="007F6798">
      <w:pPr>
        <w:pStyle w:val="Heading11"/>
        <w:numPr>
          <w:ilvl w:val="0"/>
          <w:numId w:val="0"/>
        </w:numPr>
        <w:ind w:left="283"/>
      </w:pPr>
      <w:r>
        <w:t xml:space="preserve">        </w:t>
      </w:r>
    </w:p>
    <w:p w14:paraId="250CA655" w14:textId="4C66FFF9" w:rsidR="007F6798" w:rsidRPr="008A5AF9" w:rsidRDefault="007F6798" w:rsidP="007F6798">
      <w:pPr>
        <w:pStyle w:val="Heading11"/>
        <w:numPr>
          <w:ilvl w:val="0"/>
          <w:numId w:val="0"/>
        </w:numPr>
        <w:ind w:left="283"/>
        <w:rPr>
          <w:b/>
          <w:bCs/>
        </w:rPr>
      </w:pPr>
      <w:r w:rsidRPr="007F6798">
        <w:rPr>
          <w:b/>
          <w:bCs/>
        </w:rPr>
        <w:t>kubectl config use-context cluster1</w:t>
      </w:r>
    </w:p>
    <w:p w14:paraId="7FBD9DD9" w14:textId="77777777" w:rsidR="008A5AF9" w:rsidRPr="007F6798" w:rsidRDefault="008A5AF9" w:rsidP="00027C09">
      <w:pPr>
        <w:pStyle w:val="Heading11"/>
        <w:numPr>
          <w:ilvl w:val="0"/>
          <w:numId w:val="0"/>
        </w:numPr>
        <w:ind w:left="283"/>
        <w:jc w:val="both"/>
      </w:pPr>
    </w:p>
    <w:p w14:paraId="0659D95A" w14:textId="7F48CA9A" w:rsidR="007F6798" w:rsidRPr="007F6798" w:rsidRDefault="007F6798" w:rsidP="00027C09">
      <w:pPr>
        <w:pStyle w:val="Heading11"/>
        <w:numPr>
          <w:ilvl w:val="0"/>
          <w:numId w:val="0"/>
        </w:numPr>
        <w:ind w:left="283"/>
        <w:jc w:val="both"/>
      </w:pPr>
      <w:r w:rsidRPr="007F6798">
        <w:t>There is a script located at </w:t>
      </w:r>
      <w:r w:rsidRPr="00CD5694">
        <w:rPr>
          <w:b/>
          <w:bCs/>
        </w:rPr>
        <w:t>/root/pod-cka26-arch.sh</w:t>
      </w:r>
      <w:r w:rsidRPr="007F6798">
        <w:t> on the </w:t>
      </w:r>
      <w:r w:rsidRPr="00CD5694">
        <w:rPr>
          <w:b/>
          <w:bCs/>
        </w:rPr>
        <w:t>student-node</w:t>
      </w:r>
      <w:r w:rsidRPr="007F6798">
        <w:t xml:space="preserve">. Update this script to add a command to </w:t>
      </w:r>
      <w:r w:rsidRPr="009B1206">
        <w:rPr>
          <w:b/>
          <w:bCs/>
        </w:rPr>
        <w:t>filter/display</w:t>
      </w:r>
      <w:r w:rsidRPr="007F6798">
        <w:t xml:space="preserve"> the label with value </w:t>
      </w:r>
      <w:r w:rsidRPr="00315A79">
        <w:rPr>
          <w:b/>
          <w:bCs/>
        </w:rPr>
        <w:t>component</w:t>
      </w:r>
      <w:r w:rsidRPr="007F6798">
        <w:t> of the pod called </w:t>
      </w:r>
      <w:r w:rsidRPr="00CD5694">
        <w:rPr>
          <w:b/>
          <w:bCs/>
        </w:rPr>
        <w:t>kube-apiserver-cluster1-controlplane</w:t>
      </w:r>
      <w:r w:rsidRPr="007F6798">
        <w:t> (on </w:t>
      </w:r>
      <w:r w:rsidRPr="00315A79">
        <w:rPr>
          <w:b/>
          <w:bCs/>
        </w:rPr>
        <w:t>cluster1</w:t>
      </w:r>
      <w:r w:rsidRPr="007F6798">
        <w:t>) using </w:t>
      </w:r>
      <w:r w:rsidRPr="00315A79">
        <w:rPr>
          <w:b/>
          <w:bCs/>
        </w:rPr>
        <w:t>jsonpath</w:t>
      </w:r>
      <w:r w:rsidRPr="007F6798">
        <w:t>.</w:t>
      </w:r>
    </w:p>
    <w:p w14:paraId="3FF40206" w14:textId="77777777" w:rsidR="007F6798" w:rsidRPr="007F6798" w:rsidRDefault="007F6798" w:rsidP="002336BD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7F6798">
        <w:t>script updated?</w:t>
      </w:r>
    </w:p>
    <w:p w14:paraId="4948FD59" w14:textId="77777777" w:rsidR="007F6798" w:rsidRPr="00E05083" w:rsidRDefault="007F6798" w:rsidP="007F6798">
      <w:pPr>
        <w:pStyle w:val="Heading11"/>
        <w:numPr>
          <w:ilvl w:val="0"/>
          <w:numId w:val="0"/>
        </w:numPr>
        <w:ind w:left="283" w:hanging="283"/>
      </w:pPr>
    </w:p>
    <w:p w14:paraId="723F4BBD" w14:textId="77777777" w:rsidR="0065131B" w:rsidRPr="0065131B" w:rsidRDefault="0065131B" w:rsidP="0065131B">
      <w:pPr>
        <w:pStyle w:val="Heading11"/>
        <w:rPr>
          <w:lang w:val="en-US"/>
        </w:rPr>
      </w:pPr>
      <w:r w:rsidRPr="0065131B">
        <w:rPr>
          <w:lang w:val="en-US"/>
        </w:rPr>
        <w:t>For this question, please set the context to cluster3 by running:</w:t>
      </w:r>
      <w:r w:rsidRPr="0065131B">
        <w:rPr>
          <w:lang w:val="en-US"/>
        </w:rPr>
        <w:br/>
      </w:r>
    </w:p>
    <w:p w14:paraId="0149917E" w14:textId="77777777" w:rsidR="0065131B" w:rsidRPr="0065131B" w:rsidRDefault="0065131B" w:rsidP="004D4C17">
      <w:pPr>
        <w:pStyle w:val="Heading11"/>
        <w:numPr>
          <w:ilvl w:val="0"/>
          <w:numId w:val="0"/>
        </w:numPr>
        <w:ind w:left="283"/>
        <w:rPr>
          <w:lang w:val="en-US"/>
        </w:rPr>
      </w:pPr>
      <w:r w:rsidRPr="0065131B">
        <w:rPr>
          <w:lang w:val="en-US"/>
        </w:rPr>
        <w:t>kubectl config use-context cluster3</w:t>
      </w:r>
    </w:p>
    <w:p w14:paraId="7E5F3DC0" w14:textId="1E5844B3" w:rsidR="0065131B" w:rsidRPr="0065131B" w:rsidRDefault="0065131B" w:rsidP="004D4C17">
      <w:pPr>
        <w:pStyle w:val="Heading11"/>
        <w:numPr>
          <w:ilvl w:val="0"/>
          <w:numId w:val="0"/>
        </w:numPr>
        <w:ind w:left="283"/>
        <w:rPr>
          <w:lang w:val="en-US"/>
        </w:rPr>
      </w:pPr>
      <w:r w:rsidRPr="0065131B">
        <w:rPr>
          <w:lang w:val="en-US"/>
        </w:rPr>
        <w:br/>
        <w:t>There is a deployment </w:t>
      </w:r>
      <w:r w:rsidRPr="0065131B">
        <w:rPr>
          <w:b/>
          <w:bCs/>
          <w:lang w:val="en-US"/>
        </w:rPr>
        <w:t>nginx-deployment-cka04-svcn</w:t>
      </w:r>
      <w:r w:rsidRPr="0065131B">
        <w:rPr>
          <w:lang w:val="en-US"/>
        </w:rPr>
        <w:t xml:space="preserve"> in </w:t>
      </w:r>
      <w:r w:rsidRPr="0065131B">
        <w:rPr>
          <w:b/>
          <w:bCs/>
          <w:lang w:val="en-US"/>
        </w:rPr>
        <w:t>cluster3</w:t>
      </w:r>
      <w:r w:rsidRPr="0065131B">
        <w:rPr>
          <w:lang w:val="en-US"/>
        </w:rPr>
        <w:t xml:space="preserve"> which is exposed using service </w:t>
      </w:r>
      <w:r w:rsidRPr="0065131B">
        <w:rPr>
          <w:b/>
          <w:bCs/>
          <w:lang w:val="en-US"/>
        </w:rPr>
        <w:t>nginx-service-cka04-svcn</w:t>
      </w:r>
      <w:r w:rsidRPr="0065131B">
        <w:rPr>
          <w:lang w:val="en-US"/>
        </w:rPr>
        <w:t>.</w:t>
      </w:r>
      <w:r w:rsidRPr="0065131B">
        <w:rPr>
          <w:lang w:val="en-US"/>
        </w:rPr>
        <w:br/>
      </w:r>
      <w:r w:rsidRPr="0065131B">
        <w:rPr>
          <w:lang w:val="en-US"/>
        </w:rPr>
        <w:br/>
        <w:t>Create an </w:t>
      </w:r>
      <w:r w:rsidRPr="0065131B">
        <w:rPr>
          <w:b/>
          <w:bCs/>
          <w:lang w:val="en-US"/>
        </w:rPr>
        <w:t>ingress resource</w:t>
      </w:r>
      <w:r w:rsidRPr="0065131B">
        <w:rPr>
          <w:lang w:val="en-US"/>
        </w:rPr>
        <w:t> </w:t>
      </w:r>
      <w:r w:rsidRPr="0065131B">
        <w:rPr>
          <w:b/>
          <w:bCs/>
          <w:lang w:val="en-US"/>
        </w:rPr>
        <w:t>nginx-ingress-cka04-svcn</w:t>
      </w:r>
      <w:r w:rsidRPr="0065131B">
        <w:rPr>
          <w:lang w:val="en-US"/>
        </w:rPr>
        <w:t> to load balance the incoming traffic with the following specifications:</w:t>
      </w:r>
    </w:p>
    <w:p w14:paraId="26D0EAAF" w14:textId="7E14719C" w:rsidR="0065131B" w:rsidRPr="0065131B" w:rsidRDefault="0065131B" w:rsidP="004D4C17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65131B">
        <w:t>pathType: Prefix and path: /</w:t>
      </w:r>
    </w:p>
    <w:p w14:paraId="37C80B39" w14:textId="715760FC" w:rsidR="0065131B" w:rsidRPr="0065131B" w:rsidRDefault="0065131B" w:rsidP="004D4C17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65131B">
        <w:t>Backend Service Name: nginx-service-cka04-svcn</w:t>
      </w:r>
    </w:p>
    <w:p w14:paraId="106366C5" w14:textId="4030925E" w:rsidR="0065131B" w:rsidRPr="0065131B" w:rsidRDefault="0065131B" w:rsidP="004D4C17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65131B">
        <w:t>Backend Service Port: </w:t>
      </w:r>
      <w:r w:rsidRPr="0065131B">
        <w:rPr>
          <w:b/>
          <w:bCs/>
        </w:rPr>
        <w:t>80</w:t>
      </w:r>
    </w:p>
    <w:p w14:paraId="24F1AB75" w14:textId="47B9D93C" w:rsidR="002075AA" w:rsidRPr="00567CC4" w:rsidRDefault="0065131B" w:rsidP="004D4C17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EC2BEF">
        <w:rPr>
          <w:b/>
          <w:bCs/>
        </w:rPr>
        <w:t>ssl-redirect</w:t>
      </w:r>
      <w:r w:rsidRPr="0065131B">
        <w:t> is set to </w:t>
      </w:r>
      <w:r w:rsidRPr="00EC2BEF">
        <w:rPr>
          <w:b/>
          <w:bCs/>
        </w:rPr>
        <w:t>false</w:t>
      </w:r>
    </w:p>
    <w:p w14:paraId="7B337BCA" w14:textId="0381F81B" w:rsidR="00990D23" w:rsidRPr="00340A03" w:rsidRDefault="00990D23" w:rsidP="00340A03"/>
    <w:p w14:paraId="2D68FACF" w14:textId="77777777" w:rsidR="00A323F0" w:rsidRDefault="00A323F0" w:rsidP="00AF584F">
      <w:pPr>
        <w:pStyle w:val="Heading11"/>
        <w:numPr>
          <w:ilvl w:val="0"/>
          <w:numId w:val="0"/>
        </w:numPr>
        <w:ind w:left="283"/>
      </w:pPr>
    </w:p>
    <w:p w14:paraId="05F71391" w14:textId="77777777" w:rsidR="00EC2BEF" w:rsidRPr="00EC2BEF" w:rsidRDefault="00EC2BEF" w:rsidP="00EC2BEF">
      <w:pPr>
        <w:pStyle w:val="Heading11"/>
        <w:rPr>
          <w:lang w:val="en-US"/>
        </w:rPr>
      </w:pPr>
      <w:r w:rsidRPr="00EC2BEF">
        <w:rPr>
          <w:lang w:val="en-US"/>
        </w:rPr>
        <w:t>For this question, please set the context to </w:t>
      </w:r>
      <w:r w:rsidRPr="00EC2BEF">
        <w:rPr>
          <w:b/>
          <w:bCs/>
          <w:lang w:val="en-US"/>
        </w:rPr>
        <w:t>cluster1</w:t>
      </w:r>
      <w:r w:rsidRPr="00EC2BEF">
        <w:rPr>
          <w:lang w:val="en-US"/>
        </w:rPr>
        <w:t> by running:</w:t>
      </w:r>
      <w:r w:rsidRPr="00EC2BEF">
        <w:rPr>
          <w:lang w:val="en-US"/>
        </w:rPr>
        <w:br/>
      </w:r>
    </w:p>
    <w:p w14:paraId="72B6505A" w14:textId="77777777" w:rsidR="00EC2BEF" w:rsidRPr="00EC2BEF" w:rsidRDefault="00EC2BEF" w:rsidP="00EC2BEF">
      <w:pPr>
        <w:pStyle w:val="Heading11"/>
        <w:numPr>
          <w:ilvl w:val="0"/>
          <w:numId w:val="0"/>
        </w:numPr>
        <w:ind w:left="283"/>
        <w:rPr>
          <w:b/>
          <w:bCs/>
          <w:lang w:val="en-US"/>
        </w:rPr>
      </w:pPr>
      <w:r w:rsidRPr="00EC2BEF">
        <w:rPr>
          <w:b/>
          <w:bCs/>
          <w:lang w:val="en-US"/>
        </w:rPr>
        <w:t>kubectl config use-context cluster1</w:t>
      </w:r>
    </w:p>
    <w:p w14:paraId="5735931E" w14:textId="77777777" w:rsidR="00EC2BEF" w:rsidRDefault="00EC2BEF" w:rsidP="00EC2BEF">
      <w:pPr>
        <w:pStyle w:val="Heading11"/>
        <w:numPr>
          <w:ilvl w:val="0"/>
          <w:numId w:val="0"/>
        </w:numPr>
        <w:ind w:left="283"/>
        <w:rPr>
          <w:lang w:val="en-US"/>
        </w:rPr>
      </w:pPr>
      <w:r w:rsidRPr="00EC2BEF">
        <w:rPr>
          <w:lang w:val="en-US"/>
        </w:rPr>
        <w:br/>
        <w:t>It appears that the </w:t>
      </w:r>
      <w:r w:rsidRPr="00EC2BEF">
        <w:rPr>
          <w:b/>
          <w:bCs/>
          <w:lang w:val="en-US"/>
        </w:rPr>
        <w:t>black-cka25-trb</w:t>
      </w:r>
      <w:r w:rsidRPr="00EC2BEF">
        <w:rPr>
          <w:lang w:val="en-US"/>
        </w:rPr>
        <w:t> deployment in </w:t>
      </w:r>
      <w:r w:rsidRPr="00EC2BEF">
        <w:rPr>
          <w:b/>
          <w:bCs/>
          <w:lang w:val="en-US"/>
        </w:rPr>
        <w:t>cluster1</w:t>
      </w:r>
      <w:r w:rsidRPr="00EC2BEF">
        <w:rPr>
          <w:lang w:val="en-US"/>
        </w:rPr>
        <w:t> isn't up to date. While listing the deployments, we are currently seeing </w:t>
      </w:r>
      <w:r w:rsidRPr="00EC2BEF">
        <w:rPr>
          <w:b/>
          <w:bCs/>
          <w:lang w:val="en-US"/>
        </w:rPr>
        <w:t>0</w:t>
      </w:r>
      <w:r w:rsidRPr="00EC2BEF">
        <w:rPr>
          <w:lang w:val="en-US"/>
        </w:rPr>
        <w:t> under the </w:t>
      </w:r>
      <w:r w:rsidRPr="00EC2BEF">
        <w:rPr>
          <w:b/>
          <w:bCs/>
          <w:lang w:val="en-US"/>
        </w:rPr>
        <w:t>UP-TO-DATE</w:t>
      </w:r>
      <w:r w:rsidRPr="00EC2BEF">
        <w:rPr>
          <w:lang w:val="en-US"/>
        </w:rPr>
        <w:t> section for this deployment. Troubleshoot, fix and make sure that this deployment is up to date.</w:t>
      </w:r>
    </w:p>
    <w:p w14:paraId="394BA587" w14:textId="77777777" w:rsidR="00D767CF" w:rsidRDefault="00D767CF" w:rsidP="00EC2BEF">
      <w:pPr>
        <w:pStyle w:val="Heading11"/>
        <w:numPr>
          <w:ilvl w:val="0"/>
          <w:numId w:val="0"/>
        </w:numPr>
        <w:ind w:left="283"/>
        <w:rPr>
          <w:lang w:val="en-US"/>
        </w:rPr>
      </w:pPr>
    </w:p>
    <w:p w14:paraId="4BC8AA28" w14:textId="77777777" w:rsidR="00D767CF" w:rsidRDefault="00D767CF" w:rsidP="00EC2BEF">
      <w:pPr>
        <w:pStyle w:val="Heading11"/>
        <w:numPr>
          <w:ilvl w:val="0"/>
          <w:numId w:val="0"/>
        </w:numPr>
        <w:ind w:left="283"/>
        <w:rPr>
          <w:lang w:val="en-US"/>
        </w:rPr>
      </w:pPr>
    </w:p>
    <w:p w14:paraId="42D659D1" w14:textId="77777777" w:rsidR="00631624" w:rsidRDefault="00631624" w:rsidP="00EC2BEF">
      <w:pPr>
        <w:pStyle w:val="Heading11"/>
        <w:numPr>
          <w:ilvl w:val="0"/>
          <w:numId w:val="0"/>
        </w:numPr>
        <w:ind w:left="283"/>
        <w:rPr>
          <w:lang w:val="en-US"/>
        </w:rPr>
      </w:pPr>
    </w:p>
    <w:p w14:paraId="2C02B512" w14:textId="77777777" w:rsidR="00631624" w:rsidRPr="00EC2BEF" w:rsidRDefault="00631624" w:rsidP="00EC2BEF">
      <w:pPr>
        <w:pStyle w:val="Heading11"/>
        <w:numPr>
          <w:ilvl w:val="0"/>
          <w:numId w:val="0"/>
        </w:numPr>
        <w:ind w:left="283"/>
        <w:rPr>
          <w:lang w:val="en-US"/>
        </w:rPr>
      </w:pPr>
    </w:p>
    <w:p w14:paraId="04431E3E" w14:textId="77777777" w:rsidR="00BE5608" w:rsidRPr="00BE5608" w:rsidRDefault="00BE5608" w:rsidP="00BE5608">
      <w:pPr>
        <w:pStyle w:val="Heading11"/>
        <w:rPr>
          <w:lang w:val="en-US"/>
        </w:rPr>
      </w:pPr>
      <w:r w:rsidRPr="00BE5608">
        <w:rPr>
          <w:lang w:val="en-US"/>
        </w:rPr>
        <w:lastRenderedPageBreak/>
        <w:t>For this question, please set the context to cluster1 by running:</w:t>
      </w:r>
      <w:r w:rsidRPr="00BE5608">
        <w:rPr>
          <w:lang w:val="en-US"/>
        </w:rPr>
        <w:br/>
      </w:r>
    </w:p>
    <w:p w14:paraId="1DEBE5EA" w14:textId="77777777" w:rsidR="00BE5608" w:rsidRPr="00BE5608" w:rsidRDefault="00BE5608" w:rsidP="00631624">
      <w:pPr>
        <w:pStyle w:val="Heading11"/>
        <w:numPr>
          <w:ilvl w:val="0"/>
          <w:numId w:val="0"/>
        </w:numPr>
        <w:ind w:left="283"/>
        <w:rPr>
          <w:b/>
          <w:bCs/>
          <w:lang w:val="en-US"/>
        </w:rPr>
      </w:pPr>
      <w:r w:rsidRPr="00BE5608">
        <w:rPr>
          <w:b/>
          <w:bCs/>
          <w:lang w:val="en-US"/>
        </w:rPr>
        <w:t>kubectl config use-context cluster1</w:t>
      </w:r>
    </w:p>
    <w:p w14:paraId="7DDFF25F" w14:textId="53B3E115" w:rsidR="00BE5608" w:rsidRPr="00BE5608" w:rsidRDefault="00BE5608" w:rsidP="00631624">
      <w:pPr>
        <w:pStyle w:val="Heading11"/>
        <w:numPr>
          <w:ilvl w:val="0"/>
          <w:numId w:val="0"/>
        </w:numPr>
        <w:ind w:left="283"/>
        <w:rPr>
          <w:lang w:val="en-US"/>
        </w:rPr>
      </w:pPr>
      <w:r w:rsidRPr="00BE5608">
        <w:rPr>
          <w:lang w:val="en-US"/>
        </w:rPr>
        <w:br/>
        <w:t>The </w:t>
      </w:r>
      <w:r w:rsidRPr="00BE5608">
        <w:rPr>
          <w:b/>
          <w:bCs/>
          <w:lang w:val="en-US"/>
        </w:rPr>
        <w:t>purple-app-cka27-trb</w:t>
      </w:r>
      <w:r w:rsidRPr="00BE5608">
        <w:rPr>
          <w:lang w:val="en-US"/>
        </w:rPr>
        <w:t xml:space="preserve"> pod is </w:t>
      </w:r>
      <w:proofErr w:type="gramStart"/>
      <w:r w:rsidRPr="00BE5608">
        <w:rPr>
          <w:lang w:val="en-US"/>
        </w:rPr>
        <w:t>an</w:t>
      </w:r>
      <w:proofErr w:type="gramEnd"/>
      <w:r w:rsidRPr="00BE5608">
        <w:rPr>
          <w:lang w:val="en-US"/>
        </w:rPr>
        <w:t xml:space="preserve"> nginx based app on the container port </w:t>
      </w:r>
      <w:r w:rsidRPr="00BE5608">
        <w:rPr>
          <w:b/>
          <w:bCs/>
          <w:lang w:val="en-US"/>
        </w:rPr>
        <w:t>80</w:t>
      </w:r>
      <w:r w:rsidRPr="00BE5608">
        <w:rPr>
          <w:lang w:val="en-US"/>
        </w:rPr>
        <w:t>. This app is exposed within the cluster using a </w:t>
      </w:r>
      <w:r w:rsidRPr="00BE5608">
        <w:rPr>
          <w:b/>
          <w:bCs/>
          <w:lang w:val="en-US"/>
        </w:rPr>
        <w:t>ClusterIP</w:t>
      </w:r>
      <w:r w:rsidRPr="00BE5608">
        <w:rPr>
          <w:lang w:val="en-US"/>
        </w:rPr>
        <w:t> type service called </w:t>
      </w:r>
      <w:r w:rsidRPr="00BE5608">
        <w:rPr>
          <w:b/>
          <w:bCs/>
          <w:lang w:val="en-US"/>
        </w:rPr>
        <w:t>purple-svc-cka27-trb</w:t>
      </w:r>
      <w:r w:rsidRPr="00BE5608">
        <w:rPr>
          <w:lang w:val="en-US"/>
        </w:rPr>
        <w:t>.</w:t>
      </w:r>
      <w:r w:rsidRPr="00BE5608">
        <w:rPr>
          <w:lang w:val="en-US"/>
        </w:rPr>
        <w:br/>
      </w:r>
      <w:r w:rsidRPr="00BE5608">
        <w:rPr>
          <w:lang w:val="en-US"/>
        </w:rPr>
        <w:br/>
        <w:t>There is another pod called </w:t>
      </w:r>
      <w:r w:rsidRPr="00BE5608">
        <w:rPr>
          <w:b/>
          <w:bCs/>
          <w:lang w:val="en-US"/>
        </w:rPr>
        <w:t>purple-curl-cka27-trb</w:t>
      </w:r>
      <w:r w:rsidRPr="00BE5608">
        <w:rPr>
          <w:lang w:val="en-US"/>
        </w:rPr>
        <w:t> which continuously monitors the status of the app running within </w:t>
      </w:r>
      <w:r w:rsidRPr="00BE5608">
        <w:rPr>
          <w:b/>
          <w:bCs/>
          <w:lang w:val="en-US"/>
        </w:rPr>
        <w:t>purple-app-cka27-trb</w:t>
      </w:r>
      <w:r w:rsidRPr="00BE5608">
        <w:rPr>
          <w:lang w:val="en-US"/>
        </w:rPr>
        <w:t> pod by accessing the </w:t>
      </w:r>
      <w:r w:rsidRPr="00BE5608">
        <w:rPr>
          <w:b/>
          <w:bCs/>
          <w:lang w:val="en-US"/>
        </w:rPr>
        <w:t>purple-svc-cka27-trb</w:t>
      </w:r>
      <w:r w:rsidRPr="00BE5608">
        <w:rPr>
          <w:lang w:val="en-US"/>
        </w:rPr>
        <w:t> service using curl.</w:t>
      </w:r>
      <w:r w:rsidRPr="00BE5608">
        <w:rPr>
          <w:lang w:val="en-US"/>
        </w:rPr>
        <w:br/>
      </w:r>
      <w:r w:rsidRPr="00BE5608">
        <w:rPr>
          <w:lang w:val="en-US"/>
        </w:rPr>
        <w:br/>
        <w:t>Recently we started seeing some errors in the logs of the </w:t>
      </w:r>
      <w:r w:rsidRPr="00BE5608">
        <w:rPr>
          <w:b/>
          <w:bCs/>
          <w:lang w:val="en-US"/>
        </w:rPr>
        <w:t>purple-curl-cka27-trb</w:t>
      </w:r>
      <w:r w:rsidRPr="00BE5608">
        <w:rPr>
          <w:lang w:val="en-US"/>
        </w:rPr>
        <w:t> pod.</w:t>
      </w:r>
      <w:r w:rsidRPr="00BE5608">
        <w:rPr>
          <w:lang w:val="en-US"/>
        </w:rPr>
        <w:br/>
      </w:r>
    </w:p>
    <w:p w14:paraId="13621D17" w14:textId="6B0E6D09" w:rsidR="00BE5608" w:rsidRPr="00BE5608" w:rsidRDefault="00BE5608" w:rsidP="00FE4FA0">
      <w:pPr>
        <w:pStyle w:val="Heading11"/>
        <w:numPr>
          <w:ilvl w:val="0"/>
          <w:numId w:val="0"/>
        </w:numPr>
        <w:ind w:left="283"/>
        <w:rPr>
          <w:lang w:val="en-US"/>
        </w:rPr>
      </w:pPr>
      <w:r w:rsidRPr="00BE5608">
        <w:rPr>
          <w:lang w:val="en-US"/>
        </w:rPr>
        <w:t>Dig into the logs to identify the issue and make sure it is resolved.</w:t>
      </w:r>
      <w:r w:rsidRPr="00BE5608">
        <w:rPr>
          <w:lang w:val="en-US"/>
        </w:rPr>
        <w:br/>
      </w:r>
      <w:r w:rsidRPr="00BE5608">
        <w:rPr>
          <w:lang w:val="en-US"/>
        </w:rPr>
        <w:br/>
      </w:r>
      <w:r w:rsidRPr="00BE5608">
        <w:rPr>
          <w:b/>
          <w:bCs/>
          <w:lang w:val="en-US"/>
        </w:rPr>
        <w:t>Note:</w:t>
      </w:r>
      <w:r w:rsidRPr="00BE5608">
        <w:rPr>
          <w:lang w:val="en-US"/>
        </w:rPr>
        <w:t> You will not be able to access this app directly from the </w:t>
      </w:r>
      <w:r w:rsidRPr="00BE5608">
        <w:rPr>
          <w:b/>
          <w:bCs/>
          <w:lang w:val="en-US"/>
        </w:rPr>
        <w:t>student-node</w:t>
      </w:r>
      <w:r w:rsidRPr="00BE5608">
        <w:rPr>
          <w:lang w:val="en-US"/>
        </w:rPr>
        <w:t> but you can </w:t>
      </w:r>
      <w:r w:rsidRPr="00BE5608">
        <w:rPr>
          <w:b/>
          <w:bCs/>
          <w:lang w:val="en-US"/>
        </w:rPr>
        <w:t>exec</w:t>
      </w:r>
      <w:r w:rsidRPr="00BE5608">
        <w:rPr>
          <w:lang w:val="en-US"/>
        </w:rPr>
        <w:t> into the </w:t>
      </w:r>
      <w:r w:rsidRPr="00BE5608">
        <w:rPr>
          <w:b/>
          <w:bCs/>
          <w:lang w:val="en-US"/>
        </w:rPr>
        <w:t>purple-app-cka27-trb</w:t>
      </w:r>
      <w:r w:rsidRPr="00BE5608">
        <w:rPr>
          <w:lang w:val="en-US"/>
        </w:rPr>
        <w:t> pod to check.</w:t>
      </w:r>
    </w:p>
    <w:p w14:paraId="1D83F489" w14:textId="77777777" w:rsidR="00314BA2" w:rsidRDefault="00314BA2" w:rsidP="00AF584F">
      <w:pPr>
        <w:pStyle w:val="Heading11"/>
        <w:numPr>
          <w:ilvl w:val="0"/>
          <w:numId w:val="0"/>
        </w:numPr>
        <w:ind w:left="283"/>
      </w:pPr>
    </w:p>
    <w:p w14:paraId="68526B7D" w14:textId="77777777" w:rsidR="005C0F7A" w:rsidRPr="005C0F7A" w:rsidRDefault="005C0F7A" w:rsidP="00957810">
      <w:pPr>
        <w:pStyle w:val="Heading11"/>
        <w:ind w:hanging="553"/>
        <w:rPr>
          <w:lang w:val="en-US"/>
        </w:rPr>
      </w:pPr>
      <w:r w:rsidRPr="005C0F7A">
        <w:rPr>
          <w:lang w:val="en-US"/>
        </w:rPr>
        <w:t>For this question, please set the context to cluster1 by running:</w:t>
      </w:r>
      <w:r w:rsidRPr="005C0F7A">
        <w:rPr>
          <w:lang w:val="en-US"/>
        </w:rPr>
        <w:br/>
      </w:r>
    </w:p>
    <w:p w14:paraId="50C883C3" w14:textId="03FF6BE2" w:rsidR="00693716" w:rsidRDefault="005C0F7A" w:rsidP="00957810">
      <w:pPr>
        <w:pStyle w:val="Heading11"/>
        <w:numPr>
          <w:ilvl w:val="0"/>
          <w:numId w:val="0"/>
        </w:numPr>
        <w:ind w:left="283"/>
        <w:rPr>
          <w:lang w:val="en-US"/>
        </w:rPr>
      </w:pPr>
      <w:r w:rsidRPr="005C0F7A">
        <w:rPr>
          <w:b/>
          <w:bCs/>
          <w:lang w:val="en-US"/>
        </w:rPr>
        <w:t>kubectl config use-context cluster1</w:t>
      </w:r>
      <w:r w:rsidRPr="005C0F7A">
        <w:rPr>
          <w:lang w:val="en-US"/>
        </w:rPr>
        <w:br/>
      </w:r>
      <w:r w:rsidRPr="005C0F7A">
        <w:rPr>
          <w:lang w:val="en-US"/>
        </w:rPr>
        <w:br/>
        <w:t>Create a storage class with the name </w:t>
      </w:r>
      <w:r w:rsidRPr="005C0F7A">
        <w:rPr>
          <w:b/>
          <w:bCs/>
          <w:lang w:val="en-US"/>
        </w:rPr>
        <w:t>banana-sc-cka08-str</w:t>
      </w:r>
      <w:r w:rsidRPr="005C0F7A">
        <w:rPr>
          <w:lang w:val="en-US"/>
        </w:rPr>
        <w:t> as per the properties given below:</w:t>
      </w:r>
    </w:p>
    <w:p w14:paraId="7F4C52EB" w14:textId="520F2C9D" w:rsidR="00693716" w:rsidRDefault="005C0F7A" w:rsidP="00693716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C0F7A">
        <w:t>Provisioner should be </w:t>
      </w:r>
      <w:r w:rsidRPr="005C0F7A">
        <w:rPr>
          <w:b/>
          <w:bCs/>
        </w:rPr>
        <w:t>kubernetes.io/no-provisioner</w:t>
      </w:r>
      <w:r w:rsidR="00693716">
        <w:t>.</w:t>
      </w:r>
    </w:p>
    <w:p w14:paraId="12F93824" w14:textId="77777777" w:rsidR="00693716" w:rsidRDefault="005C0F7A" w:rsidP="00693716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C0F7A">
        <w:t>Volume binding mode should be </w:t>
      </w:r>
      <w:proofErr w:type="spellStart"/>
      <w:r w:rsidRPr="005C0F7A">
        <w:rPr>
          <w:b/>
          <w:bCs/>
        </w:rPr>
        <w:t>WaitForFirstConsumer</w:t>
      </w:r>
      <w:proofErr w:type="spellEnd"/>
      <w:r w:rsidRPr="005C0F7A">
        <w:t>.</w:t>
      </w:r>
    </w:p>
    <w:p w14:paraId="3E9313B4" w14:textId="26E19686" w:rsidR="005C0F7A" w:rsidRPr="005C0F7A" w:rsidRDefault="005C0F7A" w:rsidP="00693716">
      <w:pPr>
        <w:pStyle w:val="Heading3Bullets"/>
        <w:numPr>
          <w:ilvl w:val="0"/>
          <w:numId w:val="6"/>
        </w:numPr>
        <w:spacing w:after="0"/>
        <w:ind w:left="568" w:right="-709" w:hanging="284"/>
      </w:pPr>
      <w:r w:rsidRPr="005C0F7A">
        <w:t xml:space="preserve">Volume expansion should be </w:t>
      </w:r>
      <w:r w:rsidRPr="005C0F7A">
        <w:rPr>
          <w:b/>
          <w:bCs/>
        </w:rPr>
        <w:t>enabled</w:t>
      </w:r>
      <w:r w:rsidRPr="005C0F7A">
        <w:t>.</w:t>
      </w:r>
    </w:p>
    <w:p w14:paraId="059CE369" w14:textId="5F06C052" w:rsidR="00815E17" w:rsidRDefault="00815E17" w:rsidP="00815E17">
      <w:pPr>
        <w:pStyle w:val="Heading11"/>
        <w:numPr>
          <w:ilvl w:val="0"/>
          <w:numId w:val="0"/>
        </w:numPr>
        <w:ind w:left="283" w:hanging="283"/>
      </w:pPr>
    </w:p>
    <w:p w14:paraId="31E59399" w14:textId="77777777" w:rsidR="00F50D6F" w:rsidRPr="00345DCA" w:rsidRDefault="00F50D6F" w:rsidP="00F50D6F">
      <w:pPr>
        <w:pStyle w:val="Heading10"/>
        <w:numPr>
          <w:ilvl w:val="0"/>
          <w:numId w:val="0"/>
        </w:numPr>
        <w:ind w:left="283" w:hanging="283"/>
      </w:pPr>
    </w:p>
    <w:sectPr w:rsidR="00F50D6F" w:rsidRPr="00345DCA" w:rsidSect="0068321D">
      <w:footerReference w:type="default" r:id="rId41"/>
      <w:pgSz w:w="11906" w:h="16838" w:code="9"/>
      <w:pgMar w:top="425" w:right="566" w:bottom="1276" w:left="1701" w:header="567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E4C45" w14:textId="77777777" w:rsidR="00E56478" w:rsidRDefault="00E56478" w:rsidP="007215C2">
      <w:pPr>
        <w:spacing w:after="0" w:line="240" w:lineRule="auto"/>
      </w:pPr>
      <w:r>
        <w:separator/>
      </w:r>
    </w:p>
  </w:endnote>
  <w:endnote w:type="continuationSeparator" w:id="0">
    <w:p w14:paraId="57A77DFF" w14:textId="77777777" w:rsidR="00E56478" w:rsidRDefault="00E56478" w:rsidP="007215C2">
      <w:pPr>
        <w:spacing w:after="0" w:line="240" w:lineRule="auto"/>
      </w:pPr>
      <w:r>
        <w:continuationSeparator/>
      </w:r>
    </w:p>
  </w:endnote>
  <w:endnote w:type="continuationNotice" w:id="1">
    <w:p w14:paraId="4EBC04A5" w14:textId="77777777" w:rsidR="00E56478" w:rsidRDefault="00E564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5"/>
      <w:gridCol w:w="4785"/>
    </w:tblGrid>
    <w:tr w:rsidR="00F774FB" w:rsidRPr="00860000" w14:paraId="790F8CD9" w14:textId="77777777" w:rsidTr="0010251C">
      <w:tc>
        <w:tcPr>
          <w:tcW w:w="4785" w:type="dxa"/>
        </w:tcPr>
        <w:p w14:paraId="256856B6" w14:textId="0359D4BA" w:rsidR="00F774FB" w:rsidRPr="00426E57" w:rsidRDefault="00F774FB" w:rsidP="0010251C">
          <w:pPr>
            <w:pStyle w:val="Footer"/>
            <w:rPr>
              <w:sz w:val="16"/>
              <w:szCs w:val="16"/>
            </w:rPr>
          </w:pPr>
          <w:proofErr w:type="gramStart"/>
          <w:r w:rsidRPr="00426E57">
            <w:rPr>
              <w:sz w:val="16"/>
              <w:szCs w:val="16"/>
            </w:rPr>
            <w:t>Author :</w:t>
          </w:r>
          <w:proofErr w:type="gramEnd"/>
          <w:r w:rsidRPr="00426E57">
            <w:rPr>
              <w:sz w:val="16"/>
              <w:szCs w:val="16"/>
            </w:rPr>
            <w:t xml:space="preserve"> </w:t>
          </w:r>
          <w:r w:rsidR="00E2740C" w:rsidRPr="00426E57">
            <w:rPr>
              <w:sz w:val="16"/>
              <w:szCs w:val="16"/>
            </w:rPr>
            <w:t>Mehul Solanki</w:t>
          </w:r>
        </w:p>
        <w:p w14:paraId="2ED34D79" w14:textId="34C7D614" w:rsidR="00F774FB" w:rsidRPr="00860000" w:rsidRDefault="00F774FB" w:rsidP="0010251C">
          <w:pPr>
            <w:pStyle w:val="Footer"/>
            <w:rPr>
              <w:sz w:val="16"/>
              <w:szCs w:val="16"/>
            </w:rPr>
          </w:pPr>
          <w:proofErr w:type="gramStart"/>
          <w:r w:rsidRPr="00426E57">
            <w:rPr>
              <w:sz w:val="16"/>
              <w:szCs w:val="16"/>
            </w:rPr>
            <w:t>Printed :</w:t>
          </w:r>
          <w:proofErr w:type="gramEnd"/>
          <w:r w:rsidRPr="00426E57">
            <w:rPr>
              <w:sz w:val="16"/>
              <w:szCs w:val="16"/>
            </w:rPr>
            <w:t xml:space="preserve"> </w:t>
          </w:r>
          <w:r w:rsidRPr="00426E57">
            <w:rPr>
              <w:sz w:val="16"/>
              <w:szCs w:val="16"/>
            </w:rPr>
            <w:fldChar w:fldCharType="begin"/>
          </w:r>
          <w:r w:rsidRPr="00426E57">
            <w:rPr>
              <w:sz w:val="16"/>
              <w:szCs w:val="16"/>
            </w:rPr>
            <w:instrText xml:space="preserve"> DATE \@ "dd MMM yy" </w:instrText>
          </w:r>
          <w:r w:rsidRPr="00426E57">
            <w:rPr>
              <w:sz w:val="16"/>
              <w:szCs w:val="16"/>
            </w:rPr>
            <w:fldChar w:fldCharType="separate"/>
          </w:r>
          <w:r w:rsidR="00B341F8">
            <w:rPr>
              <w:noProof/>
              <w:sz w:val="16"/>
              <w:szCs w:val="16"/>
            </w:rPr>
            <w:t>27 Nov 24</w:t>
          </w:r>
          <w:r w:rsidRPr="00426E57">
            <w:rPr>
              <w:sz w:val="16"/>
              <w:szCs w:val="16"/>
            </w:rPr>
            <w:fldChar w:fldCharType="end"/>
          </w:r>
        </w:p>
      </w:tc>
      <w:tc>
        <w:tcPr>
          <w:tcW w:w="4785" w:type="dxa"/>
        </w:tcPr>
        <w:sdt>
          <w:sdtPr>
            <w:rPr>
              <w:sz w:val="16"/>
              <w:szCs w:val="16"/>
            </w:rPr>
            <w:id w:val="250526793"/>
            <w:docPartObj>
              <w:docPartGallery w:val="Page Numbers (Top of Page)"/>
              <w:docPartUnique/>
            </w:docPartObj>
          </w:sdtPr>
          <w:sdtContent>
            <w:p w14:paraId="7B4FEE20" w14:textId="77777777" w:rsidR="00F774FB" w:rsidRPr="00426E57" w:rsidRDefault="00F774FB" w:rsidP="0010251C">
              <w:pPr>
                <w:pStyle w:val="Header"/>
                <w:jc w:val="right"/>
                <w:rPr>
                  <w:sz w:val="16"/>
                  <w:szCs w:val="16"/>
                </w:rPr>
              </w:pPr>
              <w:r w:rsidRPr="00426E57">
                <w:rPr>
                  <w:sz w:val="16"/>
                  <w:szCs w:val="16"/>
                </w:rPr>
                <w:t xml:space="preserve">Page </w:t>
              </w:r>
              <w:r w:rsidRPr="00426E57">
                <w:rPr>
                  <w:b/>
                  <w:sz w:val="16"/>
                  <w:szCs w:val="16"/>
                </w:rPr>
                <w:fldChar w:fldCharType="begin"/>
              </w:r>
              <w:r w:rsidRPr="00426E57">
                <w:rPr>
                  <w:b/>
                  <w:sz w:val="16"/>
                  <w:szCs w:val="16"/>
                </w:rPr>
                <w:instrText xml:space="preserve"> PAGE </w:instrText>
              </w:r>
              <w:r w:rsidRPr="00426E57">
                <w:rPr>
                  <w:b/>
                  <w:sz w:val="16"/>
                  <w:szCs w:val="16"/>
                </w:rPr>
                <w:fldChar w:fldCharType="separate"/>
              </w:r>
              <w:r w:rsidR="003B66A5" w:rsidRPr="00426E57">
                <w:rPr>
                  <w:b/>
                  <w:noProof/>
                  <w:sz w:val="16"/>
                  <w:szCs w:val="16"/>
                </w:rPr>
                <w:t>1</w:t>
              </w:r>
              <w:r w:rsidRPr="00426E57">
                <w:rPr>
                  <w:b/>
                  <w:sz w:val="16"/>
                  <w:szCs w:val="16"/>
                </w:rPr>
                <w:fldChar w:fldCharType="end"/>
              </w:r>
              <w:r w:rsidRPr="00426E57">
                <w:rPr>
                  <w:sz w:val="16"/>
                  <w:szCs w:val="16"/>
                </w:rPr>
                <w:t xml:space="preserve"> of </w:t>
              </w:r>
              <w:r w:rsidRPr="00426E57">
                <w:rPr>
                  <w:b/>
                  <w:sz w:val="16"/>
                  <w:szCs w:val="16"/>
                </w:rPr>
                <w:fldChar w:fldCharType="begin"/>
              </w:r>
              <w:r w:rsidRPr="00426E57">
                <w:rPr>
                  <w:b/>
                  <w:sz w:val="16"/>
                  <w:szCs w:val="16"/>
                </w:rPr>
                <w:instrText xml:space="preserve"> NUMPAGES  </w:instrText>
              </w:r>
              <w:r w:rsidRPr="00426E57">
                <w:rPr>
                  <w:b/>
                  <w:sz w:val="16"/>
                  <w:szCs w:val="16"/>
                </w:rPr>
                <w:fldChar w:fldCharType="separate"/>
              </w:r>
              <w:r w:rsidR="003B66A5" w:rsidRPr="00426E57">
                <w:rPr>
                  <w:b/>
                  <w:noProof/>
                  <w:sz w:val="16"/>
                  <w:szCs w:val="16"/>
                </w:rPr>
                <w:t>4</w:t>
              </w:r>
              <w:r w:rsidRPr="00426E57">
                <w:rPr>
                  <w:b/>
                  <w:sz w:val="16"/>
                  <w:szCs w:val="16"/>
                </w:rPr>
                <w:fldChar w:fldCharType="end"/>
              </w:r>
            </w:p>
          </w:sdtContent>
        </w:sdt>
        <w:p w14:paraId="446F334B" w14:textId="77777777" w:rsidR="00F774FB" w:rsidRPr="00860000" w:rsidRDefault="00F774FB" w:rsidP="0010251C">
          <w:pPr>
            <w:pStyle w:val="Footer"/>
            <w:rPr>
              <w:sz w:val="16"/>
              <w:szCs w:val="16"/>
            </w:rPr>
          </w:pPr>
        </w:p>
      </w:tc>
    </w:tr>
  </w:tbl>
  <w:p w14:paraId="649B6168" w14:textId="77777777" w:rsidR="00F774FB" w:rsidRDefault="00F7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26256F" w14:textId="77777777" w:rsidR="00E56478" w:rsidRDefault="00E56478" w:rsidP="007215C2">
      <w:pPr>
        <w:spacing w:after="0" w:line="240" w:lineRule="auto"/>
      </w:pPr>
      <w:r>
        <w:separator/>
      </w:r>
    </w:p>
  </w:footnote>
  <w:footnote w:type="continuationSeparator" w:id="0">
    <w:p w14:paraId="64EE9E89" w14:textId="77777777" w:rsidR="00E56478" w:rsidRDefault="00E56478" w:rsidP="007215C2">
      <w:pPr>
        <w:spacing w:after="0" w:line="240" w:lineRule="auto"/>
      </w:pPr>
      <w:r>
        <w:continuationSeparator/>
      </w:r>
    </w:p>
  </w:footnote>
  <w:footnote w:type="continuationNotice" w:id="1">
    <w:p w14:paraId="3ACC4DC1" w14:textId="77777777" w:rsidR="00E56478" w:rsidRDefault="00E5647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22681"/>
    <w:multiLevelType w:val="hybridMultilevel"/>
    <w:tmpl w:val="263C2FB6"/>
    <w:lvl w:ilvl="0" w:tplc="B7526BFA">
      <w:start w:val="1"/>
      <w:numFmt w:val="decimal"/>
      <w:pStyle w:val="Heading10"/>
      <w:lvlText w:val="Q-%1."/>
      <w:lvlJc w:val="left"/>
      <w:pPr>
        <w:ind w:left="720" w:hanging="360"/>
      </w:pPr>
      <w:rPr>
        <w:rFonts w:ascii="Calibri" w:hAnsi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vertAlign w:val="baseline"/>
        <w:em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A1C05"/>
    <w:multiLevelType w:val="hybridMultilevel"/>
    <w:tmpl w:val="5E323C98"/>
    <w:name w:val="Step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24F98"/>
    <w:multiLevelType w:val="hybridMultilevel"/>
    <w:tmpl w:val="92D21996"/>
    <w:name w:val="Step4"/>
    <w:lvl w:ilvl="0" w:tplc="ABBE13C8">
      <w:start w:val="1"/>
      <w:numFmt w:val="decimal"/>
      <w:pStyle w:val="StyleNumberedStepsLatinBodyCalibriDarkRedAfter0"/>
      <w:lvlText w:val="%1."/>
      <w:lvlJc w:val="left"/>
      <w:pPr>
        <w:ind w:left="2705" w:hanging="360"/>
      </w:pPr>
      <w:rPr>
        <w:rFonts w:hint="default"/>
        <w:u w:color="C00000"/>
      </w:rPr>
    </w:lvl>
    <w:lvl w:ilvl="1" w:tplc="40090019" w:tentative="1">
      <w:start w:val="1"/>
      <w:numFmt w:val="lowerLetter"/>
      <w:lvlText w:val="%2."/>
      <w:lvlJc w:val="left"/>
      <w:pPr>
        <w:ind w:left="3425" w:hanging="360"/>
      </w:pPr>
    </w:lvl>
    <w:lvl w:ilvl="2" w:tplc="4009001B" w:tentative="1">
      <w:start w:val="1"/>
      <w:numFmt w:val="lowerRoman"/>
      <w:lvlText w:val="%3."/>
      <w:lvlJc w:val="right"/>
      <w:pPr>
        <w:ind w:left="4145" w:hanging="180"/>
      </w:pPr>
    </w:lvl>
    <w:lvl w:ilvl="3" w:tplc="4009000F" w:tentative="1">
      <w:start w:val="1"/>
      <w:numFmt w:val="decimal"/>
      <w:lvlText w:val="%4."/>
      <w:lvlJc w:val="left"/>
      <w:pPr>
        <w:ind w:left="4865" w:hanging="360"/>
      </w:pPr>
    </w:lvl>
    <w:lvl w:ilvl="4" w:tplc="40090019" w:tentative="1">
      <w:start w:val="1"/>
      <w:numFmt w:val="lowerLetter"/>
      <w:lvlText w:val="%5."/>
      <w:lvlJc w:val="left"/>
      <w:pPr>
        <w:ind w:left="5585" w:hanging="360"/>
      </w:pPr>
    </w:lvl>
    <w:lvl w:ilvl="5" w:tplc="4009001B" w:tentative="1">
      <w:start w:val="1"/>
      <w:numFmt w:val="lowerRoman"/>
      <w:lvlText w:val="%6."/>
      <w:lvlJc w:val="right"/>
      <w:pPr>
        <w:ind w:left="6305" w:hanging="180"/>
      </w:pPr>
    </w:lvl>
    <w:lvl w:ilvl="6" w:tplc="4009000F" w:tentative="1">
      <w:start w:val="1"/>
      <w:numFmt w:val="decimal"/>
      <w:lvlText w:val="%7."/>
      <w:lvlJc w:val="left"/>
      <w:pPr>
        <w:ind w:left="7025" w:hanging="360"/>
      </w:pPr>
    </w:lvl>
    <w:lvl w:ilvl="7" w:tplc="40090019" w:tentative="1">
      <w:start w:val="1"/>
      <w:numFmt w:val="lowerLetter"/>
      <w:lvlText w:val="%8."/>
      <w:lvlJc w:val="left"/>
      <w:pPr>
        <w:ind w:left="7745" w:hanging="360"/>
      </w:pPr>
    </w:lvl>
    <w:lvl w:ilvl="8" w:tplc="40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3" w15:restartNumberingAfterBreak="0">
    <w:nsid w:val="63B55D25"/>
    <w:multiLevelType w:val="hybridMultilevel"/>
    <w:tmpl w:val="4458603C"/>
    <w:name w:val="Step3"/>
    <w:lvl w:ilvl="0" w:tplc="1388B5B0">
      <w:start w:val="1"/>
      <w:numFmt w:val="decimal"/>
      <w:pStyle w:val="Style1"/>
      <w:lvlText w:val="Alternate %1."/>
      <w:lvlJc w:val="left"/>
      <w:pPr>
        <w:ind w:left="1996" w:hanging="360"/>
      </w:pPr>
      <w:rPr>
        <w:rFonts w:ascii="Consolas" w:hAnsi="Consolas"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654A21AC"/>
    <w:multiLevelType w:val="hybridMultilevel"/>
    <w:tmpl w:val="D4A0BA40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7BBA61F5"/>
    <w:multiLevelType w:val="multilevel"/>
    <w:tmpl w:val="6B926026"/>
    <w:name w:val="Step"/>
    <w:lvl w:ilvl="0">
      <w:start w:val="1"/>
      <w:numFmt w:val="decimal"/>
      <w:pStyle w:val="NumberedSteps"/>
      <w:lvlText w:val="Step %1 : "/>
      <w:lvlJc w:val="left"/>
      <w:pPr>
        <w:ind w:left="3573" w:hanging="1588"/>
      </w:pPr>
      <w:rPr>
        <w:color w:val="244061" w:themeColor="accent1" w:themeShade="80"/>
      </w:rPr>
    </w:lvl>
    <w:lvl w:ilvl="1">
      <w:start w:val="1"/>
      <w:numFmt w:val="decimal"/>
      <w:lvlText w:val="%1.%2"/>
      <w:lvlJc w:val="left"/>
      <w:pPr>
        <w:ind w:left="185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0" w:hanging="1584"/>
      </w:pPr>
      <w:rPr>
        <w:rFonts w:hint="default"/>
      </w:rPr>
    </w:lvl>
  </w:abstractNum>
  <w:abstractNum w:abstractNumId="6" w15:restartNumberingAfterBreak="0">
    <w:nsid w:val="7D586B04"/>
    <w:multiLevelType w:val="multilevel"/>
    <w:tmpl w:val="D1FC380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Theme="majorHAnsi" w:hAnsiTheme="majorHAnsi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987132302">
    <w:abstractNumId w:val="6"/>
  </w:num>
  <w:num w:numId="2" w16cid:durableId="1294403853">
    <w:abstractNumId w:val="5"/>
  </w:num>
  <w:num w:numId="3" w16cid:durableId="1088305622">
    <w:abstractNumId w:val="3"/>
  </w:num>
  <w:num w:numId="4" w16cid:durableId="1368722678">
    <w:abstractNumId w:val="0"/>
  </w:num>
  <w:num w:numId="5" w16cid:durableId="875969689">
    <w:abstractNumId w:val="0"/>
    <w:lvlOverride w:ilvl="0">
      <w:startOverride w:val="1"/>
    </w:lvlOverride>
  </w:num>
  <w:num w:numId="6" w16cid:durableId="1588879012">
    <w:abstractNumId w:val="4"/>
  </w:num>
  <w:num w:numId="7" w16cid:durableId="1268004638">
    <w:abstractNumId w:val="0"/>
    <w:lvlOverride w:ilvl="0">
      <w:startOverride w:val="1"/>
    </w:lvlOverride>
  </w:num>
  <w:num w:numId="8" w16cid:durableId="14079994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238633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691004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478242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6439846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0505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5590288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3268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7290518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61586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119449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50268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346168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17518032">
    <w:abstractNumId w:val="0"/>
    <w:lvlOverride w:ilvl="0">
      <w:startOverride w:val="1"/>
    </w:lvlOverride>
  </w:num>
  <w:num w:numId="22" w16cid:durableId="185303229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031120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865292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853726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8739309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603707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461369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126212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44433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352800851">
    <w:abstractNumId w:val="0"/>
    <w:lvlOverride w:ilvl="0">
      <w:startOverride w:val="1"/>
    </w:lvlOverride>
  </w:num>
  <w:num w:numId="32" w16cid:durableId="7967521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233905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0795532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1245716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5518440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600440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958837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1768350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65016170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8084317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480709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828869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590443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922031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4927220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08730886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9341558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449148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845588683">
    <w:abstractNumId w:val="2"/>
  </w:num>
  <w:num w:numId="51" w16cid:durableId="1527243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8578468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855418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2187363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6364942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7094525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200508834">
    <w:abstractNumId w:val="0"/>
    <w:lvlOverride w:ilvl="0">
      <w:startOverride w:val="1"/>
    </w:lvlOverride>
  </w:num>
  <w:num w:numId="58" w16cid:durableId="1719725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8116781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140013550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960139326">
    <w:abstractNumId w:val="0"/>
    <w:lvlOverride w:ilvl="0">
      <w:startOverride w:val="1"/>
    </w:lvlOverride>
  </w:num>
  <w:num w:numId="62" w16cid:durableId="52279247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1240812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17245240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20091658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8102884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1802010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1529683201">
    <w:abstractNumId w:val="5"/>
  </w:num>
  <w:num w:numId="69" w16cid:durableId="5827669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1739017891">
    <w:abstractNumId w:val="5"/>
  </w:num>
  <w:num w:numId="71" w16cid:durableId="2100102687">
    <w:abstractNumId w:val="5"/>
  </w:num>
  <w:num w:numId="72" w16cid:durableId="115879058">
    <w:abstractNumId w:val="0"/>
    <w:lvlOverride w:ilvl="0">
      <w:startOverride w:val="1"/>
    </w:lvlOverride>
  </w:num>
  <w:num w:numId="73" w16cid:durableId="1973961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FBA"/>
    <w:rsid w:val="000002AF"/>
    <w:rsid w:val="00000344"/>
    <w:rsid w:val="00000F27"/>
    <w:rsid w:val="000015E5"/>
    <w:rsid w:val="00001982"/>
    <w:rsid w:val="00002368"/>
    <w:rsid w:val="00002A59"/>
    <w:rsid w:val="00003200"/>
    <w:rsid w:val="00003337"/>
    <w:rsid w:val="00003F7C"/>
    <w:rsid w:val="00004179"/>
    <w:rsid w:val="000044EF"/>
    <w:rsid w:val="00005C1F"/>
    <w:rsid w:val="00005D0D"/>
    <w:rsid w:val="00006BB8"/>
    <w:rsid w:val="00006BCD"/>
    <w:rsid w:val="000071E7"/>
    <w:rsid w:val="00007881"/>
    <w:rsid w:val="000126AE"/>
    <w:rsid w:val="00013383"/>
    <w:rsid w:val="00014A3B"/>
    <w:rsid w:val="00015153"/>
    <w:rsid w:val="0001543D"/>
    <w:rsid w:val="00017BD6"/>
    <w:rsid w:val="00017FB3"/>
    <w:rsid w:val="00020B3E"/>
    <w:rsid w:val="00022061"/>
    <w:rsid w:val="000229AE"/>
    <w:rsid w:val="00022A27"/>
    <w:rsid w:val="00022CBC"/>
    <w:rsid w:val="0002309F"/>
    <w:rsid w:val="0002403A"/>
    <w:rsid w:val="00024197"/>
    <w:rsid w:val="000241AA"/>
    <w:rsid w:val="00025D25"/>
    <w:rsid w:val="00025EBA"/>
    <w:rsid w:val="00026D49"/>
    <w:rsid w:val="00026EF5"/>
    <w:rsid w:val="00027AF0"/>
    <w:rsid w:val="00027C09"/>
    <w:rsid w:val="000305D8"/>
    <w:rsid w:val="000306F2"/>
    <w:rsid w:val="0003075B"/>
    <w:rsid w:val="00030A88"/>
    <w:rsid w:val="00030AA7"/>
    <w:rsid w:val="00030F6A"/>
    <w:rsid w:val="00031DE9"/>
    <w:rsid w:val="00033236"/>
    <w:rsid w:val="00033702"/>
    <w:rsid w:val="00033B0D"/>
    <w:rsid w:val="00033E19"/>
    <w:rsid w:val="00034B57"/>
    <w:rsid w:val="00034F9C"/>
    <w:rsid w:val="00035458"/>
    <w:rsid w:val="000354E0"/>
    <w:rsid w:val="000355D1"/>
    <w:rsid w:val="00035608"/>
    <w:rsid w:val="00036BF1"/>
    <w:rsid w:val="00037BD9"/>
    <w:rsid w:val="00037CC6"/>
    <w:rsid w:val="00040273"/>
    <w:rsid w:val="00040D86"/>
    <w:rsid w:val="00041C14"/>
    <w:rsid w:val="00044379"/>
    <w:rsid w:val="00045465"/>
    <w:rsid w:val="0004563C"/>
    <w:rsid w:val="000456F8"/>
    <w:rsid w:val="00045F4B"/>
    <w:rsid w:val="0004703D"/>
    <w:rsid w:val="000474DC"/>
    <w:rsid w:val="000476AD"/>
    <w:rsid w:val="00051884"/>
    <w:rsid w:val="00052903"/>
    <w:rsid w:val="00052E06"/>
    <w:rsid w:val="0005310F"/>
    <w:rsid w:val="00053BA9"/>
    <w:rsid w:val="00054235"/>
    <w:rsid w:val="00054244"/>
    <w:rsid w:val="00054612"/>
    <w:rsid w:val="00056762"/>
    <w:rsid w:val="0005797E"/>
    <w:rsid w:val="00057A5E"/>
    <w:rsid w:val="00060009"/>
    <w:rsid w:val="00061227"/>
    <w:rsid w:val="0006128C"/>
    <w:rsid w:val="000613D8"/>
    <w:rsid w:val="000618A6"/>
    <w:rsid w:val="000621E9"/>
    <w:rsid w:val="00062490"/>
    <w:rsid w:val="00063E7D"/>
    <w:rsid w:val="0006407D"/>
    <w:rsid w:val="00064260"/>
    <w:rsid w:val="00065299"/>
    <w:rsid w:val="00065458"/>
    <w:rsid w:val="000654C0"/>
    <w:rsid w:val="000656EE"/>
    <w:rsid w:val="00065C40"/>
    <w:rsid w:val="00066AD5"/>
    <w:rsid w:val="00067A51"/>
    <w:rsid w:val="00067B76"/>
    <w:rsid w:val="000719D3"/>
    <w:rsid w:val="00071FEA"/>
    <w:rsid w:val="0007291F"/>
    <w:rsid w:val="000731C1"/>
    <w:rsid w:val="00073FE5"/>
    <w:rsid w:val="00074AD5"/>
    <w:rsid w:val="00076C66"/>
    <w:rsid w:val="00076C96"/>
    <w:rsid w:val="00076CCB"/>
    <w:rsid w:val="00077935"/>
    <w:rsid w:val="00077A56"/>
    <w:rsid w:val="00081510"/>
    <w:rsid w:val="0008208B"/>
    <w:rsid w:val="00082822"/>
    <w:rsid w:val="00083A65"/>
    <w:rsid w:val="00084D1A"/>
    <w:rsid w:val="000859B4"/>
    <w:rsid w:val="0008603C"/>
    <w:rsid w:val="00086285"/>
    <w:rsid w:val="0008689A"/>
    <w:rsid w:val="00086C85"/>
    <w:rsid w:val="000874FE"/>
    <w:rsid w:val="00090011"/>
    <w:rsid w:val="000910D3"/>
    <w:rsid w:val="00091D25"/>
    <w:rsid w:val="0009268D"/>
    <w:rsid w:val="00092915"/>
    <w:rsid w:val="00092941"/>
    <w:rsid w:val="00092CBA"/>
    <w:rsid w:val="00092FFC"/>
    <w:rsid w:val="000932F7"/>
    <w:rsid w:val="000939FF"/>
    <w:rsid w:val="000940EF"/>
    <w:rsid w:val="0009498B"/>
    <w:rsid w:val="00095998"/>
    <w:rsid w:val="00097A34"/>
    <w:rsid w:val="00097C93"/>
    <w:rsid w:val="000A1511"/>
    <w:rsid w:val="000A1FD1"/>
    <w:rsid w:val="000A2CE5"/>
    <w:rsid w:val="000A3282"/>
    <w:rsid w:val="000A3822"/>
    <w:rsid w:val="000A53BD"/>
    <w:rsid w:val="000A56C0"/>
    <w:rsid w:val="000A5870"/>
    <w:rsid w:val="000A5D7A"/>
    <w:rsid w:val="000A66F6"/>
    <w:rsid w:val="000A7065"/>
    <w:rsid w:val="000A72B1"/>
    <w:rsid w:val="000A72B4"/>
    <w:rsid w:val="000B0395"/>
    <w:rsid w:val="000B084B"/>
    <w:rsid w:val="000B11F6"/>
    <w:rsid w:val="000B18B2"/>
    <w:rsid w:val="000B1961"/>
    <w:rsid w:val="000B199A"/>
    <w:rsid w:val="000B2317"/>
    <w:rsid w:val="000B28E6"/>
    <w:rsid w:val="000B2B7E"/>
    <w:rsid w:val="000B2F08"/>
    <w:rsid w:val="000B3564"/>
    <w:rsid w:val="000B3A84"/>
    <w:rsid w:val="000B3D06"/>
    <w:rsid w:val="000B42AA"/>
    <w:rsid w:val="000B4B91"/>
    <w:rsid w:val="000B66BC"/>
    <w:rsid w:val="000B6BB4"/>
    <w:rsid w:val="000B7408"/>
    <w:rsid w:val="000B7E06"/>
    <w:rsid w:val="000C00BA"/>
    <w:rsid w:val="000C0DD1"/>
    <w:rsid w:val="000C0E38"/>
    <w:rsid w:val="000C10C4"/>
    <w:rsid w:val="000C2739"/>
    <w:rsid w:val="000C28AC"/>
    <w:rsid w:val="000C4744"/>
    <w:rsid w:val="000C47BD"/>
    <w:rsid w:val="000C4DE4"/>
    <w:rsid w:val="000C64DA"/>
    <w:rsid w:val="000C6678"/>
    <w:rsid w:val="000C681F"/>
    <w:rsid w:val="000C782A"/>
    <w:rsid w:val="000C78AC"/>
    <w:rsid w:val="000C78B7"/>
    <w:rsid w:val="000C7A4C"/>
    <w:rsid w:val="000C7EF3"/>
    <w:rsid w:val="000D03EE"/>
    <w:rsid w:val="000D10FE"/>
    <w:rsid w:val="000D1737"/>
    <w:rsid w:val="000D1948"/>
    <w:rsid w:val="000D1EDB"/>
    <w:rsid w:val="000D297D"/>
    <w:rsid w:val="000D29D4"/>
    <w:rsid w:val="000D43D7"/>
    <w:rsid w:val="000D44FC"/>
    <w:rsid w:val="000D4797"/>
    <w:rsid w:val="000D4820"/>
    <w:rsid w:val="000D4A5F"/>
    <w:rsid w:val="000D4CDF"/>
    <w:rsid w:val="000D5E98"/>
    <w:rsid w:val="000D6672"/>
    <w:rsid w:val="000D6A39"/>
    <w:rsid w:val="000E0D9E"/>
    <w:rsid w:val="000E18B1"/>
    <w:rsid w:val="000E1993"/>
    <w:rsid w:val="000E1CF6"/>
    <w:rsid w:val="000E2774"/>
    <w:rsid w:val="000E2950"/>
    <w:rsid w:val="000E2B5F"/>
    <w:rsid w:val="000E44CC"/>
    <w:rsid w:val="000E5099"/>
    <w:rsid w:val="000E57E0"/>
    <w:rsid w:val="000E663D"/>
    <w:rsid w:val="000F0322"/>
    <w:rsid w:val="000F0C3F"/>
    <w:rsid w:val="000F1A53"/>
    <w:rsid w:val="000F1C45"/>
    <w:rsid w:val="000F2916"/>
    <w:rsid w:val="000F29EF"/>
    <w:rsid w:val="000F2AA5"/>
    <w:rsid w:val="000F3B90"/>
    <w:rsid w:val="000F3BCE"/>
    <w:rsid w:val="000F3BFA"/>
    <w:rsid w:val="000F3E8B"/>
    <w:rsid w:val="000F4138"/>
    <w:rsid w:val="000F5387"/>
    <w:rsid w:val="000F5895"/>
    <w:rsid w:val="000F656F"/>
    <w:rsid w:val="000F72CD"/>
    <w:rsid w:val="001002F0"/>
    <w:rsid w:val="001012DF"/>
    <w:rsid w:val="00101E10"/>
    <w:rsid w:val="00101E3E"/>
    <w:rsid w:val="0010251C"/>
    <w:rsid w:val="0010317F"/>
    <w:rsid w:val="00103207"/>
    <w:rsid w:val="00103281"/>
    <w:rsid w:val="00103863"/>
    <w:rsid w:val="00104A3B"/>
    <w:rsid w:val="00105B1A"/>
    <w:rsid w:val="00105CA4"/>
    <w:rsid w:val="00106DA6"/>
    <w:rsid w:val="0010708E"/>
    <w:rsid w:val="001074C4"/>
    <w:rsid w:val="0010757F"/>
    <w:rsid w:val="00110264"/>
    <w:rsid w:val="0011118F"/>
    <w:rsid w:val="0011131E"/>
    <w:rsid w:val="0011252F"/>
    <w:rsid w:val="0011330E"/>
    <w:rsid w:val="001134A2"/>
    <w:rsid w:val="00113E21"/>
    <w:rsid w:val="00114288"/>
    <w:rsid w:val="00114A9E"/>
    <w:rsid w:val="001176DF"/>
    <w:rsid w:val="0011785D"/>
    <w:rsid w:val="00117967"/>
    <w:rsid w:val="0012063C"/>
    <w:rsid w:val="00120EB7"/>
    <w:rsid w:val="00122C63"/>
    <w:rsid w:val="00122E3A"/>
    <w:rsid w:val="00123509"/>
    <w:rsid w:val="00123E72"/>
    <w:rsid w:val="001247B9"/>
    <w:rsid w:val="00124F72"/>
    <w:rsid w:val="00125525"/>
    <w:rsid w:val="00125B4C"/>
    <w:rsid w:val="00126BB8"/>
    <w:rsid w:val="00126C37"/>
    <w:rsid w:val="00127288"/>
    <w:rsid w:val="00130826"/>
    <w:rsid w:val="00130AE7"/>
    <w:rsid w:val="0013184F"/>
    <w:rsid w:val="00132F94"/>
    <w:rsid w:val="001330D1"/>
    <w:rsid w:val="001339F5"/>
    <w:rsid w:val="0013415C"/>
    <w:rsid w:val="001342A7"/>
    <w:rsid w:val="0013524B"/>
    <w:rsid w:val="001352C5"/>
    <w:rsid w:val="001357C4"/>
    <w:rsid w:val="001359FA"/>
    <w:rsid w:val="00135F95"/>
    <w:rsid w:val="00136212"/>
    <w:rsid w:val="00137BD0"/>
    <w:rsid w:val="00137BFD"/>
    <w:rsid w:val="00137DDF"/>
    <w:rsid w:val="0014089C"/>
    <w:rsid w:val="00141F7D"/>
    <w:rsid w:val="0014234A"/>
    <w:rsid w:val="00142921"/>
    <w:rsid w:val="00142BFC"/>
    <w:rsid w:val="00142E3E"/>
    <w:rsid w:val="001431E1"/>
    <w:rsid w:val="0014355D"/>
    <w:rsid w:val="00143709"/>
    <w:rsid w:val="00143889"/>
    <w:rsid w:val="00143C68"/>
    <w:rsid w:val="00143F50"/>
    <w:rsid w:val="001440F8"/>
    <w:rsid w:val="001442B4"/>
    <w:rsid w:val="0014494F"/>
    <w:rsid w:val="00144978"/>
    <w:rsid w:val="0014541F"/>
    <w:rsid w:val="0014584A"/>
    <w:rsid w:val="00146439"/>
    <w:rsid w:val="00146508"/>
    <w:rsid w:val="001465EA"/>
    <w:rsid w:val="00146943"/>
    <w:rsid w:val="0014718C"/>
    <w:rsid w:val="0014752E"/>
    <w:rsid w:val="00150863"/>
    <w:rsid w:val="00150AA6"/>
    <w:rsid w:val="00151CEE"/>
    <w:rsid w:val="0015377C"/>
    <w:rsid w:val="00153B18"/>
    <w:rsid w:val="0015450A"/>
    <w:rsid w:val="001552B7"/>
    <w:rsid w:val="00155E49"/>
    <w:rsid w:val="0015619E"/>
    <w:rsid w:val="00156F25"/>
    <w:rsid w:val="00156FEE"/>
    <w:rsid w:val="00160935"/>
    <w:rsid w:val="00161597"/>
    <w:rsid w:val="00162186"/>
    <w:rsid w:val="00162652"/>
    <w:rsid w:val="00162FC5"/>
    <w:rsid w:val="0016302E"/>
    <w:rsid w:val="001630CA"/>
    <w:rsid w:val="00163397"/>
    <w:rsid w:val="00163C1C"/>
    <w:rsid w:val="00163D6B"/>
    <w:rsid w:val="00164268"/>
    <w:rsid w:val="001647EC"/>
    <w:rsid w:val="001654AE"/>
    <w:rsid w:val="001660CE"/>
    <w:rsid w:val="00166B18"/>
    <w:rsid w:val="00166B82"/>
    <w:rsid w:val="001700EE"/>
    <w:rsid w:val="00170D80"/>
    <w:rsid w:val="00172DFA"/>
    <w:rsid w:val="00173ECC"/>
    <w:rsid w:val="001753DB"/>
    <w:rsid w:val="001754E0"/>
    <w:rsid w:val="0017584B"/>
    <w:rsid w:val="00176E75"/>
    <w:rsid w:val="00177E12"/>
    <w:rsid w:val="00181697"/>
    <w:rsid w:val="00182390"/>
    <w:rsid w:val="001823B2"/>
    <w:rsid w:val="00182FB3"/>
    <w:rsid w:val="00183305"/>
    <w:rsid w:val="00184502"/>
    <w:rsid w:val="001853D5"/>
    <w:rsid w:val="00185D74"/>
    <w:rsid w:val="00186167"/>
    <w:rsid w:val="0018617B"/>
    <w:rsid w:val="0018637B"/>
    <w:rsid w:val="001865BF"/>
    <w:rsid w:val="00186694"/>
    <w:rsid w:val="001869D9"/>
    <w:rsid w:val="0018734D"/>
    <w:rsid w:val="001879CA"/>
    <w:rsid w:val="001909DF"/>
    <w:rsid w:val="00192725"/>
    <w:rsid w:val="00192B7E"/>
    <w:rsid w:val="001933FD"/>
    <w:rsid w:val="00193C83"/>
    <w:rsid w:val="00193C90"/>
    <w:rsid w:val="00193E90"/>
    <w:rsid w:val="00193F19"/>
    <w:rsid w:val="00194C9A"/>
    <w:rsid w:val="0019501E"/>
    <w:rsid w:val="001968CF"/>
    <w:rsid w:val="001977A7"/>
    <w:rsid w:val="001A01F2"/>
    <w:rsid w:val="001A02E7"/>
    <w:rsid w:val="001A0528"/>
    <w:rsid w:val="001A11B2"/>
    <w:rsid w:val="001A146F"/>
    <w:rsid w:val="001A1577"/>
    <w:rsid w:val="001A1670"/>
    <w:rsid w:val="001A1F7D"/>
    <w:rsid w:val="001A257C"/>
    <w:rsid w:val="001A28D4"/>
    <w:rsid w:val="001A3B8F"/>
    <w:rsid w:val="001A41A3"/>
    <w:rsid w:val="001A42EA"/>
    <w:rsid w:val="001A527A"/>
    <w:rsid w:val="001A6BAE"/>
    <w:rsid w:val="001A7228"/>
    <w:rsid w:val="001A7DB2"/>
    <w:rsid w:val="001A7F7B"/>
    <w:rsid w:val="001B044E"/>
    <w:rsid w:val="001B1030"/>
    <w:rsid w:val="001B23AC"/>
    <w:rsid w:val="001B39B6"/>
    <w:rsid w:val="001B3CAE"/>
    <w:rsid w:val="001B4086"/>
    <w:rsid w:val="001B44CF"/>
    <w:rsid w:val="001B511E"/>
    <w:rsid w:val="001B52EF"/>
    <w:rsid w:val="001B6A9F"/>
    <w:rsid w:val="001B7490"/>
    <w:rsid w:val="001B7D91"/>
    <w:rsid w:val="001C076F"/>
    <w:rsid w:val="001C0F2B"/>
    <w:rsid w:val="001C0F42"/>
    <w:rsid w:val="001C15B0"/>
    <w:rsid w:val="001C1DCA"/>
    <w:rsid w:val="001C2597"/>
    <w:rsid w:val="001C51ED"/>
    <w:rsid w:val="001C548C"/>
    <w:rsid w:val="001C62CD"/>
    <w:rsid w:val="001C72DA"/>
    <w:rsid w:val="001D0081"/>
    <w:rsid w:val="001D01FE"/>
    <w:rsid w:val="001D042C"/>
    <w:rsid w:val="001D197A"/>
    <w:rsid w:val="001D1D43"/>
    <w:rsid w:val="001D1E91"/>
    <w:rsid w:val="001D328C"/>
    <w:rsid w:val="001D379E"/>
    <w:rsid w:val="001D457B"/>
    <w:rsid w:val="001D462C"/>
    <w:rsid w:val="001D4A60"/>
    <w:rsid w:val="001D540F"/>
    <w:rsid w:val="001D5BA2"/>
    <w:rsid w:val="001D6447"/>
    <w:rsid w:val="001D6D56"/>
    <w:rsid w:val="001D72B8"/>
    <w:rsid w:val="001D7E49"/>
    <w:rsid w:val="001D7ED9"/>
    <w:rsid w:val="001E18C4"/>
    <w:rsid w:val="001E19BE"/>
    <w:rsid w:val="001E1CD8"/>
    <w:rsid w:val="001E1D9D"/>
    <w:rsid w:val="001E302C"/>
    <w:rsid w:val="001E3032"/>
    <w:rsid w:val="001E3675"/>
    <w:rsid w:val="001E4E39"/>
    <w:rsid w:val="001E4E74"/>
    <w:rsid w:val="001E4F4F"/>
    <w:rsid w:val="001E5BA7"/>
    <w:rsid w:val="001E6093"/>
    <w:rsid w:val="001E629D"/>
    <w:rsid w:val="001F05BB"/>
    <w:rsid w:val="001F0893"/>
    <w:rsid w:val="001F0BE3"/>
    <w:rsid w:val="001F10FA"/>
    <w:rsid w:val="001F15F1"/>
    <w:rsid w:val="001F1C35"/>
    <w:rsid w:val="001F3A2D"/>
    <w:rsid w:val="001F3E82"/>
    <w:rsid w:val="001F4710"/>
    <w:rsid w:val="001F4940"/>
    <w:rsid w:val="001F4A91"/>
    <w:rsid w:val="001F4AF4"/>
    <w:rsid w:val="001F5C28"/>
    <w:rsid w:val="001F626C"/>
    <w:rsid w:val="001F69FC"/>
    <w:rsid w:val="001F6A90"/>
    <w:rsid w:val="0020085C"/>
    <w:rsid w:val="00200D4A"/>
    <w:rsid w:val="002014E8"/>
    <w:rsid w:val="0020291D"/>
    <w:rsid w:val="00202A9D"/>
    <w:rsid w:val="00202D34"/>
    <w:rsid w:val="00203069"/>
    <w:rsid w:val="002035D6"/>
    <w:rsid w:val="00203EDC"/>
    <w:rsid w:val="002044CA"/>
    <w:rsid w:val="002047A7"/>
    <w:rsid w:val="0020494B"/>
    <w:rsid w:val="00204AE9"/>
    <w:rsid w:val="00204F4A"/>
    <w:rsid w:val="002056B5"/>
    <w:rsid w:val="00206EC4"/>
    <w:rsid w:val="002075AA"/>
    <w:rsid w:val="00207A75"/>
    <w:rsid w:val="00207BFD"/>
    <w:rsid w:val="00210D37"/>
    <w:rsid w:val="00211569"/>
    <w:rsid w:val="00211A2D"/>
    <w:rsid w:val="0021284C"/>
    <w:rsid w:val="002128D6"/>
    <w:rsid w:val="00212C75"/>
    <w:rsid w:val="002134D0"/>
    <w:rsid w:val="002138B2"/>
    <w:rsid w:val="002138D3"/>
    <w:rsid w:val="00214C5F"/>
    <w:rsid w:val="00214C92"/>
    <w:rsid w:val="00214D12"/>
    <w:rsid w:val="00215849"/>
    <w:rsid w:val="0021605E"/>
    <w:rsid w:val="002160E5"/>
    <w:rsid w:val="002162B5"/>
    <w:rsid w:val="00217719"/>
    <w:rsid w:val="00217BEE"/>
    <w:rsid w:val="00220F5B"/>
    <w:rsid w:val="0022131C"/>
    <w:rsid w:val="00222257"/>
    <w:rsid w:val="0022239D"/>
    <w:rsid w:val="002225E1"/>
    <w:rsid w:val="00222B82"/>
    <w:rsid w:val="00223808"/>
    <w:rsid w:val="00223BE8"/>
    <w:rsid w:val="00224082"/>
    <w:rsid w:val="0022430B"/>
    <w:rsid w:val="00224E3E"/>
    <w:rsid w:val="002262E0"/>
    <w:rsid w:val="00226C3D"/>
    <w:rsid w:val="00227161"/>
    <w:rsid w:val="00227A04"/>
    <w:rsid w:val="002307D4"/>
    <w:rsid w:val="00230BFA"/>
    <w:rsid w:val="00231845"/>
    <w:rsid w:val="00231B1C"/>
    <w:rsid w:val="00232EA0"/>
    <w:rsid w:val="002336BD"/>
    <w:rsid w:val="00233989"/>
    <w:rsid w:val="002342BD"/>
    <w:rsid w:val="00234C6B"/>
    <w:rsid w:val="0023531F"/>
    <w:rsid w:val="002356DB"/>
    <w:rsid w:val="0023656B"/>
    <w:rsid w:val="00236D19"/>
    <w:rsid w:val="0023706D"/>
    <w:rsid w:val="002373FA"/>
    <w:rsid w:val="002377FA"/>
    <w:rsid w:val="0024004C"/>
    <w:rsid w:val="00240059"/>
    <w:rsid w:val="00240268"/>
    <w:rsid w:val="002412F8"/>
    <w:rsid w:val="00241482"/>
    <w:rsid w:val="002414A3"/>
    <w:rsid w:val="00242640"/>
    <w:rsid w:val="002428C5"/>
    <w:rsid w:val="002428EA"/>
    <w:rsid w:val="00242BBD"/>
    <w:rsid w:val="00244DC7"/>
    <w:rsid w:val="002457E1"/>
    <w:rsid w:val="00245AB2"/>
    <w:rsid w:val="00245B17"/>
    <w:rsid w:val="00245EEA"/>
    <w:rsid w:val="00246BB8"/>
    <w:rsid w:val="00246E58"/>
    <w:rsid w:val="002505BC"/>
    <w:rsid w:val="00252401"/>
    <w:rsid w:val="002525C1"/>
    <w:rsid w:val="00252BE6"/>
    <w:rsid w:val="00253BDC"/>
    <w:rsid w:val="00253E72"/>
    <w:rsid w:val="00254536"/>
    <w:rsid w:val="00254780"/>
    <w:rsid w:val="00255102"/>
    <w:rsid w:val="002555CF"/>
    <w:rsid w:val="0025575A"/>
    <w:rsid w:val="00255860"/>
    <w:rsid w:val="00255CD1"/>
    <w:rsid w:val="00256A9A"/>
    <w:rsid w:val="0025775E"/>
    <w:rsid w:val="00257EA5"/>
    <w:rsid w:val="00260AAF"/>
    <w:rsid w:val="002617C7"/>
    <w:rsid w:val="00261A1F"/>
    <w:rsid w:val="00262F7D"/>
    <w:rsid w:val="00263BB1"/>
    <w:rsid w:val="00263E60"/>
    <w:rsid w:val="00264EB2"/>
    <w:rsid w:val="00265275"/>
    <w:rsid w:val="00265E5B"/>
    <w:rsid w:val="00265EE8"/>
    <w:rsid w:val="0026630A"/>
    <w:rsid w:val="00270713"/>
    <w:rsid w:val="00270C1C"/>
    <w:rsid w:val="00271A24"/>
    <w:rsid w:val="00271DCD"/>
    <w:rsid w:val="00272A56"/>
    <w:rsid w:val="00272F56"/>
    <w:rsid w:val="00274CA0"/>
    <w:rsid w:val="0027504D"/>
    <w:rsid w:val="00275B81"/>
    <w:rsid w:val="00275DDB"/>
    <w:rsid w:val="002763E1"/>
    <w:rsid w:val="002765B0"/>
    <w:rsid w:val="00276876"/>
    <w:rsid w:val="00276B86"/>
    <w:rsid w:val="0027745F"/>
    <w:rsid w:val="00277945"/>
    <w:rsid w:val="00280AA1"/>
    <w:rsid w:val="00281166"/>
    <w:rsid w:val="00281CDA"/>
    <w:rsid w:val="00281E68"/>
    <w:rsid w:val="00282941"/>
    <w:rsid w:val="00282B86"/>
    <w:rsid w:val="00282C57"/>
    <w:rsid w:val="00282EFD"/>
    <w:rsid w:val="002833C6"/>
    <w:rsid w:val="00283CD4"/>
    <w:rsid w:val="00283FBA"/>
    <w:rsid w:val="002849F7"/>
    <w:rsid w:val="00284CDF"/>
    <w:rsid w:val="002861AB"/>
    <w:rsid w:val="002866E2"/>
    <w:rsid w:val="0028705C"/>
    <w:rsid w:val="00287676"/>
    <w:rsid w:val="00290735"/>
    <w:rsid w:val="00290986"/>
    <w:rsid w:val="00290D24"/>
    <w:rsid w:val="00290E2C"/>
    <w:rsid w:val="00290FD5"/>
    <w:rsid w:val="00291348"/>
    <w:rsid w:val="00291D6F"/>
    <w:rsid w:val="00292246"/>
    <w:rsid w:val="00292753"/>
    <w:rsid w:val="002936B6"/>
    <w:rsid w:val="00293E89"/>
    <w:rsid w:val="002944DC"/>
    <w:rsid w:val="0029480F"/>
    <w:rsid w:val="00294AB4"/>
    <w:rsid w:val="0029559D"/>
    <w:rsid w:val="00295B44"/>
    <w:rsid w:val="002961BA"/>
    <w:rsid w:val="002963A6"/>
    <w:rsid w:val="00296647"/>
    <w:rsid w:val="00296B7E"/>
    <w:rsid w:val="00296C25"/>
    <w:rsid w:val="00296D58"/>
    <w:rsid w:val="002A02DC"/>
    <w:rsid w:val="002A0C70"/>
    <w:rsid w:val="002A265E"/>
    <w:rsid w:val="002A3052"/>
    <w:rsid w:val="002A4631"/>
    <w:rsid w:val="002A4C64"/>
    <w:rsid w:val="002A5181"/>
    <w:rsid w:val="002A5B29"/>
    <w:rsid w:val="002A60A5"/>
    <w:rsid w:val="002A6CD3"/>
    <w:rsid w:val="002A6F64"/>
    <w:rsid w:val="002A7359"/>
    <w:rsid w:val="002B0FBD"/>
    <w:rsid w:val="002B12DF"/>
    <w:rsid w:val="002B2454"/>
    <w:rsid w:val="002B2492"/>
    <w:rsid w:val="002B3857"/>
    <w:rsid w:val="002B3862"/>
    <w:rsid w:val="002B3E1F"/>
    <w:rsid w:val="002B3FDD"/>
    <w:rsid w:val="002B4CED"/>
    <w:rsid w:val="002B51A4"/>
    <w:rsid w:val="002B6ADC"/>
    <w:rsid w:val="002B6EB5"/>
    <w:rsid w:val="002B7368"/>
    <w:rsid w:val="002C0238"/>
    <w:rsid w:val="002C04E8"/>
    <w:rsid w:val="002C0D22"/>
    <w:rsid w:val="002C0D64"/>
    <w:rsid w:val="002C13E1"/>
    <w:rsid w:val="002C1A07"/>
    <w:rsid w:val="002C1A44"/>
    <w:rsid w:val="002C1D46"/>
    <w:rsid w:val="002C1E94"/>
    <w:rsid w:val="002C2548"/>
    <w:rsid w:val="002C2839"/>
    <w:rsid w:val="002C2881"/>
    <w:rsid w:val="002C381D"/>
    <w:rsid w:val="002C38E2"/>
    <w:rsid w:val="002C3DDF"/>
    <w:rsid w:val="002C50B9"/>
    <w:rsid w:val="002C5913"/>
    <w:rsid w:val="002C59BC"/>
    <w:rsid w:val="002C5A2C"/>
    <w:rsid w:val="002C5CB4"/>
    <w:rsid w:val="002C6843"/>
    <w:rsid w:val="002C684F"/>
    <w:rsid w:val="002C6D95"/>
    <w:rsid w:val="002C70D6"/>
    <w:rsid w:val="002C7187"/>
    <w:rsid w:val="002C7562"/>
    <w:rsid w:val="002C7C16"/>
    <w:rsid w:val="002D02AD"/>
    <w:rsid w:val="002D0B95"/>
    <w:rsid w:val="002D11D2"/>
    <w:rsid w:val="002D132B"/>
    <w:rsid w:val="002D13AF"/>
    <w:rsid w:val="002D1C89"/>
    <w:rsid w:val="002D2268"/>
    <w:rsid w:val="002D4F7A"/>
    <w:rsid w:val="002D525B"/>
    <w:rsid w:val="002D56A4"/>
    <w:rsid w:val="002D5B78"/>
    <w:rsid w:val="002D5CA3"/>
    <w:rsid w:val="002D699A"/>
    <w:rsid w:val="002D728E"/>
    <w:rsid w:val="002D7E1E"/>
    <w:rsid w:val="002E0277"/>
    <w:rsid w:val="002E166E"/>
    <w:rsid w:val="002E1984"/>
    <w:rsid w:val="002E2B6D"/>
    <w:rsid w:val="002E2D1E"/>
    <w:rsid w:val="002E3DCB"/>
    <w:rsid w:val="002E3F95"/>
    <w:rsid w:val="002E434A"/>
    <w:rsid w:val="002E589B"/>
    <w:rsid w:val="002E5C95"/>
    <w:rsid w:val="002E78D7"/>
    <w:rsid w:val="002F0FCC"/>
    <w:rsid w:val="002F1242"/>
    <w:rsid w:val="002F14B4"/>
    <w:rsid w:val="002F249A"/>
    <w:rsid w:val="002F25E3"/>
    <w:rsid w:val="002F318D"/>
    <w:rsid w:val="002F3954"/>
    <w:rsid w:val="002F4071"/>
    <w:rsid w:val="002F42F3"/>
    <w:rsid w:val="002F51F1"/>
    <w:rsid w:val="002F6303"/>
    <w:rsid w:val="002F6878"/>
    <w:rsid w:val="002F6C73"/>
    <w:rsid w:val="002F6CBA"/>
    <w:rsid w:val="002F7DB4"/>
    <w:rsid w:val="00300B39"/>
    <w:rsid w:val="00300C92"/>
    <w:rsid w:val="00300F9C"/>
    <w:rsid w:val="003016DA"/>
    <w:rsid w:val="003017D8"/>
    <w:rsid w:val="00303040"/>
    <w:rsid w:val="00303240"/>
    <w:rsid w:val="00304F98"/>
    <w:rsid w:val="0030508E"/>
    <w:rsid w:val="003057DF"/>
    <w:rsid w:val="00305CCB"/>
    <w:rsid w:val="003060C7"/>
    <w:rsid w:val="00306EB1"/>
    <w:rsid w:val="003072BB"/>
    <w:rsid w:val="00307784"/>
    <w:rsid w:val="0030793A"/>
    <w:rsid w:val="00307CE3"/>
    <w:rsid w:val="00307F23"/>
    <w:rsid w:val="003102B4"/>
    <w:rsid w:val="0031054D"/>
    <w:rsid w:val="003105A3"/>
    <w:rsid w:val="00311045"/>
    <w:rsid w:val="00311978"/>
    <w:rsid w:val="00311B12"/>
    <w:rsid w:val="00311DBF"/>
    <w:rsid w:val="00312632"/>
    <w:rsid w:val="00312748"/>
    <w:rsid w:val="0031275D"/>
    <w:rsid w:val="00312FDD"/>
    <w:rsid w:val="003135B3"/>
    <w:rsid w:val="00313EA6"/>
    <w:rsid w:val="00314BA2"/>
    <w:rsid w:val="00314E67"/>
    <w:rsid w:val="003159B6"/>
    <w:rsid w:val="00315A79"/>
    <w:rsid w:val="00317A0B"/>
    <w:rsid w:val="003202D7"/>
    <w:rsid w:val="003204A7"/>
    <w:rsid w:val="00320C77"/>
    <w:rsid w:val="00321A37"/>
    <w:rsid w:val="003222EE"/>
    <w:rsid w:val="0032254A"/>
    <w:rsid w:val="00322592"/>
    <w:rsid w:val="003262C6"/>
    <w:rsid w:val="00326397"/>
    <w:rsid w:val="00330B57"/>
    <w:rsid w:val="00330DE7"/>
    <w:rsid w:val="00331513"/>
    <w:rsid w:val="003317E9"/>
    <w:rsid w:val="00331EA0"/>
    <w:rsid w:val="003325FF"/>
    <w:rsid w:val="003326AD"/>
    <w:rsid w:val="00332F15"/>
    <w:rsid w:val="003331CC"/>
    <w:rsid w:val="003333CA"/>
    <w:rsid w:val="0033348C"/>
    <w:rsid w:val="00333B53"/>
    <w:rsid w:val="003340E9"/>
    <w:rsid w:val="00334122"/>
    <w:rsid w:val="003344FA"/>
    <w:rsid w:val="00334683"/>
    <w:rsid w:val="003354A0"/>
    <w:rsid w:val="00335821"/>
    <w:rsid w:val="0033680F"/>
    <w:rsid w:val="00336B8A"/>
    <w:rsid w:val="003374C4"/>
    <w:rsid w:val="0033797C"/>
    <w:rsid w:val="00337AF8"/>
    <w:rsid w:val="003404C3"/>
    <w:rsid w:val="003409F6"/>
    <w:rsid w:val="00340A03"/>
    <w:rsid w:val="00340EE4"/>
    <w:rsid w:val="00341B83"/>
    <w:rsid w:val="0034210E"/>
    <w:rsid w:val="00342592"/>
    <w:rsid w:val="00342DB2"/>
    <w:rsid w:val="003433B1"/>
    <w:rsid w:val="003433D4"/>
    <w:rsid w:val="00343BEE"/>
    <w:rsid w:val="00343C4E"/>
    <w:rsid w:val="00343DD7"/>
    <w:rsid w:val="00343E89"/>
    <w:rsid w:val="0034499C"/>
    <w:rsid w:val="0034545C"/>
    <w:rsid w:val="00345D83"/>
    <w:rsid w:val="00345DCA"/>
    <w:rsid w:val="00347C1A"/>
    <w:rsid w:val="00351257"/>
    <w:rsid w:val="003513DF"/>
    <w:rsid w:val="003523AB"/>
    <w:rsid w:val="00352900"/>
    <w:rsid w:val="0035291F"/>
    <w:rsid w:val="00352AF2"/>
    <w:rsid w:val="0035396A"/>
    <w:rsid w:val="0035436F"/>
    <w:rsid w:val="0035447D"/>
    <w:rsid w:val="00354928"/>
    <w:rsid w:val="00356792"/>
    <w:rsid w:val="0035764F"/>
    <w:rsid w:val="0035765A"/>
    <w:rsid w:val="00357E54"/>
    <w:rsid w:val="0036038C"/>
    <w:rsid w:val="003617D5"/>
    <w:rsid w:val="00361A85"/>
    <w:rsid w:val="00361B5F"/>
    <w:rsid w:val="00361D2D"/>
    <w:rsid w:val="00362CCE"/>
    <w:rsid w:val="00363135"/>
    <w:rsid w:val="00363216"/>
    <w:rsid w:val="00363D25"/>
    <w:rsid w:val="00364285"/>
    <w:rsid w:val="0036490A"/>
    <w:rsid w:val="00364977"/>
    <w:rsid w:val="00364D26"/>
    <w:rsid w:val="003661CD"/>
    <w:rsid w:val="003672FF"/>
    <w:rsid w:val="00371B02"/>
    <w:rsid w:val="00373CF9"/>
    <w:rsid w:val="00374222"/>
    <w:rsid w:val="00375146"/>
    <w:rsid w:val="00375392"/>
    <w:rsid w:val="00375CED"/>
    <w:rsid w:val="00375DEA"/>
    <w:rsid w:val="003769F7"/>
    <w:rsid w:val="00377F6F"/>
    <w:rsid w:val="00377F85"/>
    <w:rsid w:val="00380045"/>
    <w:rsid w:val="003808F1"/>
    <w:rsid w:val="00381838"/>
    <w:rsid w:val="00381A2D"/>
    <w:rsid w:val="00381D64"/>
    <w:rsid w:val="0038255D"/>
    <w:rsid w:val="0038259F"/>
    <w:rsid w:val="003827E2"/>
    <w:rsid w:val="00382EEF"/>
    <w:rsid w:val="00383596"/>
    <w:rsid w:val="00383858"/>
    <w:rsid w:val="00383C52"/>
    <w:rsid w:val="00383D42"/>
    <w:rsid w:val="003848DA"/>
    <w:rsid w:val="00384F6A"/>
    <w:rsid w:val="00384FDE"/>
    <w:rsid w:val="00386037"/>
    <w:rsid w:val="003872B8"/>
    <w:rsid w:val="00387533"/>
    <w:rsid w:val="0039026E"/>
    <w:rsid w:val="003909FA"/>
    <w:rsid w:val="00392084"/>
    <w:rsid w:val="003922E4"/>
    <w:rsid w:val="00392898"/>
    <w:rsid w:val="00392BC2"/>
    <w:rsid w:val="00392DBE"/>
    <w:rsid w:val="00393488"/>
    <w:rsid w:val="00393B16"/>
    <w:rsid w:val="00393D3D"/>
    <w:rsid w:val="003940B5"/>
    <w:rsid w:val="00394137"/>
    <w:rsid w:val="00394B11"/>
    <w:rsid w:val="00394BAD"/>
    <w:rsid w:val="003958FB"/>
    <w:rsid w:val="00396A15"/>
    <w:rsid w:val="00397470"/>
    <w:rsid w:val="00397F3A"/>
    <w:rsid w:val="003A1B9A"/>
    <w:rsid w:val="003A2BEA"/>
    <w:rsid w:val="003A3211"/>
    <w:rsid w:val="003A38E4"/>
    <w:rsid w:val="003A44AE"/>
    <w:rsid w:val="003A5524"/>
    <w:rsid w:val="003A5BA2"/>
    <w:rsid w:val="003A778A"/>
    <w:rsid w:val="003A7949"/>
    <w:rsid w:val="003A7CFD"/>
    <w:rsid w:val="003A7EFE"/>
    <w:rsid w:val="003B03ED"/>
    <w:rsid w:val="003B0D96"/>
    <w:rsid w:val="003B15A0"/>
    <w:rsid w:val="003B1A89"/>
    <w:rsid w:val="003B2728"/>
    <w:rsid w:val="003B2BE7"/>
    <w:rsid w:val="003B30B3"/>
    <w:rsid w:val="003B393D"/>
    <w:rsid w:val="003B3C17"/>
    <w:rsid w:val="003B5990"/>
    <w:rsid w:val="003B6373"/>
    <w:rsid w:val="003B64C9"/>
    <w:rsid w:val="003B66A5"/>
    <w:rsid w:val="003B688E"/>
    <w:rsid w:val="003C064E"/>
    <w:rsid w:val="003C0955"/>
    <w:rsid w:val="003C09D8"/>
    <w:rsid w:val="003C1498"/>
    <w:rsid w:val="003C19EE"/>
    <w:rsid w:val="003C1C06"/>
    <w:rsid w:val="003C2CF4"/>
    <w:rsid w:val="003C31EB"/>
    <w:rsid w:val="003C3561"/>
    <w:rsid w:val="003C3E3D"/>
    <w:rsid w:val="003C4562"/>
    <w:rsid w:val="003C4819"/>
    <w:rsid w:val="003C7735"/>
    <w:rsid w:val="003D0136"/>
    <w:rsid w:val="003D0497"/>
    <w:rsid w:val="003D151D"/>
    <w:rsid w:val="003D1A4A"/>
    <w:rsid w:val="003D1CC8"/>
    <w:rsid w:val="003D2D9F"/>
    <w:rsid w:val="003D32B8"/>
    <w:rsid w:val="003D34A6"/>
    <w:rsid w:val="003D3627"/>
    <w:rsid w:val="003D3C4C"/>
    <w:rsid w:val="003D3E50"/>
    <w:rsid w:val="003D55CB"/>
    <w:rsid w:val="003D5B63"/>
    <w:rsid w:val="003D64E6"/>
    <w:rsid w:val="003D657C"/>
    <w:rsid w:val="003D7B78"/>
    <w:rsid w:val="003D7B79"/>
    <w:rsid w:val="003E2151"/>
    <w:rsid w:val="003E2AC7"/>
    <w:rsid w:val="003E3833"/>
    <w:rsid w:val="003E3F74"/>
    <w:rsid w:val="003E3FEC"/>
    <w:rsid w:val="003E501D"/>
    <w:rsid w:val="003E529B"/>
    <w:rsid w:val="003E58E8"/>
    <w:rsid w:val="003E61DC"/>
    <w:rsid w:val="003E75F6"/>
    <w:rsid w:val="003E7ADF"/>
    <w:rsid w:val="003F19D5"/>
    <w:rsid w:val="003F1F5B"/>
    <w:rsid w:val="003F1FBF"/>
    <w:rsid w:val="003F3938"/>
    <w:rsid w:val="003F3BDE"/>
    <w:rsid w:val="003F430B"/>
    <w:rsid w:val="003F4A9A"/>
    <w:rsid w:val="003F4C25"/>
    <w:rsid w:val="003F53C3"/>
    <w:rsid w:val="003F5DB1"/>
    <w:rsid w:val="003F5FD1"/>
    <w:rsid w:val="003F621B"/>
    <w:rsid w:val="003F757D"/>
    <w:rsid w:val="003F7A6C"/>
    <w:rsid w:val="004004DD"/>
    <w:rsid w:val="0040064E"/>
    <w:rsid w:val="00400B02"/>
    <w:rsid w:val="00401355"/>
    <w:rsid w:val="00402192"/>
    <w:rsid w:val="004034C4"/>
    <w:rsid w:val="004040B9"/>
    <w:rsid w:val="00404317"/>
    <w:rsid w:val="0040473C"/>
    <w:rsid w:val="0040513F"/>
    <w:rsid w:val="0040517A"/>
    <w:rsid w:val="00405185"/>
    <w:rsid w:val="00405A69"/>
    <w:rsid w:val="00405B50"/>
    <w:rsid w:val="00410247"/>
    <w:rsid w:val="00410843"/>
    <w:rsid w:val="00410C68"/>
    <w:rsid w:val="00411112"/>
    <w:rsid w:val="00411672"/>
    <w:rsid w:val="00411780"/>
    <w:rsid w:val="00411F44"/>
    <w:rsid w:val="0041295F"/>
    <w:rsid w:val="00413201"/>
    <w:rsid w:val="00413487"/>
    <w:rsid w:val="00413875"/>
    <w:rsid w:val="00413C08"/>
    <w:rsid w:val="00413CDC"/>
    <w:rsid w:val="004143BB"/>
    <w:rsid w:val="004148E5"/>
    <w:rsid w:val="004152AC"/>
    <w:rsid w:val="00415781"/>
    <w:rsid w:val="0041723E"/>
    <w:rsid w:val="0042021B"/>
    <w:rsid w:val="00420A6F"/>
    <w:rsid w:val="00421C72"/>
    <w:rsid w:val="00422A38"/>
    <w:rsid w:val="004234E8"/>
    <w:rsid w:val="004238DD"/>
    <w:rsid w:val="0042443D"/>
    <w:rsid w:val="004245A2"/>
    <w:rsid w:val="00424BAA"/>
    <w:rsid w:val="00424E52"/>
    <w:rsid w:val="004250A5"/>
    <w:rsid w:val="0042559F"/>
    <w:rsid w:val="00426E57"/>
    <w:rsid w:val="00426E97"/>
    <w:rsid w:val="0042746C"/>
    <w:rsid w:val="00427DC4"/>
    <w:rsid w:val="004305B8"/>
    <w:rsid w:val="004311FB"/>
    <w:rsid w:val="004316F8"/>
    <w:rsid w:val="00431BBF"/>
    <w:rsid w:val="004339FB"/>
    <w:rsid w:val="00434169"/>
    <w:rsid w:val="00435555"/>
    <w:rsid w:val="00436065"/>
    <w:rsid w:val="00436372"/>
    <w:rsid w:val="004369EA"/>
    <w:rsid w:val="00436D10"/>
    <w:rsid w:val="00437518"/>
    <w:rsid w:val="00440026"/>
    <w:rsid w:val="0044083B"/>
    <w:rsid w:val="004417DE"/>
    <w:rsid w:val="0044240B"/>
    <w:rsid w:val="004427B5"/>
    <w:rsid w:val="00442DFB"/>
    <w:rsid w:val="00443648"/>
    <w:rsid w:val="00443A97"/>
    <w:rsid w:val="0044453F"/>
    <w:rsid w:val="00444E60"/>
    <w:rsid w:val="00444F62"/>
    <w:rsid w:val="00446904"/>
    <w:rsid w:val="004476B5"/>
    <w:rsid w:val="00447FAD"/>
    <w:rsid w:val="0045015C"/>
    <w:rsid w:val="00450955"/>
    <w:rsid w:val="00450D2D"/>
    <w:rsid w:val="004510E4"/>
    <w:rsid w:val="00451D27"/>
    <w:rsid w:val="004520E1"/>
    <w:rsid w:val="0045224B"/>
    <w:rsid w:val="004523C1"/>
    <w:rsid w:val="004524F6"/>
    <w:rsid w:val="004527C9"/>
    <w:rsid w:val="00453767"/>
    <w:rsid w:val="00453819"/>
    <w:rsid w:val="00453AF1"/>
    <w:rsid w:val="00453EE1"/>
    <w:rsid w:val="00454E43"/>
    <w:rsid w:val="004551AE"/>
    <w:rsid w:val="00455787"/>
    <w:rsid w:val="0045597F"/>
    <w:rsid w:val="00455A76"/>
    <w:rsid w:val="004564AC"/>
    <w:rsid w:val="004569B0"/>
    <w:rsid w:val="00456C06"/>
    <w:rsid w:val="0045704A"/>
    <w:rsid w:val="0045708B"/>
    <w:rsid w:val="0045714E"/>
    <w:rsid w:val="00460075"/>
    <w:rsid w:val="004607A6"/>
    <w:rsid w:val="00460A43"/>
    <w:rsid w:val="004610DD"/>
    <w:rsid w:val="0046160B"/>
    <w:rsid w:val="004620F0"/>
    <w:rsid w:val="004623AB"/>
    <w:rsid w:val="0046240D"/>
    <w:rsid w:val="00462C09"/>
    <w:rsid w:val="00462C5D"/>
    <w:rsid w:val="00462DE6"/>
    <w:rsid w:val="0046346E"/>
    <w:rsid w:val="004639AF"/>
    <w:rsid w:val="00465AA4"/>
    <w:rsid w:val="00465E66"/>
    <w:rsid w:val="004662AE"/>
    <w:rsid w:val="00466613"/>
    <w:rsid w:val="00470376"/>
    <w:rsid w:val="00471BA5"/>
    <w:rsid w:val="004720B3"/>
    <w:rsid w:val="0047233F"/>
    <w:rsid w:val="00472E5A"/>
    <w:rsid w:val="004738F2"/>
    <w:rsid w:val="00474210"/>
    <w:rsid w:val="004748FB"/>
    <w:rsid w:val="00476ADE"/>
    <w:rsid w:val="00476FA8"/>
    <w:rsid w:val="00477A13"/>
    <w:rsid w:val="00477C8C"/>
    <w:rsid w:val="0048007A"/>
    <w:rsid w:val="00480658"/>
    <w:rsid w:val="00480691"/>
    <w:rsid w:val="00480CE1"/>
    <w:rsid w:val="00480D6E"/>
    <w:rsid w:val="00481D46"/>
    <w:rsid w:val="00482060"/>
    <w:rsid w:val="004826E7"/>
    <w:rsid w:val="00482DFC"/>
    <w:rsid w:val="00483925"/>
    <w:rsid w:val="0048556D"/>
    <w:rsid w:val="00485807"/>
    <w:rsid w:val="0048580E"/>
    <w:rsid w:val="00485AA5"/>
    <w:rsid w:val="0048647B"/>
    <w:rsid w:val="00486484"/>
    <w:rsid w:val="004871D0"/>
    <w:rsid w:val="0048739F"/>
    <w:rsid w:val="00487949"/>
    <w:rsid w:val="00487B03"/>
    <w:rsid w:val="004905EF"/>
    <w:rsid w:val="00491775"/>
    <w:rsid w:val="0049471E"/>
    <w:rsid w:val="0049473E"/>
    <w:rsid w:val="00494D7E"/>
    <w:rsid w:val="00494DF6"/>
    <w:rsid w:val="0049713C"/>
    <w:rsid w:val="00497279"/>
    <w:rsid w:val="00497B48"/>
    <w:rsid w:val="00497DA3"/>
    <w:rsid w:val="00497DC6"/>
    <w:rsid w:val="004A0ACF"/>
    <w:rsid w:val="004A12EA"/>
    <w:rsid w:val="004A1462"/>
    <w:rsid w:val="004A2E84"/>
    <w:rsid w:val="004A2FB4"/>
    <w:rsid w:val="004A3125"/>
    <w:rsid w:val="004A3418"/>
    <w:rsid w:val="004A3A6C"/>
    <w:rsid w:val="004A3ABC"/>
    <w:rsid w:val="004A4EEC"/>
    <w:rsid w:val="004A5CC7"/>
    <w:rsid w:val="004A5CD9"/>
    <w:rsid w:val="004A5D97"/>
    <w:rsid w:val="004A60F6"/>
    <w:rsid w:val="004A681A"/>
    <w:rsid w:val="004A7085"/>
    <w:rsid w:val="004A74CF"/>
    <w:rsid w:val="004A76D3"/>
    <w:rsid w:val="004A7DB5"/>
    <w:rsid w:val="004B0919"/>
    <w:rsid w:val="004B1057"/>
    <w:rsid w:val="004B3647"/>
    <w:rsid w:val="004B4EA0"/>
    <w:rsid w:val="004B5E75"/>
    <w:rsid w:val="004B6A61"/>
    <w:rsid w:val="004B7725"/>
    <w:rsid w:val="004B7DCA"/>
    <w:rsid w:val="004C0027"/>
    <w:rsid w:val="004C0F14"/>
    <w:rsid w:val="004C0FFF"/>
    <w:rsid w:val="004C1425"/>
    <w:rsid w:val="004C1504"/>
    <w:rsid w:val="004C23AA"/>
    <w:rsid w:val="004C28FC"/>
    <w:rsid w:val="004C2BBC"/>
    <w:rsid w:val="004C2D4F"/>
    <w:rsid w:val="004C31F6"/>
    <w:rsid w:val="004C4832"/>
    <w:rsid w:val="004C4A92"/>
    <w:rsid w:val="004C54D5"/>
    <w:rsid w:val="004C71D0"/>
    <w:rsid w:val="004C739C"/>
    <w:rsid w:val="004C74C6"/>
    <w:rsid w:val="004C7598"/>
    <w:rsid w:val="004C766C"/>
    <w:rsid w:val="004D0144"/>
    <w:rsid w:val="004D07E5"/>
    <w:rsid w:val="004D08E9"/>
    <w:rsid w:val="004D0994"/>
    <w:rsid w:val="004D0DFF"/>
    <w:rsid w:val="004D0E70"/>
    <w:rsid w:val="004D12BD"/>
    <w:rsid w:val="004D1816"/>
    <w:rsid w:val="004D206E"/>
    <w:rsid w:val="004D24FC"/>
    <w:rsid w:val="004D2A03"/>
    <w:rsid w:val="004D4C17"/>
    <w:rsid w:val="004D4E0F"/>
    <w:rsid w:val="004D5608"/>
    <w:rsid w:val="004D5B0A"/>
    <w:rsid w:val="004D5D50"/>
    <w:rsid w:val="004D60A1"/>
    <w:rsid w:val="004D67B2"/>
    <w:rsid w:val="004D6E2D"/>
    <w:rsid w:val="004D6E76"/>
    <w:rsid w:val="004E071E"/>
    <w:rsid w:val="004E2BCB"/>
    <w:rsid w:val="004E3760"/>
    <w:rsid w:val="004E3A50"/>
    <w:rsid w:val="004E48B1"/>
    <w:rsid w:val="004E5611"/>
    <w:rsid w:val="004E5F7B"/>
    <w:rsid w:val="004E67AD"/>
    <w:rsid w:val="004E7349"/>
    <w:rsid w:val="004E7C6E"/>
    <w:rsid w:val="004E7DB6"/>
    <w:rsid w:val="004F08A5"/>
    <w:rsid w:val="004F0A09"/>
    <w:rsid w:val="004F0D1C"/>
    <w:rsid w:val="004F0FBA"/>
    <w:rsid w:val="004F2A35"/>
    <w:rsid w:val="004F2DF8"/>
    <w:rsid w:val="004F35D3"/>
    <w:rsid w:val="004F3902"/>
    <w:rsid w:val="004F39A1"/>
    <w:rsid w:val="004F4759"/>
    <w:rsid w:val="004F49E1"/>
    <w:rsid w:val="004F49EB"/>
    <w:rsid w:val="004F4C40"/>
    <w:rsid w:val="004F5145"/>
    <w:rsid w:val="004F5411"/>
    <w:rsid w:val="004F5458"/>
    <w:rsid w:val="004F5B6E"/>
    <w:rsid w:val="004F5D37"/>
    <w:rsid w:val="004F701F"/>
    <w:rsid w:val="004F7076"/>
    <w:rsid w:val="004F7414"/>
    <w:rsid w:val="004F75D7"/>
    <w:rsid w:val="00500662"/>
    <w:rsid w:val="00501436"/>
    <w:rsid w:val="00501A3B"/>
    <w:rsid w:val="00501A9D"/>
    <w:rsid w:val="00501B32"/>
    <w:rsid w:val="00501C4A"/>
    <w:rsid w:val="005025AD"/>
    <w:rsid w:val="00503F54"/>
    <w:rsid w:val="00504135"/>
    <w:rsid w:val="005049A6"/>
    <w:rsid w:val="005053BC"/>
    <w:rsid w:val="00505461"/>
    <w:rsid w:val="00505C48"/>
    <w:rsid w:val="0050659C"/>
    <w:rsid w:val="0050698B"/>
    <w:rsid w:val="00507B37"/>
    <w:rsid w:val="00507B3C"/>
    <w:rsid w:val="00507D39"/>
    <w:rsid w:val="005108DE"/>
    <w:rsid w:val="00511858"/>
    <w:rsid w:val="00511D33"/>
    <w:rsid w:val="00512546"/>
    <w:rsid w:val="00512792"/>
    <w:rsid w:val="00512CC6"/>
    <w:rsid w:val="0051303E"/>
    <w:rsid w:val="00513213"/>
    <w:rsid w:val="005142D6"/>
    <w:rsid w:val="005146CD"/>
    <w:rsid w:val="005147C6"/>
    <w:rsid w:val="00514BB4"/>
    <w:rsid w:val="00515263"/>
    <w:rsid w:val="00516787"/>
    <w:rsid w:val="0051699E"/>
    <w:rsid w:val="005175B7"/>
    <w:rsid w:val="0051763F"/>
    <w:rsid w:val="00517859"/>
    <w:rsid w:val="005213C6"/>
    <w:rsid w:val="00521683"/>
    <w:rsid w:val="00521870"/>
    <w:rsid w:val="00521BB5"/>
    <w:rsid w:val="00521F92"/>
    <w:rsid w:val="005226C0"/>
    <w:rsid w:val="005226E7"/>
    <w:rsid w:val="005228F7"/>
    <w:rsid w:val="00522D2C"/>
    <w:rsid w:val="00522D4A"/>
    <w:rsid w:val="00523DC3"/>
    <w:rsid w:val="0052417B"/>
    <w:rsid w:val="005246C1"/>
    <w:rsid w:val="0052486D"/>
    <w:rsid w:val="00524C46"/>
    <w:rsid w:val="00525314"/>
    <w:rsid w:val="005253CF"/>
    <w:rsid w:val="00525840"/>
    <w:rsid w:val="005259DE"/>
    <w:rsid w:val="00525EE6"/>
    <w:rsid w:val="00525F2C"/>
    <w:rsid w:val="005260A1"/>
    <w:rsid w:val="0052649A"/>
    <w:rsid w:val="005264A2"/>
    <w:rsid w:val="005266B4"/>
    <w:rsid w:val="0052750D"/>
    <w:rsid w:val="00527CF9"/>
    <w:rsid w:val="00527F0B"/>
    <w:rsid w:val="00527FE6"/>
    <w:rsid w:val="0053051A"/>
    <w:rsid w:val="00530CE3"/>
    <w:rsid w:val="00532D1D"/>
    <w:rsid w:val="00532EC8"/>
    <w:rsid w:val="00533307"/>
    <w:rsid w:val="005337EC"/>
    <w:rsid w:val="0053422B"/>
    <w:rsid w:val="0053469C"/>
    <w:rsid w:val="00534872"/>
    <w:rsid w:val="00534D64"/>
    <w:rsid w:val="0053594B"/>
    <w:rsid w:val="00535C49"/>
    <w:rsid w:val="00535E0A"/>
    <w:rsid w:val="0054020E"/>
    <w:rsid w:val="0054050B"/>
    <w:rsid w:val="00540E35"/>
    <w:rsid w:val="00541BC6"/>
    <w:rsid w:val="00541F25"/>
    <w:rsid w:val="005422FA"/>
    <w:rsid w:val="00542991"/>
    <w:rsid w:val="00543972"/>
    <w:rsid w:val="00544818"/>
    <w:rsid w:val="00545DC8"/>
    <w:rsid w:val="00545EFD"/>
    <w:rsid w:val="00546D2F"/>
    <w:rsid w:val="00546F04"/>
    <w:rsid w:val="00547616"/>
    <w:rsid w:val="00550905"/>
    <w:rsid w:val="00550FD0"/>
    <w:rsid w:val="005510AE"/>
    <w:rsid w:val="005511E9"/>
    <w:rsid w:val="0055195B"/>
    <w:rsid w:val="00551BAE"/>
    <w:rsid w:val="00551F9F"/>
    <w:rsid w:val="00552941"/>
    <w:rsid w:val="005532C6"/>
    <w:rsid w:val="005534EB"/>
    <w:rsid w:val="0055374A"/>
    <w:rsid w:val="00555187"/>
    <w:rsid w:val="005553A8"/>
    <w:rsid w:val="00555982"/>
    <w:rsid w:val="00556390"/>
    <w:rsid w:val="005571DE"/>
    <w:rsid w:val="00557CE7"/>
    <w:rsid w:val="005601BE"/>
    <w:rsid w:val="00560362"/>
    <w:rsid w:val="00560E16"/>
    <w:rsid w:val="0056127F"/>
    <w:rsid w:val="00561721"/>
    <w:rsid w:val="0056198F"/>
    <w:rsid w:val="00562004"/>
    <w:rsid w:val="00562538"/>
    <w:rsid w:val="005627C6"/>
    <w:rsid w:val="0056283A"/>
    <w:rsid w:val="00563436"/>
    <w:rsid w:val="00563D10"/>
    <w:rsid w:val="00564566"/>
    <w:rsid w:val="005657A9"/>
    <w:rsid w:val="00565999"/>
    <w:rsid w:val="00565E99"/>
    <w:rsid w:val="0056637C"/>
    <w:rsid w:val="0056672D"/>
    <w:rsid w:val="005669BA"/>
    <w:rsid w:val="0056754C"/>
    <w:rsid w:val="0056760C"/>
    <w:rsid w:val="00567AAD"/>
    <w:rsid w:val="00567AE2"/>
    <w:rsid w:val="00567CC4"/>
    <w:rsid w:val="005702CF"/>
    <w:rsid w:val="00570691"/>
    <w:rsid w:val="00570958"/>
    <w:rsid w:val="0057140F"/>
    <w:rsid w:val="005714E8"/>
    <w:rsid w:val="00571639"/>
    <w:rsid w:val="00571829"/>
    <w:rsid w:val="005718A3"/>
    <w:rsid w:val="005720F8"/>
    <w:rsid w:val="005724D1"/>
    <w:rsid w:val="00572DD2"/>
    <w:rsid w:val="00573601"/>
    <w:rsid w:val="0057379E"/>
    <w:rsid w:val="00573B50"/>
    <w:rsid w:val="00574D77"/>
    <w:rsid w:val="00574EA4"/>
    <w:rsid w:val="00575254"/>
    <w:rsid w:val="0057590D"/>
    <w:rsid w:val="00575C20"/>
    <w:rsid w:val="00575D9C"/>
    <w:rsid w:val="00576E1D"/>
    <w:rsid w:val="00577111"/>
    <w:rsid w:val="00580544"/>
    <w:rsid w:val="005806AA"/>
    <w:rsid w:val="0058129E"/>
    <w:rsid w:val="00581B65"/>
    <w:rsid w:val="00581F22"/>
    <w:rsid w:val="00582656"/>
    <w:rsid w:val="0058267B"/>
    <w:rsid w:val="005829BA"/>
    <w:rsid w:val="00582CA1"/>
    <w:rsid w:val="00585283"/>
    <w:rsid w:val="00585782"/>
    <w:rsid w:val="00585A74"/>
    <w:rsid w:val="00586381"/>
    <w:rsid w:val="005878B6"/>
    <w:rsid w:val="00590159"/>
    <w:rsid w:val="00590283"/>
    <w:rsid w:val="0059056C"/>
    <w:rsid w:val="00590C3F"/>
    <w:rsid w:val="005927A3"/>
    <w:rsid w:val="0059291B"/>
    <w:rsid w:val="00593616"/>
    <w:rsid w:val="00594D0C"/>
    <w:rsid w:val="005953BB"/>
    <w:rsid w:val="00595679"/>
    <w:rsid w:val="00595C64"/>
    <w:rsid w:val="005966BC"/>
    <w:rsid w:val="005969E8"/>
    <w:rsid w:val="00596B59"/>
    <w:rsid w:val="005A000B"/>
    <w:rsid w:val="005A02C0"/>
    <w:rsid w:val="005A19D9"/>
    <w:rsid w:val="005A2C38"/>
    <w:rsid w:val="005A30EC"/>
    <w:rsid w:val="005A347C"/>
    <w:rsid w:val="005A4AE7"/>
    <w:rsid w:val="005A63AB"/>
    <w:rsid w:val="005A68BB"/>
    <w:rsid w:val="005B0E30"/>
    <w:rsid w:val="005B1A33"/>
    <w:rsid w:val="005B2090"/>
    <w:rsid w:val="005B20C8"/>
    <w:rsid w:val="005B2212"/>
    <w:rsid w:val="005B2787"/>
    <w:rsid w:val="005B2A00"/>
    <w:rsid w:val="005B2FEE"/>
    <w:rsid w:val="005B324B"/>
    <w:rsid w:val="005B32E9"/>
    <w:rsid w:val="005B3C08"/>
    <w:rsid w:val="005B415E"/>
    <w:rsid w:val="005B4ED9"/>
    <w:rsid w:val="005B5082"/>
    <w:rsid w:val="005B50BE"/>
    <w:rsid w:val="005B54DD"/>
    <w:rsid w:val="005B5BEC"/>
    <w:rsid w:val="005B6959"/>
    <w:rsid w:val="005B6D1B"/>
    <w:rsid w:val="005C0843"/>
    <w:rsid w:val="005C0F15"/>
    <w:rsid w:val="005C0F7A"/>
    <w:rsid w:val="005C1506"/>
    <w:rsid w:val="005C16EE"/>
    <w:rsid w:val="005C170C"/>
    <w:rsid w:val="005C256D"/>
    <w:rsid w:val="005C27E7"/>
    <w:rsid w:val="005C2DD7"/>
    <w:rsid w:val="005C3299"/>
    <w:rsid w:val="005C3347"/>
    <w:rsid w:val="005C4064"/>
    <w:rsid w:val="005C40E0"/>
    <w:rsid w:val="005C4E85"/>
    <w:rsid w:val="005C5A8A"/>
    <w:rsid w:val="005C5FAB"/>
    <w:rsid w:val="005C7072"/>
    <w:rsid w:val="005C7AC8"/>
    <w:rsid w:val="005C7B57"/>
    <w:rsid w:val="005C7C2D"/>
    <w:rsid w:val="005D0326"/>
    <w:rsid w:val="005D06BB"/>
    <w:rsid w:val="005D0776"/>
    <w:rsid w:val="005D0B60"/>
    <w:rsid w:val="005D1857"/>
    <w:rsid w:val="005D2062"/>
    <w:rsid w:val="005D283F"/>
    <w:rsid w:val="005D29C9"/>
    <w:rsid w:val="005D2A70"/>
    <w:rsid w:val="005D3C41"/>
    <w:rsid w:val="005D497E"/>
    <w:rsid w:val="005D4CCC"/>
    <w:rsid w:val="005D5AAE"/>
    <w:rsid w:val="005D5B30"/>
    <w:rsid w:val="005D5DA7"/>
    <w:rsid w:val="005D5DAE"/>
    <w:rsid w:val="005D64FA"/>
    <w:rsid w:val="005D6713"/>
    <w:rsid w:val="005D70E3"/>
    <w:rsid w:val="005D76E1"/>
    <w:rsid w:val="005E03FC"/>
    <w:rsid w:val="005E07D5"/>
    <w:rsid w:val="005E094F"/>
    <w:rsid w:val="005E0DAA"/>
    <w:rsid w:val="005E0FBA"/>
    <w:rsid w:val="005E155C"/>
    <w:rsid w:val="005E1AC9"/>
    <w:rsid w:val="005E1C34"/>
    <w:rsid w:val="005E2897"/>
    <w:rsid w:val="005E2EF8"/>
    <w:rsid w:val="005E2FF8"/>
    <w:rsid w:val="005E4B04"/>
    <w:rsid w:val="005E4CA0"/>
    <w:rsid w:val="005E508C"/>
    <w:rsid w:val="005E511E"/>
    <w:rsid w:val="005E53B1"/>
    <w:rsid w:val="005E56BA"/>
    <w:rsid w:val="005E6397"/>
    <w:rsid w:val="005E6F9C"/>
    <w:rsid w:val="005E7236"/>
    <w:rsid w:val="005E7C83"/>
    <w:rsid w:val="005F01AF"/>
    <w:rsid w:val="005F0D30"/>
    <w:rsid w:val="005F10E9"/>
    <w:rsid w:val="005F12C3"/>
    <w:rsid w:val="005F174B"/>
    <w:rsid w:val="005F1C14"/>
    <w:rsid w:val="005F1DAE"/>
    <w:rsid w:val="005F2361"/>
    <w:rsid w:val="005F3D7D"/>
    <w:rsid w:val="005F47CD"/>
    <w:rsid w:val="005F4ACA"/>
    <w:rsid w:val="005F4D10"/>
    <w:rsid w:val="005F537D"/>
    <w:rsid w:val="005F576A"/>
    <w:rsid w:val="005F6287"/>
    <w:rsid w:val="005F742E"/>
    <w:rsid w:val="005F7B30"/>
    <w:rsid w:val="00600C01"/>
    <w:rsid w:val="006016B0"/>
    <w:rsid w:val="0060183F"/>
    <w:rsid w:val="00602D4C"/>
    <w:rsid w:val="00602F3C"/>
    <w:rsid w:val="00603E95"/>
    <w:rsid w:val="006057EB"/>
    <w:rsid w:val="006058CE"/>
    <w:rsid w:val="0060599C"/>
    <w:rsid w:val="00605ACF"/>
    <w:rsid w:val="00606302"/>
    <w:rsid w:val="00606F8A"/>
    <w:rsid w:val="00606FC1"/>
    <w:rsid w:val="00607229"/>
    <w:rsid w:val="0060722E"/>
    <w:rsid w:val="00607CD1"/>
    <w:rsid w:val="0061091E"/>
    <w:rsid w:val="00611825"/>
    <w:rsid w:val="006118E2"/>
    <w:rsid w:val="00611D8A"/>
    <w:rsid w:val="00612D61"/>
    <w:rsid w:val="00614758"/>
    <w:rsid w:val="00616002"/>
    <w:rsid w:val="0061719A"/>
    <w:rsid w:val="006173CE"/>
    <w:rsid w:val="00620813"/>
    <w:rsid w:val="00620CC9"/>
    <w:rsid w:val="00620F75"/>
    <w:rsid w:val="00624435"/>
    <w:rsid w:val="006245A5"/>
    <w:rsid w:val="00625289"/>
    <w:rsid w:val="0062558E"/>
    <w:rsid w:val="00625BBC"/>
    <w:rsid w:val="00626429"/>
    <w:rsid w:val="006266F6"/>
    <w:rsid w:val="00626FD5"/>
    <w:rsid w:val="0062753D"/>
    <w:rsid w:val="00630287"/>
    <w:rsid w:val="006302D0"/>
    <w:rsid w:val="00630E31"/>
    <w:rsid w:val="00630FB7"/>
    <w:rsid w:val="00631624"/>
    <w:rsid w:val="006317FD"/>
    <w:rsid w:val="0063209C"/>
    <w:rsid w:val="006333BF"/>
    <w:rsid w:val="006336F7"/>
    <w:rsid w:val="00633C02"/>
    <w:rsid w:val="00633DF8"/>
    <w:rsid w:val="00633ECC"/>
    <w:rsid w:val="00634122"/>
    <w:rsid w:val="0063470B"/>
    <w:rsid w:val="00634ABB"/>
    <w:rsid w:val="00635729"/>
    <w:rsid w:val="00635D1F"/>
    <w:rsid w:val="00636713"/>
    <w:rsid w:val="00636EE0"/>
    <w:rsid w:val="006372E9"/>
    <w:rsid w:val="00637380"/>
    <w:rsid w:val="00637642"/>
    <w:rsid w:val="00637C47"/>
    <w:rsid w:val="00637F47"/>
    <w:rsid w:val="00637F65"/>
    <w:rsid w:val="0064087F"/>
    <w:rsid w:val="00641A59"/>
    <w:rsid w:val="0064213B"/>
    <w:rsid w:val="006430D7"/>
    <w:rsid w:val="00643442"/>
    <w:rsid w:val="0064362E"/>
    <w:rsid w:val="00643795"/>
    <w:rsid w:val="006437B3"/>
    <w:rsid w:val="00643BE2"/>
    <w:rsid w:val="00643C02"/>
    <w:rsid w:val="00644D59"/>
    <w:rsid w:val="00644EDC"/>
    <w:rsid w:val="006450DA"/>
    <w:rsid w:val="00645F6D"/>
    <w:rsid w:val="006467DE"/>
    <w:rsid w:val="00647313"/>
    <w:rsid w:val="006473BA"/>
    <w:rsid w:val="00647E4B"/>
    <w:rsid w:val="00650065"/>
    <w:rsid w:val="00650BCF"/>
    <w:rsid w:val="0065131B"/>
    <w:rsid w:val="00651D60"/>
    <w:rsid w:val="00652939"/>
    <w:rsid w:val="00652BDC"/>
    <w:rsid w:val="00653093"/>
    <w:rsid w:val="00653877"/>
    <w:rsid w:val="00653F27"/>
    <w:rsid w:val="0065408B"/>
    <w:rsid w:val="00654346"/>
    <w:rsid w:val="00654B4C"/>
    <w:rsid w:val="006563E1"/>
    <w:rsid w:val="00656B33"/>
    <w:rsid w:val="00656D27"/>
    <w:rsid w:val="00661866"/>
    <w:rsid w:val="00661ADD"/>
    <w:rsid w:val="00661DA9"/>
    <w:rsid w:val="00662852"/>
    <w:rsid w:val="006628F7"/>
    <w:rsid w:val="00662EB6"/>
    <w:rsid w:val="006631D8"/>
    <w:rsid w:val="006638C7"/>
    <w:rsid w:val="00663AF6"/>
    <w:rsid w:val="00663B9D"/>
    <w:rsid w:val="00664CF1"/>
    <w:rsid w:val="00664EAA"/>
    <w:rsid w:val="0066613F"/>
    <w:rsid w:val="00666563"/>
    <w:rsid w:val="00666780"/>
    <w:rsid w:val="00667745"/>
    <w:rsid w:val="00667C2D"/>
    <w:rsid w:val="00670099"/>
    <w:rsid w:val="00670F10"/>
    <w:rsid w:val="00670FC1"/>
    <w:rsid w:val="00673C19"/>
    <w:rsid w:val="00674435"/>
    <w:rsid w:val="0067524D"/>
    <w:rsid w:val="00675AE2"/>
    <w:rsid w:val="00676275"/>
    <w:rsid w:val="00676F85"/>
    <w:rsid w:val="00680143"/>
    <w:rsid w:val="006804D8"/>
    <w:rsid w:val="00681B58"/>
    <w:rsid w:val="00681F7D"/>
    <w:rsid w:val="00682150"/>
    <w:rsid w:val="0068248B"/>
    <w:rsid w:val="006827B0"/>
    <w:rsid w:val="0068321D"/>
    <w:rsid w:val="006837F9"/>
    <w:rsid w:val="00683A53"/>
    <w:rsid w:val="00684D70"/>
    <w:rsid w:val="00684EC6"/>
    <w:rsid w:val="006852D4"/>
    <w:rsid w:val="00685EE7"/>
    <w:rsid w:val="006869B3"/>
    <w:rsid w:val="006870A8"/>
    <w:rsid w:val="00687495"/>
    <w:rsid w:val="0068775A"/>
    <w:rsid w:val="00687BA3"/>
    <w:rsid w:val="00690045"/>
    <w:rsid w:val="00690A39"/>
    <w:rsid w:val="006913E6"/>
    <w:rsid w:val="00691B07"/>
    <w:rsid w:val="00691B50"/>
    <w:rsid w:val="006925DE"/>
    <w:rsid w:val="00693716"/>
    <w:rsid w:val="00693D69"/>
    <w:rsid w:val="00694E01"/>
    <w:rsid w:val="006950A6"/>
    <w:rsid w:val="0069517E"/>
    <w:rsid w:val="006957C4"/>
    <w:rsid w:val="00695A32"/>
    <w:rsid w:val="006961F6"/>
    <w:rsid w:val="0069739C"/>
    <w:rsid w:val="006976CD"/>
    <w:rsid w:val="00697CCF"/>
    <w:rsid w:val="00697EAF"/>
    <w:rsid w:val="006A15EB"/>
    <w:rsid w:val="006A16A6"/>
    <w:rsid w:val="006A2661"/>
    <w:rsid w:val="006A32BD"/>
    <w:rsid w:val="006A3581"/>
    <w:rsid w:val="006A45D0"/>
    <w:rsid w:val="006A4E69"/>
    <w:rsid w:val="006A5D3F"/>
    <w:rsid w:val="006A7774"/>
    <w:rsid w:val="006B040A"/>
    <w:rsid w:val="006B191F"/>
    <w:rsid w:val="006B1AF7"/>
    <w:rsid w:val="006B21A0"/>
    <w:rsid w:val="006B26E9"/>
    <w:rsid w:val="006B3B11"/>
    <w:rsid w:val="006B4435"/>
    <w:rsid w:val="006B64CF"/>
    <w:rsid w:val="006B6774"/>
    <w:rsid w:val="006B6E53"/>
    <w:rsid w:val="006B752B"/>
    <w:rsid w:val="006B7C54"/>
    <w:rsid w:val="006B7D0D"/>
    <w:rsid w:val="006C090F"/>
    <w:rsid w:val="006C09A9"/>
    <w:rsid w:val="006C0EA3"/>
    <w:rsid w:val="006C148D"/>
    <w:rsid w:val="006C14B8"/>
    <w:rsid w:val="006C19E7"/>
    <w:rsid w:val="006C19EF"/>
    <w:rsid w:val="006C1A54"/>
    <w:rsid w:val="006C230A"/>
    <w:rsid w:val="006C2781"/>
    <w:rsid w:val="006C2B5C"/>
    <w:rsid w:val="006C2DEE"/>
    <w:rsid w:val="006C36F2"/>
    <w:rsid w:val="006C40BD"/>
    <w:rsid w:val="006C46DD"/>
    <w:rsid w:val="006C477A"/>
    <w:rsid w:val="006C4FB9"/>
    <w:rsid w:val="006C6109"/>
    <w:rsid w:val="006C61E5"/>
    <w:rsid w:val="006C6485"/>
    <w:rsid w:val="006C64EE"/>
    <w:rsid w:val="006C78C7"/>
    <w:rsid w:val="006C7B98"/>
    <w:rsid w:val="006D19F6"/>
    <w:rsid w:val="006D2801"/>
    <w:rsid w:val="006D2A2F"/>
    <w:rsid w:val="006D38E1"/>
    <w:rsid w:val="006D3C08"/>
    <w:rsid w:val="006D3D44"/>
    <w:rsid w:val="006D4586"/>
    <w:rsid w:val="006D4D50"/>
    <w:rsid w:val="006D595B"/>
    <w:rsid w:val="006D5C53"/>
    <w:rsid w:val="006D7152"/>
    <w:rsid w:val="006D734D"/>
    <w:rsid w:val="006D7420"/>
    <w:rsid w:val="006D7CFB"/>
    <w:rsid w:val="006E0584"/>
    <w:rsid w:val="006E0E99"/>
    <w:rsid w:val="006E1009"/>
    <w:rsid w:val="006E143A"/>
    <w:rsid w:val="006E178D"/>
    <w:rsid w:val="006E1977"/>
    <w:rsid w:val="006E1DC3"/>
    <w:rsid w:val="006E23CA"/>
    <w:rsid w:val="006E315F"/>
    <w:rsid w:val="006E51FA"/>
    <w:rsid w:val="006E54CF"/>
    <w:rsid w:val="006E6384"/>
    <w:rsid w:val="006E6CA2"/>
    <w:rsid w:val="006E7137"/>
    <w:rsid w:val="006E73F1"/>
    <w:rsid w:val="006E7481"/>
    <w:rsid w:val="006E7FD5"/>
    <w:rsid w:val="006F01A4"/>
    <w:rsid w:val="006F1111"/>
    <w:rsid w:val="006F126B"/>
    <w:rsid w:val="006F1B8A"/>
    <w:rsid w:val="006F1FE5"/>
    <w:rsid w:val="006F212D"/>
    <w:rsid w:val="006F4A71"/>
    <w:rsid w:val="006F59FE"/>
    <w:rsid w:val="006F5CBB"/>
    <w:rsid w:val="006F5D29"/>
    <w:rsid w:val="006F5F49"/>
    <w:rsid w:val="006F6821"/>
    <w:rsid w:val="006F72AD"/>
    <w:rsid w:val="006F7830"/>
    <w:rsid w:val="00700420"/>
    <w:rsid w:val="007007EB"/>
    <w:rsid w:val="0070146C"/>
    <w:rsid w:val="00701B84"/>
    <w:rsid w:val="00701F5B"/>
    <w:rsid w:val="0070320F"/>
    <w:rsid w:val="00703C70"/>
    <w:rsid w:val="00704735"/>
    <w:rsid w:val="00704A22"/>
    <w:rsid w:val="00704D6A"/>
    <w:rsid w:val="0070507A"/>
    <w:rsid w:val="0070564D"/>
    <w:rsid w:val="007057DD"/>
    <w:rsid w:val="00705A32"/>
    <w:rsid w:val="00706000"/>
    <w:rsid w:val="00707A61"/>
    <w:rsid w:val="0071040E"/>
    <w:rsid w:val="007106AD"/>
    <w:rsid w:val="00710AC9"/>
    <w:rsid w:val="00710BBF"/>
    <w:rsid w:val="00711F0E"/>
    <w:rsid w:val="007123EC"/>
    <w:rsid w:val="00712C50"/>
    <w:rsid w:val="00712E1A"/>
    <w:rsid w:val="0071340F"/>
    <w:rsid w:val="00713D12"/>
    <w:rsid w:val="0071423C"/>
    <w:rsid w:val="00715294"/>
    <w:rsid w:val="007152B0"/>
    <w:rsid w:val="0071553B"/>
    <w:rsid w:val="00716F32"/>
    <w:rsid w:val="007179C2"/>
    <w:rsid w:val="00717B45"/>
    <w:rsid w:val="00721026"/>
    <w:rsid w:val="00721433"/>
    <w:rsid w:val="007215C2"/>
    <w:rsid w:val="0072199D"/>
    <w:rsid w:val="007228DD"/>
    <w:rsid w:val="00722EDF"/>
    <w:rsid w:val="0072376A"/>
    <w:rsid w:val="00723AA8"/>
    <w:rsid w:val="00723AC4"/>
    <w:rsid w:val="0072418F"/>
    <w:rsid w:val="00724193"/>
    <w:rsid w:val="007249FC"/>
    <w:rsid w:val="00724E8D"/>
    <w:rsid w:val="00725761"/>
    <w:rsid w:val="00725912"/>
    <w:rsid w:val="00725CB9"/>
    <w:rsid w:val="00725F90"/>
    <w:rsid w:val="00725FFD"/>
    <w:rsid w:val="007273E6"/>
    <w:rsid w:val="0072756E"/>
    <w:rsid w:val="00730021"/>
    <w:rsid w:val="00730382"/>
    <w:rsid w:val="007334AD"/>
    <w:rsid w:val="007337BD"/>
    <w:rsid w:val="00733974"/>
    <w:rsid w:val="00733FB0"/>
    <w:rsid w:val="007340B0"/>
    <w:rsid w:val="00734430"/>
    <w:rsid w:val="00734C31"/>
    <w:rsid w:val="00734F6A"/>
    <w:rsid w:val="00735639"/>
    <w:rsid w:val="00735F5E"/>
    <w:rsid w:val="0073677E"/>
    <w:rsid w:val="00740259"/>
    <w:rsid w:val="00740593"/>
    <w:rsid w:val="00740C74"/>
    <w:rsid w:val="00740F2A"/>
    <w:rsid w:val="00741502"/>
    <w:rsid w:val="007419CF"/>
    <w:rsid w:val="00741EFC"/>
    <w:rsid w:val="00742609"/>
    <w:rsid w:val="00742807"/>
    <w:rsid w:val="00742A23"/>
    <w:rsid w:val="007438AB"/>
    <w:rsid w:val="00743F72"/>
    <w:rsid w:val="007445B9"/>
    <w:rsid w:val="00745784"/>
    <w:rsid w:val="007458AC"/>
    <w:rsid w:val="00745912"/>
    <w:rsid w:val="00746CE0"/>
    <w:rsid w:val="00747102"/>
    <w:rsid w:val="00747764"/>
    <w:rsid w:val="00747A1B"/>
    <w:rsid w:val="00747B6F"/>
    <w:rsid w:val="00747D75"/>
    <w:rsid w:val="00750228"/>
    <w:rsid w:val="0075042F"/>
    <w:rsid w:val="0075054F"/>
    <w:rsid w:val="00750552"/>
    <w:rsid w:val="007515FC"/>
    <w:rsid w:val="00751644"/>
    <w:rsid w:val="007518E1"/>
    <w:rsid w:val="007527CB"/>
    <w:rsid w:val="007527F0"/>
    <w:rsid w:val="00752EE1"/>
    <w:rsid w:val="00753D36"/>
    <w:rsid w:val="007541A0"/>
    <w:rsid w:val="0075446B"/>
    <w:rsid w:val="00754A13"/>
    <w:rsid w:val="00754DF3"/>
    <w:rsid w:val="0075530D"/>
    <w:rsid w:val="00755903"/>
    <w:rsid w:val="00755AD2"/>
    <w:rsid w:val="00756296"/>
    <w:rsid w:val="00756573"/>
    <w:rsid w:val="00756670"/>
    <w:rsid w:val="00757AAE"/>
    <w:rsid w:val="007600F4"/>
    <w:rsid w:val="0076076C"/>
    <w:rsid w:val="0076108A"/>
    <w:rsid w:val="007639F2"/>
    <w:rsid w:val="007644DB"/>
    <w:rsid w:val="007652ED"/>
    <w:rsid w:val="007657D1"/>
    <w:rsid w:val="00765BAA"/>
    <w:rsid w:val="00765D24"/>
    <w:rsid w:val="00766C87"/>
    <w:rsid w:val="00767278"/>
    <w:rsid w:val="00767A2B"/>
    <w:rsid w:val="00767D46"/>
    <w:rsid w:val="0077013A"/>
    <w:rsid w:val="007702B0"/>
    <w:rsid w:val="00770C38"/>
    <w:rsid w:val="007712B3"/>
    <w:rsid w:val="00771501"/>
    <w:rsid w:val="0077190E"/>
    <w:rsid w:val="0077269D"/>
    <w:rsid w:val="00772F43"/>
    <w:rsid w:val="007736EF"/>
    <w:rsid w:val="0077384D"/>
    <w:rsid w:val="00773F98"/>
    <w:rsid w:val="00774173"/>
    <w:rsid w:val="007743B6"/>
    <w:rsid w:val="00774C70"/>
    <w:rsid w:val="00775AF3"/>
    <w:rsid w:val="00775FCE"/>
    <w:rsid w:val="007761F6"/>
    <w:rsid w:val="00776945"/>
    <w:rsid w:val="0077706B"/>
    <w:rsid w:val="00780B9B"/>
    <w:rsid w:val="00780EB8"/>
    <w:rsid w:val="00780F30"/>
    <w:rsid w:val="00781A0D"/>
    <w:rsid w:val="00781BC4"/>
    <w:rsid w:val="00782B7F"/>
    <w:rsid w:val="00783D87"/>
    <w:rsid w:val="00784295"/>
    <w:rsid w:val="00786016"/>
    <w:rsid w:val="0078644B"/>
    <w:rsid w:val="00787205"/>
    <w:rsid w:val="00787309"/>
    <w:rsid w:val="00790EB6"/>
    <w:rsid w:val="00791923"/>
    <w:rsid w:val="007923BC"/>
    <w:rsid w:val="00792FE8"/>
    <w:rsid w:val="00793467"/>
    <w:rsid w:val="00793850"/>
    <w:rsid w:val="007940F8"/>
    <w:rsid w:val="00794802"/>
    <w:rsid w:val="007951FC"/>
    <w:rsid w:val="007955DF"/>
    <w:rsid w:val="007957BF"/>
    <w:rsid w:val="00795814"/>
    <w:rsid w:val="00795A21"/>
    <w:rsid w:val="0079666E"/>
    <w:rsid w:val="00796D31"/>
    <w:rsid w:val="00797084"/>
    <w:rsid w:val="007971D8"/>
    <w:rsid w:val="007974B1"/>
    <w:rsid w:val="007A0086"/>
    <w:rsid w:val="007A1309"/>
    <w:rsid w:val="007A1E6C"/>
    <w:rsid w:val="007A20A2"/>
    <w:rsid w:val="007A2436"/>
    <w:rsid w:val="007A269C"/>
    <w:rsid w:val="007A30F3"/>
    <w:rsid w:val="007A31E8"/>
    <w:rsid w:val="007A36D7"/>
    <w:rsid w:val="007A3AB2"/>
    <w:rsid w:val="007A3D4F"/>
    <w:rsid w:val="007A3E4B"/>
    <w:rsid w:val="007A46B5"/>
    <w:rsid w:val="007A48D3"/>
    <w:rsid w:val="007A531E"/>
    <w:rsid w:val="007A5370"/>
    <w:rsid w:val="007A5408"/>
    <w:rsid w:val="007A5512"/>
    <w:rsid w:val="007A55BA"/>
    <w:rsid w:val="007A5A33"/>
    <w:rsid w:val="007A6344"/>
    <w:rsid w:val="007A67D7"/>
    <w:rsid w:val="007A7868"/>
    <w:rsid w:val="007B00F7"/>
    <w:rsid w:val="007B030A"/>
    <w:rsid w:val="007B0818"/>
    <w:rsid w:val="007B13EB"/>
    <w:rsid w:val="007B18F2"/>
    <w:rsid w:val="007B1B78"/>
    <w:rsid w:val="007B20A5"/>
    <w:rsid w:val="007B232C"/>
    <w:rsid w:val="007B289C"/>
    <w:rsid w:val="007B2D8C"/>
    <w:rsid w:val="007B3B0C"/>
    <w:rsid w:val="007B4456"/>
    <w:rsid w:val="007B5C72"/>
    <w:rsid w:val="007B649A"/>
    <w:rsid w:val="007B70FA"/>
    <w:rsid w:val="007B7D5F"/>
    <w:rsid w:val="007C04A9"/>
    <w:rsid w:val="007C108C"/>
    <w:rsid w:val="007C10CA"/>
    <w:rsid w:val="007C132A"/>
    <w:rsid w:val="007C1EEA"/>
    <w:rsid w:val="007C2290"/>
    <w:rsid w:val="007C2A51"/>
    <w:rsid w:val="007C2AC7"/>
    <w:rsid w:val="007C2F58"/>
    <w:rsid w:val="007C3F4F"/>
    <w:rsid w:val="007C3FB0"/>
    <w:rsid w:val="007C58CD"/>
    <w:rsid w:val="007C60CE"/>
    <w:rsid w:val="007C69BD"/>
    <w:rsid w:val="007C78FF"/>
    <w:rsid w:val="007D04C0"/>
    <w:rsid w:val="007D0C30"/>
    <w:rsid w:val="007D0F7C"/>
    <w:rsid w:val="007D1098"/>
    <w:rsid w:val="007D1B8B"/>
    <w:rsid w:val="007D1CB6"/>
    <w:rsid w:val="007D1F24"/>
    <w:rsid w:val="007D2496"/>
    <w:rsid w:val="007D38DA"/>
    <w:rsid w:val="007D49D9"/>
    <w:rsid w:val="007D51A0"/>
    <w:rsid w:val="007D5BAF"/>
    <w:rsid w:val="007D5E21"/>
    <w:rsid w:val="007D64AD"/>
    <w:rsid w:val="007D6557"/>
    <w:rsid w:val="007D66E1"/>
    <w:rsid w:val="007D670D"/>
    <w:rsid w:val="007D6EFE"/>
    <w:rsid w:val="007D7431"/>
    <w:rsid w:val="007D7BFE"/>
    <w:rsid w:val="007E01A0"/>
    <w:rsid w:val="007E02F6"/>
    <w:rsid w:val="007E12FB"/>
    <w:rsid w:val="007E1F44"/>
    <w:rsid w:val="007E2132"/>
    <w:rsid w:val="007E2788"/>
    <w:rsid w:val="007E27C7"/>
    <w:rsid w:val="007E3D1E"/>
    <w:rsid w:val="007E40AB"/>
    <w:rsid w:val="007E4120"/>
    <w:rsid w:val="007E46CE"/>
    <w:rsid w:val="007E593C"/>
    <w:rsid w:val="007E62AE"/>
    <w:rsid w:val="007E6BB7"/>
    <w:rsid w:val="007E7106"/>
    <w:rsid w:val="007E7482"/>
    <w:rsid w:val="007E74BD"/>
    <w:rsid w:val="007F0992"/>
    <w:rsid w:val="007F1312"/>
    <w:rsid w:val="007F141C"/>
    <w:rsid w:val="007F1450"/>
    <w:rsid w:val="007F165B"/>
    <w:rsid w:val="007F18C0"/>
    <w:rsid w:val="007F1BA0"/>
    <w:rsid w:val="007F1C60"/>
    <w:rsid w:val="007F1EF9"/>
    <w:rsid w:val="007F2E68"/>
    <w:rsid w:val="007F35C8"/>
    <w:rsid w:val="007F3975"/>
    <w:rsid w:val="007F3B05"/>
    <w:rsid w:val="007F3DA7"/>
    <w:rsid w:val="007F4869"/>
    <w:rsid w:val="007F4F06"/>
    <w:rsid w:val="007F603D"/>
    <w:rsid w:val="007F60A4"/>
    <w:rsid w:val="007F6798"/>
    <w:rsid w:val="007F6CB5"/>
    <w:rsid w:val="00800205"/>
    <w:rsid w:val="00800D29"/>
    <w:rsid w:val="008011A6"/>
    <w:rsid w:val="00802168"/>
    <w:rsid w:val="00802A18"/>
    <w:rsid w:val="00802B6E"/>
    <w:rsid w:val="008033AD"/>
    <w:rsid w:val="0080347F"/>
    <w:rsid w:val="008038F5"/>
    <w:rsid w:val="00803C46"/>
    <w:rsid w:val="00806A20"/>
    <w:rsid w:val="00807823"/>
    <w:rsid w:val="00807E95"/>
    <w:rsid w:val="0081017D"/>
    <w:rsid w:val="00810683"/>
    <w:rsid w:val="008114E4"/>
    <w:rsid w:val="008117D0"/>
    <w:rsid w:val="00811C46"/>
    <w:rsid w:val="00811FC6"/>
    <w:rsid w:val="008125EB"/>
    <w:rsid w:val="008126EE"/>
    <w:rsid w:val="00813C15"/>
    <w:rsid w:val="00814A80"/>
    <w:rsid w:val="008154F3"/>
    <w:rsid w:val="00815CCF"/>
    <w:rsid w:val="00815D8F"/>
    <w:rsid w:val="00815E17"/>
    <w:rsid w:val="00816093"/>
    <w:rsid w:val="00816E43"/>
    <w:rsid w:val="008173EB"/>
    <w:rsid w:val="00817B58"/>
    <w:rsid w:val="00820387"/>
    <w:rsid w:val="00820992"/>
    <w:rsid w:val="00820AA9"/>
    <w:rsid w:val="00820CF5"/>
    <w:rsid w:val="00820D08"/>
    <w:rsid w:val="00821120"/>
    <w:rsid w:val="0082158E"/>
    <w:rsid w:val="008223BA"/>
    <w:rsid w:val="00823DDA"/>
    <w:rsid w:val="00824616"/>
    <w:rsid w:val="00824895"/>
    <w:rsid w:val="00824FE9"/>
    <w:rsid w:val="00825570"/>
    <w:rsid w:val="008257C4"/>
    <w:rsid w:val="00825F83"/>
    <w:rsid w:val="00826E02"/>
    <w:rsid w:val="00826E32"/>
    <w:rsid w:val="00826F00"/>
    <w:rsid w:val="0082747B"/>
    <w:rsid w:val="00827981"/>
    <w:rsid w:val="00827C03"/>
    <w:rsid w:val="0083000A"/>
    <w:rsid w:val="00830B60"/>
    <w:rsid w:val="008317FD"/>
    <w:rsid w:val="00831ECD"/>
    <w:rsid w:val="00831F9E"/>
    <w:rsid w:val="008334AC"/>
    <w:rsid w:val="008336D9"/>
    <w:rsid w:val="00833884"/>
    <w:rsid w:val="00834416"/>
    <w:rsid w:val="00835268"/>
    <w:rsid w:val="00835A3E"/>
    <w:rsid w:val="00836E69"/>
    <w:rsid w:val="008376D4"/>
    <w:rsid w:val="00840831"/>
    <w:rsid w:val="00841A23"/>
    <w:rsid w:val="0084314D"/>
    <w:rsid w:val="0084379C"/>
    <w:rsid w:val="00843942"/>
    <w:rsid w:val="0084409D"/>
    <w:rsid w:val="00844BAE"/>
    <w:rsid w:val="00844FCC"/>
    <w:rsid w:val="0084522B"/>
    <w:rsid w:val="008455BB"/>
    <w:rsid w:val="00846EFD"/>
    <w:rsid w:val="00847021"/>
    <w:rsid w:val="00847069"/>
    <w:rsid w:val="008470BB"/>
    <w:rsid w:val="00847C29"/>
    <w:rsid w:val="00850468"/>
    <w:rsid w:val="008507DC"/>
    <w:rsid w:val="00850BAA"/>
    <w:rsid w:val="00851406"/>
    <w:rsid w:val="00851D34"/>
    <w:rsid w:val="0085294E"/>
    <w:rsid w:val="00852FB6"/>
    <w:rsid w:val="00853DD5"/>
    <w:rsid w:val="0085404C"/>
    <w:rsid w:val="00854FD0"/>
    <w:rsid w:val="00854FEC"/>
    <w:rsid w:val="00855DDB"/>
    <w:rsid w:val="008560B8"/>
    <w:rsid w:val="00856812"/>
    <w:rsid w:val="00856E5A"/>
    <w:rsid w:val="00856EF0"/>
    <w:rsid w:val="00857684"/>
    <w:rsid w:val="00857F19"/>
    <w:rsid w:val="00860000"/>
    <w:rsid w:val="0086177F"/>
    <w:rsid w:val="00861AB9"/>
    <w:rsid w:val="008622FC"/>
    <w:rsid w:val="0086309C"/>
    <w:rsid w:val="00863273"/>
    <w:rsid w:val="0086369D"/>
    <w:rsid w:val="008639AE"/>
    <w:rsid w:val="00864344"/>
    <w:rsid w:val="008649D8"/>
    <w:rsid w:val="00864B8B"/>
    <w:rsid w:val="00864F9D"/>
    <w:rsid w:val="00864FF6"/>
    <w:rsid w:val="008654BC"/>
    <w:rsid w:val="0086565B"/>
    <w:rsid w:val="00865B9D"/>
    <w:rsid w:val="00866083"/>
    <w:rsid w:val="008662D1"/>
    <w:rsid w:val="00866563"/>
    <w:rsid w:val="008665A1"/>
    <w:rsid w:val="008665C5"/>
    <w:rsid w:val="0086707B"/>
    <w:rsid w:val="0086708F"/>
    <w:rsid w:val="008702C2"/>
    <w:rsid w:val="00870975"/>
    <w:rsid w:val="00871145"/>
    <w:rsid w:val="00871CD3"/>
    <w:rsid w:val="00872C1E"/>
    <w:rsid w:val="00873041"/>
    <w:rsid w:val="008734DE"/>
    <w:rsid w:val="00873656"/>
    <w:rsid w:val="0087379A"/>
    <w:rsid w:val="00874259"/>
    <w:rsid w:val="00874367"/>
    <w:rsid w:val="0087487B"/>
    <w:rsid w:val="00875414"/>
    <w:rsid w:val="008756CC"/>
    <w:rsid w:val="0088055A"/>
    <w:rsid w:val="0088061E"/>
    <w:rsid w:val="0088124D"/>
    <w:rsid w:val="00881568"/>
    <w:rsid w:val="008816AB"/>
    <w:rsid w:val="008816C5"/>
    <w:rsid w:val="00881B44"/>
    <w:rsid w:val="00882500"/>
    <w:rsid w:val="00883866"/>
    <w:rsid w:val="00883A52"/>
    <w:rsid w:val="008842BC"/>
    <w:rsid w:val="00884976"/>
    <w:rsid w:val="00885709"/>
    <w:rsid w:val="008859ED"/>
    <w:rsid w:val="00885E48"/>
    <w:rsid w:val="00885F92"/>
    <w:rsid w:val="00886808"/>
    <w:rsid w:val="00886D66"/>
    <w:rsid w:val="0088727A"/>
    <w:rsid w:val="008877D2"/>
    <w:rsid w:val="0089014E"/>
    <w:rsid w:val="0089062D"/>
    <w:rsid w:val="008917B1"/>
    <w:rsid w:val="00891ACD"/>
    <w:rsid w:val="00891ECD"/>
    <w:rsid w:val="0089351A"/>
    <w:rsid w:val="00893627"/>
    <w:rsid w:val="0089382B"/>
    <w:rsid w:val="0089417A"/>
    <w:rsid w:val="00894761"/>
    <w:rsid w:val="00894B0E"/>
    <w:rsid w:val="008951D5"/>
    <w:rsid w:val="0089526E"/>
    <w:rsid w:val="00895BCC"/>
    <w:rsid w:val="00895FE0"/>
    <w:rsid w:val="0089604C"/>
    <w:rsid w:val="00896116"/>
    <w:rsid w:val="00897773"/>
    <w:rsid w:val="008A1558"/>
    <w:rsid w:val="008A1DD3"/>
    <w:rsid w:val="008A243E"/>
    <w:rsid w:val="008A2549"/>
    <w:rsid w:val="008A2C92"/>
    <w:rsid w:val="008A436A"/>
    <w:rsid w:val="008A4B93"/>
    <w:rsid w:val="008A4C43"/>
    <w:rsid w:val="008A4CCF"/>
    <w:rsid w:val="008A5160"/>
    <w:rsid w:val="008A598C"/>
    <w:rsid w:val="008A5AF9"/>
    <w:rsid w:val="008A62F2"/>
    <w:rsid w:val="008A64CD"/>
    <w:rsid w:val="008A68EA"/>
    <w:rsid w:val="008A72B0"/>
    <w:rsid w:val="008A7461"/>
    <w:rsid w:val="008B05A1"/>
    <w:rsid w:val="008B0974"/>
    <w:rsid w:val="008B15C4"/>
    <w:rsid w:val="008B1A62"/>
    <w:rsid w:val="008B1F97"/>
    <w:rsid w:val="008B24EA"/>
    <w:rsid w:val="008B33F9"/>
    <w:rsid w:val="008B3BC7"/>
    <w:rsid w:val="008B47F9"/>
    <w:rsid w:val="008B481E"/>
    <w:rsid w:val="008B4A3E"/>
    <w:rsid w:val="008B5910"/>
    <w:rsid w:val="008B641E"/>
    <w:rsid w:val="008B6F30"/>
    <w:rsid w:val="008B6F91"/>
    <w:rsid w:val="008B6F94"/>
    <w:rsid w:val="008B791C"/>
    <w:rsid w:val="008C003D"/>
    <w:rsid w:val="008C0455"/>
    <w:rsid w:val="008C151A"/>
    <w:rsid w:val="008C1A12"/>
    <w:rsid w:val="008C1BEC"/>
    <w:rsid w:val="008C2040"/>
    <w:rsid w:val="008C23F9"/>
    <w:rsid w:val="008C319B"/>
    <w:rsid w:val="008C35F5"/>
    <w:rsid w:val="008C3DBB"/>
    <w:rsid w:val="008C3F9F"/>
    <w:rsid w:val="008C4125"/>
    <w:rsid w:val="008C5119"/>
    <w:rsid w:val="008C610F"/>
    <w:rsid w:val="008C63BC"/>
    <w:rsid w:val="008C665B"/>
    <w:rsid w:val="008C685E"/>
    <w:rsid w:val="008C6B53"/>
    <w:rsid w:val="008C72A0"/>
    <w:rsid w:val="008C75C5"/>
    <w:rsid w:val="008D08F4"/>
    <w:rsid w:val="008D1DBF"/>
    <w:rsid w:val="008D2478"/>
    <w:rsid w:val="008D2A1F"/>
    <w:rsid w:val="008D3628"/>
    <w:rsid w:val="008D36C6"/>
    <w:rsid w:val="008D44A9"/>
    <w:rsid w:val="008D49DA"/>
    <w:rsid w:val="008D5240"/>
    <w:rsid w:val="008D5B0C"/>
    <w:rsid w:val="008D5B4E"/>
    <w:rsid w:val="008D5DD7"/>
    <w:rsid w:val="008D6287"/>
    <w:rsid w:val="008D6CAC"/>
    <w:rsid w:val="008D6F89"/>
    <w:rsid w:val="008D75E0"/>
    <w:rsid w:val="008D7EA4"/>
    <w:rsid w:val="008E0247"/>
    <w:rsid w:val="008E0C94"/>
    <w:rsid w:val="008E10E8"/>
    <w:rsid w:val="008E175D"/>
    <w:rsid w:val="008E27E0"/>
    <w:rsid w:val="008E3585"/>
    <w:rsid w:val="008E3BA7"/>
    <w:rsid w:val="008E3CDE"/>
    <w:rsid w:val="008E4616"/>
    <w:rsid w:val="008E4970"/>
    <w:rsid w:val="008E49DD"/>
    <w:rsid w:val="008E4EE8"/>
    <w:rsid w:val="008E4FF5"/>
    <w:rsid w:val="008E50F2"/>
    <w:rsid w:val="008E52C5"/>
    <w:rsid w:val="008E5562"/>
    <w:rsid w:val="008E5A8B"/>
    <w:rsid w:val="008E6C07"/>
    <w:rsid w:val="008E734E"/>
    <w:rsid w:val="008E750A"/>
    <w:rsid w:val="008E7546"/>
    <w:rsid w:val="008E7A1D"/>
    <w:rsid w:val="008E7B42"/>
    <w:rsid w:val="008F0C88"/>
    <w:rsid w:val="008F0D20"/>
    <w:rsid w:val="008F1315"/>
    <w:rsid w:val="008F1AE5"/>
    <w:rsid w:val="008F1E6A"/>
    <w:rsid w:val="008F29E5"/>
    <w:rsid w:val="008F2A3E"/>
    <w:rsid w:val="008F2E89"/>
    <w:rsid w:val="008F3370"/>
    <w:rsid w:val="008F3B82"/>
    <w:rsid w:val="008F3D5A"/>
    <w:rsid w:val="008F4253"/>
    <w:rsid w:val="008F4974"/>
    <w:rsid w:val="008F4C4C"/>
    <w:rsid w:val="008F4F77"/>
    <w:rsid w:val="008F56C5"/>
    <w:rsid w:val="008F5E55"/>
    <w:rsid w:val="008F6244"/>
    <w:rsid w:val="008F62F0"/>
    <w:rsid w:val="008F6D75"/>
    <w:rsid w:val="00901F3A"/>
    <w:rsid w:val="0090242C"/>
    <w:rsid w:val="0090292B"/>
    <w:rsid w:val="00902BC2"/>
    <w:rsid w:val="0090674E"/>
    <w:rsid w:val="00906A70"/>
    <w:rsid w:val="00906E0B"/>
    <w:rsid w:val="009076D5"/>
    <w:rsid w:val="009076FE"/>
    <w:rsid w:val="00907EC9"/>
    <w:rsid w:val="00910859"/>
    <w:rsid w:val="0091189F"/>
    <w:rsid w:val="00912474"/>
    <w:rsid w:val="00912FE5"/>
    <w:rsid w:val="00913912"/>
    <w:rsid w:val="00913FF1"/>
    <w:rsid w:val="00914563"/>
    <w:rsid w:val="00914BB2"/>
    <w:rsid w:val="009151E2"/>
    <w:rsid w:val="0091635E"/>
    <w:rsid w:val="00917DBA"/>
    <w:rsid w:val="00920575"/>
    <w:rsid w:val="00922625"/>
    <w:rsid w:val="00922784"/>
    <w:rsid w:val="00923F21"/>
    <w:rsid w:val="009241CA"/>
    <w:rsid w:val="0092438E"/>
    <w:rsid w:val="00926E3E"/>
    <w:rsid w:val="009270D5"/>
    <w:rsid w:val="00930892"/>
    <w:rsid w:val="00930A94"/>
    <w:rsid w:val="00930B08"/>
    <w:rsid w:val="00930F81"/>
    <w:rsid w:val="009314CC"/>
    <w:rsid w:val="00932395"/>
    <w:rsid w:val="009326FA"/>
    <w:rsid w:val="00932801"/>
    <w:rsid w:val="009338E4"/>
    <w:rsid w:val="00933B29"/>
    <w:rsid w:val="00933D24"/>
    <w:rsid w:val="00934A00"/>
    <w:rsid w:val="009358F2"/>
    <w:rsid w:val="00936482"/>
    <w:rsid w:val="00936592"/>
    <w:rsid w:val="00937289"/>
    <w:rsid w:val="0093740F"/>
    <w:rsid w:val="0094019D"/>
    <w:rsid w:val="0094065B"/>
    <w:rsid w:val="009409A5"/>
    <w:rsid w:val="00940B20"/>
    <w:rsid w:val="00940BA5"/>
    <w:rsid w:val="00940E23"/>
    <w:rsid w:val="00940F6F"/>
    <w:rsid w:val="0094106D"/>
    <w:rsid w:val="00941AC2"/>
    <w:rsid w:val="00941DD1"/>
    <w:rsid w:val="00941E1D"/>
    <w:rsid w:val="00942F01"/>
    <w:rsid w:val="0094330F"/>
    <w:rsid w:val="00943A43"/>
    <w:rsid w:val="00943DFC"/>
    <w:rsid w:val="00943EF6"/>
    <w:rsid w:val="009444EC"/>
    <w:rsid w:val="009446D5"/>
    <w:rsid w:val="0094498E"/>
    <w:rsid w:val="00944C02"/>
    <w:rsid w:val="00944C2F"/>
    <w:rsid w:val="00945E4F"/>
    <w:rsid w:val="00946F96"/>
    <w:rsid w:val="0094711B"/>
    <w:rsid w:val="00947212"/>
    <w:rsid w:val="00947358"/>
    <w:rsid w:val="00947544"/>
    <w:rsid w:val="009502E8"/>
    <w:rsid w:val="00950521"/>
    <w:rsid w:val="00950DFD"/>
    <w:rsid w:val="00951DBB"/>
    <w:rsid w:val="00952275"/>
    <w:rsid w:val="009523C4"/>
    <w:rsid w:val="00953A40"/>
    <w:rsid w:val="009541F9"/>
    <w:rsid w:val="0095454D"/>
    <w:rsid w:val="00954DD1"/>
    <w:rsid w:val="00955199"/>
    <w:rsid w:val="009552FB"/>
    <w:rsid w:val="00955D5F"/>
    <w:rsid w:val="00955EC7"/>
    <w:rsid w:val="0095628D"/>
    <w:rsid w:val="00956E56"/>
    <w:rsid w:val="0095715D"/>
    <w:rsid w:val="0095767A"/>
    <w:rsid w:val="00957810"/>
    <w:rsid w:val="009578A5"/>
    <w:rsid w:val="009601CF"/>
    <w:rsid w:val="00960303"/>
    <w:rsid w:val="009606A7"/>
    <w:rsid w:val="00960B49"/>
    <w:rsid w:val="00961851"/>
    <w:rsid w:val="00961EFC"/>
    <w:rsid w:val="009620A7"/>
    <w:rsid w:val="0096229D"/>
    <w:rsid w:val="00963477"/>
    <w:rsid w:val="00963EFC"/>
    <w:rsid w:val="00964FD3"/>
    <w:rsid w:val="00965602"/>
    <w:rsid w:val="009659EC"/>
    <w:rsid w:val="009662F3"/>
    <w:rsid w:val="009665EE"/>
    <w:rsid w:val="009675FB"/>
    <w:rsid w:val="0096774B"/>
    <w:rsid w:val="009679E7"/>
    <w:rsid w:val="00967C08"/>
    <w:rsid w:val="00967CDF"/>
    <w:rsid w:val="00970CA1"/>
    <w:rsid w:val="0097169F"/>
    <w:rsid w:val="0097187D"/>
    <w:rsid w:val="00971899"/>
    <w:rsid w:val="00971C78"/>
    <w:rsid w:val="00972C33"/>
    <w:rsid w:val="009733FD"/>
    <w:rsid w:val="009736F1"/>
    <w:rsid w:val="009743EE"/>
    <w:rsid w:val="009755CC"/>
    <w:rsid w:val="009758E3"/>
    <w:rsid w:val="00975C40"/>
    <w:rsid w:val="00975F1C"/>
    <w:rsid w:val="0097650A"/>
    <w:rsid w:val="00976987"/>
    <w:rsid w:val="00976C43"/>
    <w:rsid w:val="00976D1E"/>
    <w:rsid w:val="009776BA"/>
    <w:rsid w:val="009777EC"/>
    <w:rsid w:val="00981897"/>
    <w:rsid w:val="00981E4F"/>
    <w:rsid w:val="00982786"/>
    <w:rsid w:val="009827B5"/>
    <w:rsid w:val="0098283F"/>
    <w:rsid w:val="009837C4"/>
    <w:rsid w:val="009838DB"/>
    <w:rsid w:val="009842A6"/>
    <w:rsid w:val="00986364"/>
    <w:rsid w:val="00987591"/>
    <w:rsid w:val="009877F9"/>
    <w:rsid w:val="00990D23"/>
    <w:rsid w:val="00990FBC"/>
    <w:rsid w:val="00992001"/>
    <w:rsid w:val="009922AD"/>
    <w:rsid w:val="00992E93"/>
    <w:rsid w:val="0099503A"/>
    <w:rsid w:val="009951F8"/>
    <w:rsid w:val="00995486"/>
    <w:rsid w:val="00995C01"/>
    <w:rsid w:val="00995DC7"/>
    <w:rsid w:val="00996A7E"/>
    <w:rsid w:val="009977F5"/>
    <w:rsid w:val="00997909"/>
    <w:rsid w:val="009A0268"/>
    <w:rsid w:val="009A03D5"/>
    <w:rsid w:val="009A0622"/>
    <w:rsid w:val="009A0BB0"/>
    <w:rsid w:val="009A1E73"/>
    <w:rsid w:val="009A29A3"/>
    <w:rsid w:val="009A44E8"/>
    <w:rsid w:val="009A47B9"/>
    <w:rsid w:val="009A5087"/>
    <w:rsid w:val="009A6B27"/>
    <w:rsid w:val="009A7186"/>
    <w:rsid w:val="009A7C16"/>
    <w:rsid w:val="009B01ED"/>
    <w:rsid w:val="009B03A5"/>
    <w:rsid w:val="009B0550"/>
    <w:rsid w:val="009B06C3"/>
    <w:rsid w:val="009B0C8E"/>
    <w:rsid w:val="009B119F"/>
    <w:rsid w:val="009B1206"/>
    <w:rsid w:val="009B177F"/>
    <w:rsid w:val="009B1A87"/>
    <w:rsid w:val="009B1FD6"/>
    <w:rsid w:val="009B2867"/>
    <w:rsid w:val="009B31B0"/>
    <w:rsid w:val="009B3A3F"/>
    <w:rsid w:val="009B4181"/>
    <w:rsid w:val="009B4930"/>
    <w:rsid w:val="009B5E77"/>
    <w:rsid w:val="009B6DE9"/>
    <w:rsid w:val="009B70F4"/>
    <w:rsid w:val="009C05DF"/>
    <w:rsid w:val="009C0FBD"/>
    <w:rsid w:val="009C39A0"/>
    <w:rsid w:val="009C4817"/>
    <w:rsid w:val="009C5695"/>
    <w:rsid w:val="009C57DB"/>
    <w:rsid w:val="009C60DF"/>
    <w:rsid w:val="009C63BD"/>
    <w:rsid w:val="009C6654"/>
    <w:rsid w:val="009C75B4"/>
    <w:rsid w:val="009C7953"/>
    <w:rsid w:val="009C7FB9"/>
    <w:rsid w:val="009D0466"/>
    <w:rsid w:val="009D04C9"/>
    <w:rsid w:val="009D1430"/>
    <w:rsid w:val="009D2FCD"/>
    <w:rsid w:val="009D3A47"/>
    <w:rsid w:val="009D3DC6"/>
    <w:rsid w:val="009D3EA7"/>
    <w:rsid w:val="009D4681"/>
    <w:rsid w:val="009D4DD3"/>
    <w:rsid w:val="009D4F0C"/>
    <w:rsid w:val="009D5D9F"/>
    <w:rsid w:val="009D62E3"/>
    <w:rsid w:val="009D677E"/>
    <w:rsid w:val="009D70DF"/>
    <w:rsid w:val="009D74AC"/>
    <w:rsid w:val="009D758A"/>
    <w:rsid w:val="009D779A"/>
    <w:rsid w:val="009E04B4"/>
    <w:rsid w:val="009E0685"/>
    <w:rsid w:val="009E2327"/>
    <w:rsid w:val="009E24B5"/>
    <w:rsid w:val="009E24FD"/>
    <w:rsid w:val="009E366E"/>
    <w:rsid w:val="009E39C6"/>
    <w:rsid w:val="009E463F"/>
    <w:rsid w:val="009E4772"/>
    <w:rsid w:val="009E63B3"/>
    <w:rsid w:val="009E698B"/>
    <w:rsid w:val="009E6A45"/>
    <w:rsid w:val="009E6DE8"/>
    <w:rsid w:val="009E76E3"/>
    <w:rsid w:val="009E7ABF"/>
    <w:rsid w:val="009F026A"/>
    <w:rsid w:val="009F03CB"/>
    <w:rsid w:val="009F0A92"/>
    <w:rsid w:val="009F0C7F"/>
    <w:rsid w:val="009F10DE"/>
    <w:rsid w:val="009F2326"/>
    <w:rsid w:val="009F356C"/>
    <w:rsid w:val="009F3A78"/>
    <w:rsid w:val="009F436C"/>
    <w:rsid w:val="009F4564"/>
    <w:rsid w:val="009F45CA"/>
    <w:rsid w:val="009F5336"/>
    <w:rsid w:val="009F58C1"/>
    <w:rsid w:val="009F6055"/>
    <w:rsid w:val="009F617E"/>
    <w:rsid w:val="009F6E2A"/>
    <w:rsid w:val="009F6EB7"/>
    <w:rsid w:val="00A00BC4"/>
    <w:rsid w:val="00A00F3C"/>
    <w:rsid w:val="00A016CA"/>
    <w:rsid w:val="00A017D6"/>
    <w:rsid w:val="00A01941"/>
    <w:rsid w:val="00A01D4A"/>
    <w:rsid w:val="00A024D9"/>
    <w:rsid w:val="00A0254C"/>
    <w:rsid w:val="00A025E2"/>
    <w:rsid w:val="00A02B92"/>
    <w:rsid w:val="00A03BB1"/>
    <w:rsid w:val="00A03E64"/>
    <w:rsid w:val="00A04354"/>
    <w:rsid w:val="00A046F7"/>
    <w:rsid w:val="00A047BB"/>
    <w:rsid w:val="00A053F9"/>
    <w:rsid w:val="00A067FB"/>
    <w:rsid w:val="00A10330"/>
    <w:rsid w:val="00A103A8"/>
    <w:rsid w:val="00A10A86"/>
    <w:rsid w:val="00A11327"/>
    <w:rsid w:val="00A119B2"/>
    <w:rsid w:val="00A11ABD"/>
    <w:rsid w:val="00A123F2"/>
    <w:rsid w:val="00A129FB"/>
    <w:rsid w:val="00A13157"/>
    <w:rsid w:val="00A1369F"/>
    <w:rsid w:val="00A14E0C"/>
    <w:rsid w:val="00A15958"/>
    <w:rsid w:val="00A15CC0"/>
    <w:rsid w:val="00A1619C"/>
    <w:rsid w:val="00A165CC"/>
    <w:rsid w:val="00A16C73"/>
    <w:rsid w:val="00A16CC9"/>
    <w:rsid w:val="00A16E50"/>
    <w:rsid w:val="00A175A1"/>
    <w:rsid w:val="00A22921"/>
    <w:rsid w:val="00A2383C"/>
    <w:rsid w:val="00A23840"/>
    <w:rsid w:val="00A243CE"/>
    <w:rsid w:val="00A24775"/>
    <w:rsid w:val="00A24C69"/>
    <w:rsid w:val="00A25176"/>
    <w:rsid w:val="00A25635"/>
    <w:rsid w:val="00A257BC"/>
    <w:rsid w:val="00A258EF"/>
    <w:rsid w:val="00A27BA9"/>
    <w:rsid w:val="00A27E19"/>
    <w:rsid w:val="00A302B7"/>
    <w:rsid w:val="00A3090C"/>
    <w:rsid w:val="00A30C8F"/>
    <w:rsid w:val="00A314F1"/>
    <w:rsid w:val="00A31E60"/>
    <w:rsid w:val="00A323F0"/>
    <w:rsid w:val="00A328BB"/>
    <w:rsid w:val="00A33BE7"/>
    <w:rsid w:val="00A33E6F"/>
    <w:rsid w:val="00A34889"/>
    <w:rsid w:val="00A34FE4"/>
    <w:rsid w:val="00A351B9"/>
    <w:rsid w:val="00A35A4D"/>
    <w:rsid w:val="00A3610A"/>
    <w:rsid w:val="00A3647D"/>
    <w:rsid w:val="00A366A8"/>
    <w:rsid w:val="00A37848"/>
    <w:rsid w:val="00A37E1C"/>
    <w:rsid w:val="00A401E0"/>
    <w:rsid w:val="00A407EC"/>
    <w:rsid w:val="00A4099B"/>
    <w:rsid w:val="00A415C6"/>
    <w:rsid w:val="00A416D6"/>
    <w:rsid w:val="00A41E51"/>
    <w:rsid w:val="00A42337"/>
    <w:rsid w:val="00A429C0"/>
    <w:rsid w:val="00A42EB8"/>
    <w:rsid w:val="00A43089"/>
    <w:rsid w:val="00A44523"/>
    <w:rsid w:val="00A4496F"/>
    <w:rsid w:val="00A45BF2"/>
    <w:rsid w:val="00A461EE"/>
    <w:rsid w:val="00A46650"/>
    <w:rsid w:val="00A46659"/>
    <w:rsid w:val="00A469A2"/>
    <w:rsid w:val="00A47DD3"/>
    <w:rsid w:val="00A50EF2"/>
    <w:rsid w:val="00A51DBA"/>
    <w:rsid w:val="00A524C2"/>
    <w:rsid w:val="00A52959"/>
    <w:rsid w:val="00A53C1D"/>
    <w:rsid w:val="00A5410E"/>
    <w:rsid w:val="00A55510"/>
    <w:rsid w:val="00A5623E"/>
    <w:rsid w:val="00A5661D"/>
    <w:rsid w:val="00A567ED"/>
    <w:rsid w:val="00A568E4"/>
    <w:rsid w:val="00A56A38"/>
    <w:rsid w:val="00A56FA5"/>
    <w:rsid w:val="00A5761D"/>
    <w:rsid w:val="00A57F65"/>
    <w:rsid w:val="00A60214"/>
    <w:rsid w:val="00A60C0D"/>
    <w:rsid w:val="00A60D7C"/>
    <w:rsid w:val="00A6142E"/>
    <w:rsid w:val="00A61521"/>
    <w:rsid w:val="00A61E3D"/>
    <w:rsid w:val="00A626A4"/>
    <w:rsid w:val="00A62FBF"/>
    <w:rsid w:val="00A6360B"/>
    <w:rsid w:val="00A64A03"/>
    <w:rsid w:val="00A64B90"/>
    <w:rsid w:val="00A64BB2"/>
    <w:rsid w:val="00A64C3F"/>
    <w:rsid w:val="00A6510E"/>
    <w:rsid w:val="00A65328"/>
    <w:rsid w:val="00A65592"/>
    <w:rsid w:val="00A65C55"/>
    <w:rsid w:val="00A66875"/>
    <w:rsid w:val="00A66DFF"/>
    <w:rsid w:val="00A67AAA"/>
    <w:rsid w:val="00A67C55"/>
    <w:rsid w:val="00A70F23"/>
    <w:rsid w:val="00A71464"/>
    <w:rsid w:val="00A7149B"/>
    <w:rsid w:val="00A7225F"/>
    <w:rsid w:val="00A72565"/>
    <w:rsid w:val="00A73703"/>
    <w:rsid w:val="00A738D4"/>
    <w:rsid w:val="00A746FD"/>
    <w:rsid w:val="00A75608"/>
    <w:rsid w:val="00A77C18"/>
    <w:rsid w:val="00A77D45"/>
    <w:rsid w:val="00A80986"/>
    <w:rsid w:val="00A80B69"/>
    <w:rsid w:val="00A80E88"/>
    <w:rsid w:val="00A811E3"/>
    <w:rsid w:val="00A830FB"/>
    <w:rsid w:val="00A83806"/>
    <w:rsid w:val="00A83FE8"/>
    <w:rsid w:val="00A84491"/>
    <w:rsid w:val="00A846E1"/>
    <w:rsid w:val="00A85312"/>
    <w:rsid w:val="00A85A19"/>
    <w:rsid w:val="00A862F3"/>
    <w:rsid w:val="00A8725F"/>
    <w:rsid w:val="00A900B4"/>
    <w:rsid w:val="00A910B3"/>
    <w:rsid w:val="00A9195F"/>
    <w:rsid w:val="00A91B1A"/>
    <w:rsid w:val="00A92D2E"/>
    <w:rsid w:val="00A93245"/>
    <w:rsid w:val="00A933D8"/>
    <w:rsid w:val="00A93A66"/>
    <w:rsid w:val="00A93ABD"/>
    <w:rsid w:val="00A93B00"/>
    <w:rsid w:val="00A9414A"/>
    <w:rsid w:val="00A94605"/>
    <w:rsid w:val="00A94EA2"/>
    <w:rsid w:val="00A94F23"/>
    <w:rsid w:val="00A9557A"/>
    <w:rsid w:val="00A96029"/>
    <w:rsid w:val="00A966AB"/>
    <w:rsid w:val="00A96C22"/>
    <w:rsid w:val="00A97399"/>
    <w:rsid w:val="00A97C0A"/>
    <w:rsid w:val="00AA1700"/>
    <w:rsid w:val="00AA176A"/>
    <w:rsid w:val="00AA1F57"/>
    <w:rsid w:val="00AA2012"/>
    <w:rsid w:val="00AA389A"/>
    <w:rsid w:val="00AA3F04"/>
    <w:rsid w:val="00AA4031"/>
    <w:rsid w:val="00AA425C"/>
    <w:rsid w:val="00AA4608"/>
    <w:rsid w:val="00AA4B3E"/>
    <w:rsid w:val="00AB0A56"/>
    <w:rsid w:val="00AB0FF4"/>
    <w:rsid w:val="00AB168F"/>
    <w:rsid w:val="00AB2257"/>
    <w:rsid w:val="00AB3295"/>
    <w:rsid w:val="00AB3D78"/>
    <w:rsid w:val="00AB5C22"/>
    <w:rsid w:val="00AB5CCB"/>
    <w:rsid w:val="00AB5D79"/>
    <w:rsid w:val="00AB5F42"/>
    <w:rsid w:val="00AB666F"/>
    <w:rsid w:val="00AB6C33"/>
    <w:rsid w:val="00AB6DB3"/>
    <w:rsid w:val="00AB75A1"/>
    <w:rsid w:val="00AB7F1E"/>
    <w:rsid w:val="00AC167D"/>
    <w:rsid w:val="00AC1B0B"/>
    <w:rsid w:val="00AC222A"/>
    <w:rsid w:val="00AC3162"/>
    <w:rsid w:val="00AC3888"/>
    <w:rsid w:val="00AC4209"/>
    <w:rsid w:val="00AC43D8"/>
    <w:rsid w:val="00AC45FB"/>
    <w:rsid w:val="00AC47FA"/>
    <w:rsid w:val="00AC4FAC"/>
    <w:rsid w:val="00AC5941"/>
    <w:rsid w:val="00AC5A61"/>
    <w:rsid w:val="00AC70B4"/>
    <w:rsid w:val="00AC7B8F"/>
    <w:rsid w:val="00AD0616"/>
    <w:rsid w:val="00AD07D0"/>
    <w:rsid w:val="00AD0D29"/>
    <w:rsid w:val="00AD10E2"/>
    <w:rsid w:val="00AD2320"/>
    <w:rsid w:val="00AD2C93"/>
    <w:rsid w:val="00AD2F6C"/>
    <w:rsid w:val="00AD3424"/>
    <w:rsid w:val="00AD37AF"/>
    <w:rsid w:val="00AD3EEA"/>
    <w:rsid w:val="00AD42B6"/>
    <w:rsid w:val="00AD43E1"/>
    <w:rsid w:val="00AD472E"/>
    <w:rsid w:val="00AD4B57"/>
    <w:rsid w:val="00AD66D2"/>
    <w:rsid w:val="00AD6A70"/>
    <w:rsid w:val="00AD6B15"/>
    <w:rsid w:val="00AD7343"/>
    <w:rsid w:val="00AD7CA7"/>
    <w:rsid w:val="00AD7E16"/>
    <w:rsid w:val="00AE0550"/>
    <w:rsid w:val="00AE0937"/>
    <w:rsid w:val="00AE0A8F"/>
    <w:rsid w:val="00AE0E55"/>
    <w:rsid w:val="00AE2A07"/>
    <w:rsid w:val="00AE3AD8"/>
    <w:rsid w:val="00AE3BB2"/>
    <w:rsid w:val="00AE61DF"/>
    <w:rsid w:val="00AE6DFB"/>
    <w:rsid w:val="00AE6E03"/>
    <w:rsid w:val="00AE70FE"/>
    <w:rsid w:val="00AE7587"/>
    <w:rsid w:val="00AE75DF"/>
    <w:rsid w:val="00AE788F"/>
    <w:rsid w:val="00AF04EC"/>
    <w:rsid w:val="00AF06B1"/>
    <w:rsid w:val="00AF1BE7"/>
    <w:rsid w:val="00AF2C41"/>
    <w:rsid w:val="00AF2FD6"/>
    <w:rsid w:val="00AF3E11"/>
    <w:rsid w:val="00AF445E"/>
    <w:rsid w:val="00AF474F"/>
    <w:rsid w:val="00AF4C08"/>
    <w:rsid w:val="00AF584F"/>
    <w:rsid w:val="00AF5B7C"/>
    <w:rsid w:val="00AF6008"/>
    <w:rsid w:val="00AF6696"/>
    <w:rsid w:val="00AF6E86"/>
    <w:rsid w:val="00AF6F29"/>
    <w:rsid w:val="00AF7C8C"/>
    <w:rsid w:val="00AF7E00"/>
    <w:rsid w:val="00B003E8"/>
    <w:rsid w:val="00B007BB"/>
    <w:rsid w:val="00B00893"/>
    <w:rsid w:val="00B01008"/>
    <w:rsid w:val="00B020B9"/>
    <w:rsid w:val="00B03BD3"/>
    <w:rsid w:val="00B03D24"/>
    <w:rsid w:val="00B05BA1"/>
    <w:rsid w:val="00B0729A"/>
    <w:rsid w:val="00B075C4"/>
    <w:rsid w:val="00B11550"/>
    <w:rsid w:val="00B11D4F"/>
    <w:rsid w:val="00B12139"/>
    <w:rsid w:val="00B126BB"/>
    <w:rsid w:val="00B13015"/>
    <w:rsid w:val="00B1323D"/>
    <w:rsid w:val="00B1412F"/>
    <w:rsid w:val="00B14854"/>
    <w:rsid w:val="00B14EB0"/>
    <w:rsid w:val="00B154A4"/>
    <w:rsid w:val="00B15AF5"/>
    <w:rsid w:val="00B15E0B"/>
    <w:rsid w:val="00B15F35"/>
    <w:rsid w:val="00B16B89"/>
    <w:rsid w:val="00B178A3"/>
    <w:rsid w:val="00B17B71"/>
    <w:rsid w:val="00B17FC5"/>
    <w:rsid w:val="00B20497"/>
    <w:rsid w:val="00B20A13"/>
    <w:rsid w:val="00B20A6E"/>
    <w:rsid w:val="00B21349"/>
    <w:rsid w:val="00B21DFE"/>
    <w:rsid w:val="00B22164"/>
    <w:rsid w:val="00B22623"/>
    <w:rsid w:val="00B231C4"/>
    <w:rsid w:val="00B234EB"/>
    <w:rsid w:val="00B24349"/>
    <w:rsid w:val="00B2469B"/>
    <w:rsid w:val="00B25F7F"/>
    <w:rsid w:val="00B27170"/>
    <w:rsid w:val="00B27283"/>
    <w:rsid w:val="00B30CBF"/>
    <w:rsid w:val="00B32712"/>
    <w:rsid w:val="00B32F89"/>
    <w:rsid w:val="00B3344B"/>
    <w:rsid w:val="00B33589"/>
    <w:rsid w:val="00B336DA"/>
    <w:rsid w:val="00B339E2"/>
    <w:rsid w:val="00B341F8"/>
    <w:rsid w:val="00B350BA"/>
    <w:rsid w:val="00B352C8"/>
    <w:rsid w:val="00B361F5"/>
    <w:rsid w:val="00B369EF"/>
    <w:rsid w:val="00B36B11"/>
    <w:rsid w:val="00B36EC5"/>
    <w:rsid w:val="00B376F7"/>
    <w:rsid w:val="00B402AA"/>
    <w:rsid w:val="00B4043D"/>
    <w:rsid w:val="00B40933"/>
    <w:rsid w:val="00B415C7"/>
    <w:rsid w:val="00B4161D"/>
    <w:rsid w:val="00B41D8B"/>
    <w:rsid w:val="00B41FA2"/>
    <w:rsid w:val="00B42018"/>
    <w:rsid w:val="00B427ED"/>
    <w:rsid w:val="00B42F11"/>
    <w:rsid w:val="00B43081"/>
    <w:rsid w:val="00B439E9"/>
    <w:rsid w:val="00B44C99"/>
    <w:rsid w:val="00B45949"/>
    <w:rsid w:val="00B45CAF"/>
    <w:rsid w:val="00B46A0A"/>
    <w:rsid w:val="00B4747F"/>
    <w:rsid w:val="00B47A22"/>
    <w:rsid w:val="00B47C8F"/>
    <w:rsid w:val="00B47CED"/>
    <w:rsid w:val="00B505D4"/>
    <w:rsid w:val="00B517EB"/>
    <w:rsid w:val="00B51A76"/>
    <w:rsid w:val="00B5234C"/>
    <w:rsid w:val="00B52AEE"/>
    <w:rsid w:val="00B53015"/>
    <w:rsid w:val="00B53DE8"/>
    <w:rsid w:val="00B53ED6"/>
    <w:rsid w:val="00B54571"/>
    <w:rsid w:val="00B54BD7"/>
    <w:rsid w:val="00B564B7"/>
    <w:rsid w:val="00B56B02"/>
    <w:rsid w:val="00B56DD3"/>
    <w:rsid w:val="00B576FE"/>
    <w:rsid w:val="00B57A11"/>
    <w:rsid w:val="00B60699"/>
    <w:rsid w:val="00B60ADC"/>
    <w:rsid w:val="00B6293F"/>
    <w:rsid w:val="00B62BCD"/>
    <w:rsid w:val="00B62D7E"/>
    <w:rsid w:val="00B63B24"/>
    <w:rsid w:val="00B6436C"/>
    <w:rsid w:val="00B64BE9"/>
    <w:rsid w:val="00B6551E"/>
    <w:rsid w:val="00B65D8D"/>
    <w:rsid w:val="00B66A7E"/>
    <w:rsid w:val="00B66AE4"/>
    <w:rsid w:val="00B67D78"/>
    <w:rsid w:val="00B706B6"/>
    <w:rsid w:val="00B70722"/>
    <w:rsid w:val="00B709A0"/>
    <w:rsid w:val="00B70B22"/>
    <w:rsid w:val="00B70FB8"/>
    <w:rsid w:val="00B71078"/>
    <w:rsid w:val="00B7190F"/>
    <w:rsid w:val="00B722A2"/>
    <w:rsid w:val="00B72AC6"/>
    <w:rsid w:val="00B72FEE"/>
    <w:rsid w:val="00B7387C"/>
    <w:rsid w:val="00B738FA"/>
    <w:rsid w:val="00B73B41"/>
    <w:rsid w:val="00B740A4"/>
    <w:rsid w:val="00B740D6"/>
    <w:rsid w:val="00B7432D"/>
    <w:rsid w:val="00B74376"/>
    <w:rsid w:val="00B747E9"/>
    <w:rsid w:val="00B74825"/>
    <w:rsid w:val="00B74C57"/>
    <w:rsid w:val="00B74F48"/>
    <w:rsid w:val="00B7579C"/>
    <w:rsid w:val="00B75FCE"/>
    <w:rsid w:val="00B761DF"/>
    <w:rsid w:val="00B76CEA"/>
    <w:rsid w:val="00B77185"/>
    <w:rsid w:val="00B775C5"/>
    <w:rsid w:val="00B778DF"/>
    <w:rsid w:val="00B80F1F"/>
    <w:rsid w:val="00B80F97"/>
    <w:rsid w:val="00B810AF"/>
    <w:rsid w:val="00B8152E"/>
    <w:rsid w:val="00B82429"/>
    <w:rsid w:val="00B82D7D"/>
    <w:rsid w:val="00B83D74"/>
    <w:rsid w:val="00B84538"/>
    <w:rsid w:val="00B85559"/>
    <w:rsid w:val="00B860A6"/>
    <w:rsid w:val="00B86C35"/>
    <w:rsid w:val="00B86FD6"/>
    <w:rsid w:val="00B9032C"/>
    <w:rsid w:val="00B90E3E"/>
    <w:rsid w:val="00B91FF1"/>
    <w:rsid w:val="00B92162"/>
    <w:rsid w:val="00B9312F"/>
    <w:rsid w:val="00B937ED"/>
    <w:rsid w:val="00B93DCD"/>
    <w:rsid w:val="00B9516D"/>
    <w:rsid w:val="00B95391"/>
    <w:rsid w:val="00B95806"/>
    <w:rsid w:val="00B95B11"/>
    <w:rsid w:val="00B96215"/>
    <w:rsid w:val="00B963C2"/>
    <w:rsid w:val="00B963E9"/>
    <w:rsid w:val="00B96ACB"/>
    <w:rsid w:val="00B96D7F"/>
    <w:rsid w:val="00B96FE5"/>
    <w:rsid w:val="00BA066E"/>
    <w:rsid w:val="00BA0D96"/>
    <w:rsid w:val="00BA16FE"/>
    <w:rsid w:val="00BA1F1C"/>
    <w:rsid w:val="00BA1F42"/>
    <w:rsid w:val="00BA2034"/>
    <w:rsid w:val="00BA24E3"/>
    <w:rsid w:val="00BA25A8"/>
    <w:rsid w:val="00BA282F"/>
    <w:rsid w:val="00BA376F"/>
    <w:rsid w:val="00BA3A8C"/>
    <w:rsid w:val="00BA3F7B"/>
    <w:rsid w:val="00BA438D"/>
    <w:rsid w:val="00BA4B73"/>
    <w:rsid w:val="00BA509E"/>
    <w:rsid w:val="00BA7760"/>
    <w:rsid w:val="00BA79A9"/>
    <w:rsid w:val="00BA7A66"/>
    <w:rsid w:val="00BA7F0E"/>
    <w:rsid w:val="00BB04A5"/>
    <w:rsid w:val="00BB06C1"/>
    <w:rsid w:val="00BB06E0"/>
    <w:rsid w:val="00BB0AAD"/>
    <w:rsid w:val="00BB0C30"/>
    <w:rsid w:val="00BB0E7F"/>
    <w:rsid w:val="00BB3F02"/>
    <w:rsid w:val="00BB3F5B"/>
    <w:rsid w:val="00BB6E54"/>
    <w:rsid w:val="00BB7032"/>
    <w:rsid w:val="00BB7068"/>
    <w:rsid w:val="00BB7290"/>
    <w:rsid w:val="00BC00D8"/>
    <w:rsid w:val="00BC06DE"/>
    <w:rsid w:val="00BC0838"/>
    <w:rsid w:val="00BC0C7F"/>
    <w:rsid w:val="00BC16FF"/>
    <w:rsid w:val="00BC1D54"/>
    <w:rsid w:val="00BC24E9"/>
    <w:rsid w:val="00BC295E"/>
    <w:rsid w:val="00BC2EE9"/>
    <w:rsid w:val="00BC3144"/>
    <w:rsid w:val="00BC39EE"/>
    <w:rsid w:val="00BC3D5B"/>
    <w:rsid w:val="00BC5506"/>
    <w:rsid w:val="00BC5938"/>
    <w:rsid w:val="00BC68D5"/>
    <w:rsid w:val="00BC6A74"/>
    <w:rsid w:val="00BC6E76"/>
    <w:rsid w:val="00BC70CB"/>
    <w:rsid w:val="00BC7239"/>
    <w:rsid w:val="00BC7252"/>
    <w:rsid w:val="00BC7324"/>
    <w:rsid w:val="00BC7CC3"/>
    <w:rsid w:val="00BD09E4"/>
    <w:rsid w:val="00BD0F1D"/>
    <w:rsid w:val="00BD10EF"/>
    <w:rsid w:val="00BD15B1"/>
    <w:rsid w:val="00BD18F9"/>
    <w:rsid w:val="00BD1EBE"/>
    <w:rsid w:val="00BD1FA2"/>
    <w:rsid w:val="00BD21C9"/>
    <w:rsid w:val="00BD2388"/>
    <w:rsid w:val="00BD3695"/>
    <w:rsid w:val="00BD3D01"/>
    <w:rsid w:val="00BD4EE1"/>
    <w:rsid w:val="00BD50C9"/>
    <w:rsid w:val="00BD624C"/>
    <w:rsid w:val="00BE0C9C"/>
    <w:rsid w:val="00BE1239"/>
    <w:rsid w:val="00BE18B7"/>
    <w:rsid w:val="00BE20D1"/>
    <w:rsid w:val="00BE2BD7"/>
    <w:rsid w:val="00BE3A85"/>
    <w:rsid w:val="00BE3AA7"/>
    <w:rsid w:val="00BE4425"/>
    <w:rsid w:val="00BE50CD"/>
    <w:rsid w:val="00BE52F4"/>
    <w:rsid w:val="00BE5608"/>
    <w:rsid w:val="00BE5C88"/>
    <w:rsid w:val="00BE6359"/>
    <w:rsid w:val="00BE6431"/>
    <w:rsid w:val="00BE6943"/>
    <w:rsid w:val="00BE6E54"/>
    <w:rsid w:val="00BE6FF8"/>
    <w:rsid w:val="00BE702A"/>
    <w:rsid w:val="00BE78B1"/>
    <w:rsid w:val="00BE7ACC"/>
    <w:rsid w:val="00BF06FB"/>
    <w:rsid w:val="00BF12C5"/>
    <w:rsid w:val="00BF1564"/>
    <w:rsid w:val="00BF1A24"/>
    <w:rsid w:val="00BF1B91"/>
    <w:rsid w:val="00BF24E9"/>
    <w:rsid w:val="00BF385D"/>
    <w:rsid w:val="00BF3E76"/>
    <w:rsid w:val="00BF4F2B"/>
    <w:rsid w:val="00BF62FE"/>
    <w:rsid w:val="00BF66B3"/>
    <w:rsid w:val="00BF7023"/>
    <w:rsid w:val="00BF702E"/>
    <w:rsid w:val="00BF792F"/>
    <w:rsid w:val="00BF7BED"/>
    <w:rsid w:val="00C0102C"/>
    <w:rsid w:val="00C021BB"/>
    <w:rsid w:val="00C02ABB"/>
    <w:rsid w:val="00C02DB9"/>
    <w:rsid w:val="00C04283"/>
    <w:rsid w:val="00C042CA"/>
    <w:rsid w:val="00C0742A"/>
    <w:rsid w:val="00C105E0"/>
    <w:rsid w:val="00C11348"/>
    <w:rsid w:val="00C11C05"/>
    <w:rsid w:val="00C12BA1"/>
    <w:rsid w:val="00C13DE8"/>
    <w:rsid w:val="00C15097"/>
    <w:rsid w:val="00C1553D"/>
    <w:rsid w:val="00C1553E"/>
    <w:rsid w:val="00C15D87"/>
    <w:rsid w:val="00C162AF"/>
    <w:rsid w:val="00C166E1"/>
    <w:rsid w:val="00C16C93"/>
    <w:rsid w:val="00C16DAD"/>
    <w:rsid w:val="00C16F46"/>
    <w:rsid w:val="00C17EC4"/>
    <w:rsid w:val="00C17F89"/>
    <w:rsid w:val="00C208B6"/>
    <w:rsid w:val="00C20EEE"/>
    <w:rsid w:val="00C221D4"/>
    <w:rsid w:val="00C2248F"/>
    <w:rsid w:val="00C22C86"/>
    <w:rsid w:val="00C239AA"/>
    <w:rsid w:val="00C24792"/>
    <w:rsid w:val="00C24A3D"/>
    <w:rsid w:val="00C25DC3"/>
    <w:rsid w:val="00C27B1D"/>
    <w:rsid w:val="00C306EA"/>
    <w:rsid w:val="00C30DD6"/>
    <w:rsid w:val="00C30E3E"/>
    <w:rsid w:val="00C30FEC"/>
    <w:rsid w:val="00C31D95"/>
    <w:rsid w:val="00C31E93"/>
    <w:rsid w:val="00C3270E"/>
    <w:rsid w:val="00C32E99"/>
    <w:rsid w:val="00C33367"/>
    <w:rsid w:val="00C33F40"/>
    <w:rsid w:val="00C3422E"/>
    <w:rsid w:val="00C3460C"/>
    <w:rsid w:val="00C34E43"/>
    <w:rsid w:val="00C355CD"/>
    <w:rsid w:val="00C35F31"/>
    <w:rsid w:val="00C366DE"/>
    <w:rsid w:val="00C37401"/>
    <w:rsid w:val="00C378BC"/>
    <w:rsid w:val="00C37BD1"/>
    <w:rsid w:val="00C40026"/>
    <w:rsid w:val="00C404BD"/>
    <w:rsid w:val="00C405AE"/>
    <w:rsid w:val="00C41216"/>
    <w:rsid w:val="00C415A5"/>
    <w:rsid w:val="00C418FE"/>
    <w:rsid w:val="00C420B4"/>
    <w:rsid w:val="00C422A4"/>
    <w:rsid w:val="00C42B8A"/>
    <w:rsid w:val="00C433FD"/>
    <w:rsid w:val="00C4502F"/>
    <w:rsid w:val="00C454C3"/>
    <w:rsid w:val="00C45597"/>
    <w:rsid w:val="00C46207"/>
    <w:rsid w:val="00C46697"/>
    <w:rsid w:val="00C46ADB"/>
    <w:rsid w:val="00C47186"/>
    <w:rsid w:val="00C507C8"/>
    <w:rsid w:val="00C50BF5"/>
    <w:rsid w:val="00C513BF"/>
    <w:rsid w:val="00C51451"/>
    <w:rsid w:val="00C521F8"/>
    <w:rsid w:val="00C52855"/>
    <w:rsid w:val="00C52FA6"/>
    <w:rsid w:val="00C533C9"/>
    <w:rsid w:val="00C53CD6"/>
    <w:rsid w:val="00C55BF7"/>
    <w:rsid w:val="00C55CCA"/>
    <w:rsid w:val="00C579B1"/>
    <w:rsid w:val="00C60C3E"/>
    <w:rsid w:val="00C61945"/>
    <w:rsid w:val="00C61DFA"/>
    <w:rsid w:val="00C621ED"/>
    <w:rsid w:val="00C62B7D"/>
    <w:rsid w:val="00C62F0F"/>
    <w:rsid w:val="00C6409D"/>
    <w:rsid w:val="00C640DC"/>
    <w:rsid w:val="00C66458"/>
    <w:rsid w:val="00C667F5"/>
    <w:rsid w:val="00C66EAE"/>
    <w:rsid w:val="00C6705D"/>
    <w:rsid w:val="00C67A4D"/>
    <w:rsid w:val="00C7030A"/>
    <w:rsid w:val="00C70376"/>
    <w:rsid w:val="00C704B9"/>
    <w:rsid w:val="00C70FCD"/>
    <w:rsid w:val="00C71623"/>
    <w:rsid w:val="00C72128"/>
    <w:rsid w:val="00C7241E"/>
    <w:rsid w:val="00C72631"/>
    <w:rsid w:val="00C7279C"/>
    <w:rsid w:val="00C72CF1"/>
    <w:rsid w:val="00C72F0B"/>
    <w:rsid w:val="00C7314C"/>
    <w:rsid w:val="00C7362F"/>
    <w:rsid w:val="00C737D8"/>
    <w:rsid w:val="00C752A7"/>
    <w:rsid w:val="00C75459"/>
    <w:rsid w:val="00C76869"/>
    <w:rsid w:val="00C76D03"/>
    <w:rsid w:val="00C77006"/>
    <w:rsid w:val="00C77546"/>
    <w:rsid w:val="00C77A23"/>
    <w:rsid w:val="00C77B1B"/>
    <w:rsid w:val="00C803D2"/>
    <w:rsid w:val="00C80F67"/>
    <w:rsid w:val="00C8176D"/>
    <w:rsid w:val="00C82EA9"/>
    <w:rsid w:val="00C83C26"/>
    <w:rsid w:val="00C83D6C"/>
    <w:rsid w:val="00C83F76"/>
    <w:rsid w:val="00C8454C"/>
    <w:rsid w:val="00C8497D"/>
    <w:rsid w:val="00C85FD1"/>
    <w:rsid w:val="00C862C9"/>
    <w:rsid w:val="00C865BA"/>
    <w:rsid w:val="00C86B15"/>
    <w:rsid w:val="00C87CF3"/>
    <w:rsid w:val="00C9082D"/>
    <w:rsid w:val="00C90B4E"/>
    <w:rsid w:val="00C90D85"/>
    <w:rsid w:val="00C90DB9"/>
    <w:rsid w:val="00C9182D"/>
    <w:rsid w:val="00C92696"/>
    <w:rsid w:val="00C933A4"/>
    <w:rsid w:val="00C93667"/>
    <w:rsid w:val="00C9490A"/>
    <w:rsid w:val="00C954BF"/>
    <w:rsid w:val="00C95BB5"/>
    <w:rsid w:val="00C96CAE"/>
    <w:rsid w:val="00C979EF"/>
    <w:rsid w:val="00C97C07"/>
    <w:rsid w:val="00C97C83"/>
    <w:rsid w:val="00C97E1F"/>
    <w:rsid w:val="00CA049E"/>
    <w:rsid w:val="00CA0EB9"/>
    <w:rsid w:val="00CA0F67"/>
    <w:rsid w:val="00CA139F"/>
    <w:rsid w:val="00CA141E"/>
    <w:rsid w:val="00CA54C3"/>
    <w:rsid w:val="00CA57EC"/>
    <w:rsid w:val="00CA585C"/>
    <w:rsid w:val="00CA587E"/>
    <w:rsid w:val="00CA64B7"/>
    <w:rsid w:val="00CA7253"/>
    <w:rsid w:val="00CA7B50"/>
    <w:rsid w:val="00CB0ED9"/>
    <w:rsid w:val="00CB123C"/>
    <w:rsid w:val="00CB193B"/>
    <w:rsid w:val="00CB400F"/>
    <w:rsid w:val="00CB4550"/>
    <w:rsid w:val="00CB4956"/>
    <w:rsid w:val="00CB534D"/>
    <w:rsid w:val="00CB580B"/>
    <w:rsid w:val="00CB5D85"/>
    <w:rsid w:val="00CB5F2B"/>
    <w:rsid w:val="00CB5FF0"/>
    <w:rsid w:val="00CB66EC"/>
    <w:rsid w:val="00CB6A64"/>
    <w:rsid w:val="00CB7C33"/>
    <w:rsid w:val="00CB7D87"/>
    <w:rsid w:val="00CC04D0"/>
    <w:rsid w:val="00CC06AA"/>
    <w:rsid w:val="00CC157D"/>
    <w:rsid w:val="00CC16B0"/>
    <w:rsid w:val="00CC2331"/>
    <w:rsid w:val="00CC264B"/>
    <w:rsid w:val="00CC2CA0"/>
    <w:rsid w:val="00CC2EC0"/>
    <w:rsid w:val="00CC38D3"/>
    <w:rsid w:val="00CC4675"/>
    <w:rsid w:val="00CC4E36"/>
    <w:rsid w:val="00CC64EF"/>
    <w:rsid w:val="00CC7879"/>
    <w:rsid w:val="00CC7C88"/>
    <w:rsid w:val="00CC7D1C"/>
    <w:rsid w:val="00CD0A6B"/>
    <w:rsid w:val="00CD0F4D"/>
    <w:rsid w:val="00CD1329"/>
    <w:rsid w:val="00CD1553"/>
    <w:rsid w:val="00CD1752"/>
    <w:rsid w:val="00CD1759"/>
    <w:rsid w:val="00CD2082"/>
    <w:rsid w:val="00CD28F7"/>
    <w:rsid w:val="00CD3E9B"/>
    <w:rsid w:val="00CD529B"/>
    <w:rsid w:val="00CD5694"/>
    <w:rsid w:val="00CD595A"/>
    <w:rsid w:val="00CD5D36"/>
    <w:rsid w:val="00CD5E62"/>
    <w:rsid w:val="00CD6E42"/>
    <w:rsid w:val="00CD70C0"/>
    <w:rsid w:val="00CD75D6"/>
    <w:rsid w:val="00CE02DA"/>
    <w:rsid w:val="00CE03F4"/>
    <w:rsid w:val="00CE06F0"/>
    <w:rsid w:val="00CE1582"/>
    <w:rsid w:val="00CE16AF"/>
    <w:rsid w:val="00CE181B"/>
    <w:rsid w:val="00CE1B68"/>
    <w:rsid w:val="00CE1D86"/>
    <w:rsid w:val="00CE3AFC"/>
    <w:rsid w:val="00CE4490"/>
    <w:rsid w:val="00CE494E"/>
    <w:rsid w:val="00CE5F24"/>
    <w:rsid w:val="00CE6A97"/>
    <w:rsid w:val="00CE728B"/>
    <w:rsid w:val="00CE743E"/>
    <w:rsid w:val="00CE74EC"/>
    <w:rsid w:val="00CE7751"/>
    <w:rsid w:val="00CE77E4"/>
    <w:rsid w:val="00CF152C"/>
    <w:rsid w:val="00CF1B47"/>
    <w:rsid w:val="00CF228A"/>
    <w:rsid w:val="00CF2860"/>
    <w:rsid w:val="00CF2894"/>
    <w:rsid w:val="00CF2DA3"/>
    <w:rsid w:val="00CF2E08"/>
    <w:rsid w:val="00CF2FC8"/>
    <w:rsid w:val="00CF3183"/>
    <w:rsid w:val="00CF38F8"/>
    <w:rsid w:val="00CF3EE1"/>
    <w:rsid w:val="00CF7E51"/>
    <w:rsid w:val="00D0077D"/>
    <w:rsid w:val="00D01154"/>
    <w:rsid w:val="00D01AD1"/>
    <w:rsid w:val="00D01C55"/>
    <w:rsid w:val="00D02964"/>
    <w:rsid w:val="00D0325D"/>
    <w:rsid w:val="00D04D7F"/>
    <w:rsid w:val="00D04E97"/>
    <w:rsid w:val="00D04F1C"/>
    <w:rsid w:val="00D050EA"/>
    <w:rsid w:val="00D052DB"/>
    <w:rsid w:val="00D0640F"/>
    <w:rsid w:val="00D06805"/>
    <w:rsid w:val="00D07108"/>
    <w:rsid w:val="00D073E7"/>
    <w:rsid w:val="00D0740A"/>
    <w:rsid w:val="00D1013D"/>
    <w:rsid w:val="00D10642"/>
    <w:rsid w:val="00D10992"/>
    <w:rsid w:val="00D14778"/>
    <w:rsid w:val="00D153DC"/>
    <w:rsid w:val="00D160AC"/>
    <w:rsid w:val="00D17471"/>
    <w:rsid w:val="00D17A68"/>
    <w:rsid w:val="00D2056A"/>
    <w:rsid w:val="00D21FBD"/>
    <w:rsid w:val="00D23608"/>
    <w:rsid w:val="00D237E1"/>
    <w:rsid w:val="00D23C40"/>
    <w:rsid w:val="00D24144"/>
    <w:rsid w:val="00D24232"/>
    <w:rsid w:val="00D252C6"/>
    <w:rsid w:val="00D25479"/>
    <w:rsid w:val="00D25664"/>
    <w:rsid w:val="00D260F4"/>
    <w:rsid w:val="00D2698A"/>
    <w:rsid w:val="00D26C3E"/>
    <w:rsid w:val="00D2770B"/>
    <w:rsid w:val="00D2776B"/>
    <w:rsid w:val="00D27C3F"/>
    <w:rsid w:val="00D27E86"/>
    <w:rsid w:val="00D304EE"/>
    <w:rsid w:val="00D30769"/>
    <w:rsid w:val="00D307F2"/>
    <w:rsid w:val="00D30F3A"/>
    <w:rsid w:val="00D31303"/>
    <w:rsid w:val="00D3146B"/>
    <w:rsid w:val="00D31AB5"/>
    <w:rsid w:val="00D32C10"/>
    <w:rsid w:val="00D3356D"/>
    <w:rsid w:val="00D34BB6"/>
    <w:rsid w:val="00D35D2B"/>
    <w:rsid w:val="00D36B30"/>
    <w:rsid w:val="00D36C73"/>
    <w:rsid w:val="00D36E23"/>
    <w:rsid w:val="00D371DC"/>
    <w:rsid w:val="00D372D1"/>
    <w:rsid w:val="00D37988"/>
    <w:rsid w:val="00D37A5B"/>
    <w:rsid w:val="00D37C3E"/>
    <w:rsid w:val="00D40694"/>
    <w:rsid w:val="00D40718"/>
    <w:rsid w:val="00D409BB"/>
    <w:rsid w:val="00D40CD4"/>
    <w:rsid w:val="00D42751"/>
    <w:rsid w:val="00D43648"/>
    <w:rsid w:val="00D43865"/>
    <w:rsid w:val="00D43CE4"/>
    <w:rsid w:val="00D44240"/>
    <w:rsid w:val="00D4425A"/>
    <w:rsid w:val="00D442F5"/>
    <w:rsid w:val="00D445AF"/>
    <w:rsid w:val="00D4495B"/>
    <w:rsid w:val="00D45485"/>
    <w:rsid w:val="00D457C2"/>
    <w:rsid w:val="00D45FFF"/>
    <w:rsid w:val="00D479F0"/>
    <w:rsid w:val="00D47E74"/>
    <w:rsid w:val="00D50783"/>
    <w:rsid w:val="00D51914"/>
    <w:rsid w:val="00D51A93"/>
    <w:rsid w:val="00D52041"/>
    <w:rsid w:val="00D5221D"/>
    <w:rsid w:val="00D528F5"/>
    <w:rsid w:val="00D52977"/>
    <w:rsid w:val="00D52EF1"/>
    <w:rsid w:val="00D54997"/>
    <w:rsid w:val="00D54BC2"/>
    <w:rsid w:val="00D55DE7"/>
    <w:rsid w:val="00D57092"/>
    <w:rsid w:val="00D60230"/>
    <w:rsid w:val="00D6035C"/>
    <w:rsid w:val="00D6059A"/>
    <w:rsid w:val="00D60D98"/>
    <w:rsid w:val="00D61312"/>
    <w:rsid w:val="00D62034"/>
    <w:rsid w:val="00D62050"/>
    <w:rsid w:val="00D62386"/>
    <w:rsid w:val="00D62636"/>
    <w:rsid w:val="00D62EE4"/>
    <w:rsid w:val="00D63023"/>
    <w:rsid w:val="00D633C6"/>
    <w:rsid w:val="00D6353E"/>
    <w:rsid w:val="00D63CA5"/>
    <w:rsid w:val="00D64157"/>
    <w:rsid w:val="00D64837"/>
    <w:rsid w:val="00D652A2"/>
    <w:rsid w:val="00D6552C"/>
    <w:rsid w:val="00D656C2"/>
    <w:rsid w:val="00D659E7"/>
    <w:rsid w:val="00D65E9C"/>
    <w:rsid w:val="00D65EE1"/>
    <w:rsid w:val="00D66399"/>
    <w:rsid w:val="00D66773"/>
    <w:rsid w:val="00D66946"/>
    <w:rsid w:val="00D67DDC"/>
    <w:rsid w:val="00D702FA"/>
    <w:rsid w:val="00D70339"/>
    <w:rsid w:val="00D705D6"/>
    <w:rsid w:val="00D708DC"/>
    <w:rsid w:val="00D71E6F"/>
    <w:rsid w:val="00D7234D"/>
    <w:rsid w:val="00D72E06"/>
    <w:rsid w:val="00D7394E"/>
    <w:rsid w:val="00D74960"/>
    <w:rsid w:val="00D762E6"/>
    <w:rsid w:val="00D767CF"/>
    <w:rsid w:val="00D77AFE"/>
    <w:rsid w:val="00D80382"/>
    <w:rsid w:val="00D80A8B"/>
    <w:rsid w:val="00D81092"/>
    <w:rsid w:val="00D816D8"/>
    <w:rsid w:val="00D82190"/>
    <w:rsid w:val="00D822BD"/>
    <w:rsid w:val="00D8285D"/>
    <w:rsid w:val="00D8287C"/>
    <w:rsid w:val="00D83253"/>
    <w:rsid w:val="00D8397C"/>
    <w:rsid w:val="00D83989"/>
    <w:rsid w:val="00D83A93"/>
    <w:rsid w:val="00D84BB1"/>
    <w:rsid w:val="00D84C0C"/>
    <w:rsid w:val="00D84F3A"/>
    <w:rsid w:val="00D8501B"/>
    <w:rsid w:val="00D85243"/>
    <w:rsid w:val="00D853AF"/>
    <w:rsid w:val="00D85FE7"/>
    <w:rsid w:val="00D865F9"/>
    <w:rsid w:val="00D9068C"/>
    <w:rsid w:val="00D90865"/>
    <w:rsid w:val="00D9110B"/>
    <w:rsid w:val="00D911CF"/>
    <w:rsid w:val="00D91E18"/>
    <w:rsid w:val="00D91F6D"/>
    <w:rsid w:val="00D92824"/>
    <w:rsid w:val="00D93504"/>
    <w:rsid w:val="00D93C7D"/>
    <w:rsid w:val="00D944DB"/>
    <w:rsid w:val="00D9456D"/>
    <w:rsid w:val="00D96FC3"/>
    <w:rsid w:val="00D971BD"/>
    <w:rsid w:val="00D97521"/>
    <w:rsid w:val="00D97AED"/>
    <w:rsid w:val="00D97B77"/>
    <w:rsid w:val="00D97D6E"/>
    <w:rsid w:val="00D97ED4"/>
    <w:rsid w:val="00D97FE5"/>
    <w:rsid w:val="00DA0393"/>
    <w:rsid w:val="00DA056B"/>
    <w:rsid w:val="00DA2B7D"/>
    <w:rsid w:val="00DA2F82"/>
    <w:rsid w:val="00DA3188"/>
    <w:rsid w:val="00DA330C"/>
    <w:rsid w:val="00DA335A"/>
    <w:rsid w:val="00DA3F78"/>
    <w:rsid w:val="00DA4B7F"/>
    <w:rsid w:val="00DA4E00"/>
    <w:rsid w:val="00DA4E63"/>
    <w:rsid w:val="00DA6F66"/>
    <w:rsid w:val="00DA70BF"/>
    <w:rsid w:val="00DA725D"/>
    <w:rsid w:val="00DB0339"/>
    <w:rsid w:val="00DB29D1"/>
    <w:rsid w:val="00DB2DF4"/>
    <w:rsid w:val="00DB32B6"/>
    <w:rsid w:val="00DB336F"/>
    <w:rsid w:val="00DB3D20"/>
    <w:rsid w:val="00DB3EE0"/>
    <w:rsid w:val="00DB4451"/>
    <w:rsid w:val="00DB485E"/>
    <w:rsid w:val="00DB4A63"/>
    <w:rsid w:val="00DB4DB8"/>
    <w:rsid w:val="00DB5C02"/>
    <w:rsid w:val="00DB5EAD"/>
    <w:rsid w:val="00DB6060"/>
    <w:rsid w:val="00DB692D"/>
    <w:rsid w:val="00DB6BAD"/>
    <w:rsid w:val="00DB6CE9"/>
    <w:rsid w:val="00DB726F"/>
    <w:rsid w:val="00DB7377"/>
    <w:rsid w:val="00DB7A10"/>
    <w:rsid w:val="00DB7B64"/>
    <w:rsid w:val="00DB7EAE"/>
    <w:rsid w:val="00DC0AF3"/>
    <w:rsid w:val="00DC2782"/>
    <w:rsid w:val="00DC2E29"/>
    <w:rsid w:val="00DC3F76"/>
    <w:rsid w:val="00DC4083"/>
    <w:rsid w:val="00DC42B5"/>
    <w:rsid w:val="00DC4856"/>
    <w:rsid w:val="00DC585F"/>
    <w:rsid w:val="00DC5CB3"/>
    <w:rsid w:val="00DC6AA5"/>
    <w:rsid w:val="00DC6F52"/>
    <w:rsid w:val="00DD0820"/>
    <w:rsid w:val="00DD0C94"/>
    <w:rsid w:val="00DD102F"/>
    <w:rsid w:val="00DD12EC"/>
    <w:rsid w:val="00DD1992"/>
    <w:rsid w:val="00DD1FA6"/>
    <w:rsid w:val="00DD2B33"/>
    <w:rsid w:val="00DD4244"/>
    <w:rsid w:val="00DD4EBE"/>
    <w:rsid w:val="00DD6A85"/>
    <w:rsid w:val="00DD6DDF"/>
    <w:rsid w:val="00DE05B7"/>
    <w:rsid w:val="00DE0719"/>
    <w:rsid w:val="00DE0A4B"/>
    <w:rsid w:val="00DE14D2"/>
    <w:rsid w:val="00DE2B45"/>
    <w:rsid w:val="00DE2D6A"/>
    <w:rsid w:val="00DE2DA6"/>
    <w:rsid w:val="00DE3325"/>
    <w:rsid w:val="00DE448C"/>
    <w:rsid w:val="00DE4CFE"/>
    <w:rsid w:val="00DE5E26"/>
    <w:rsid w:val="00DE60EE"/>
    <w:rsid w:val="00DE6212"/>
    <w:rsid w:val="00DE676D"/>
    <w:rsid w:val="00DE6A71"/>
    <w:rsid w:val="00DE6CCA"/>
    <w:rsid w:val="00DF01BA"/>
    <w:rsid w:val="00DF0212"/>
    <w:rsid w:val="00DF0439"/>
    <w:rsid w:val="00DF0467"/>
    <w:rsid w:val="00DF0863"/>
    <w:rsid w:val="00DF0AC5"/>
    <w:rsid w:val="00DF0B98"/>
    <w:rsid w:val="00DF10A5"/>
    <w:rsid w:val="00DF163B"/>
    <w:rsid w:val="00DF286B"/>
    <w:rsid w:val="00DF3986"/>
    <w:rsid w:val="00DF406B"/>
    <w:rsid w:val="00DF4118"/>
    <w:rsid w:val="00DF4445"/>
    <w:rsid w:val="00DF496E"/>
    <w:rsid w:val="00DF4BD2"/>
    <w:rsid w:val="00DF4E09"/>
    <w:rsid w:val="00DF587B"/>
    <w:rsid w:val="00DF64A4"/>
    <w:rsid w:val="00DF6A32"/>
    <w:rsid w:val="00DF6A5A"/>
    <w:rsid w:val="00DF6C6B"/>
    <w:rsid w:val="00DF70A5"/>
    <w:rsid w:val="00DF72BE"/>
    <w:rsid w:val="00DF787D"/>
    <w:rsid w:val="00DF799D"/>
    <w:rsid w:val="00E0013C"/>
    <w:rsid w:val="00E00B2F"/>
    <w:rsid w:val="00E03FBC"/>
    <w:rsid w:val="00E042EE"/>
    <w:rsid w:val="00E04350"/>
    <w:rsid w:val="00E04BE3"/>
    <w:rsid w:val="00E05083"/>
    <w:rsid w:val="00E0552C"/>
    <w:rsid w:val="00E0562A"/>
    <w:rsid w:val="00E06012"/>
    <w:rsid w:val="00E064FC"/>
    <w:rsid w:val="00E068DA"/>
    <w:rsid w:val="00E079D2"/>
    <w:rsid w:val="00E07D0D"/>
    <w:rsid w:val="00E109CF"/>
    <w:rsid w:val="00E110EF"/>
    <w:rsid w:val="00E1149B"/>
    <w:rsid w:val="00E123AD"/>
    <w:rsid w:val="00E126B1"/>
    <w:rsid w:val="00E142F4"/>
    <w:rsid w:val="00E142F6"/>
    <w:rsid w:val="00E146A7"/>
    <w:rsid w:val="00E1562D"/>
    <w:rsid w:val="00E160C5"/>
    <w:rsid w:val="00E166FE"/>
    <w:rsid w:val="00E173B3"/>
    <w:rsid w:val="00E17C9B"/>
    <w:rsid w:val="00E203BF"/>
    <w:rsid w:val="00E20434"/>
    <w:rsid w:val="00E214AD"/>
    <w:rsid w:val="00E225B7"/>
    <w:rsid w:val="00E22A26"/>
    <w:rsid w:val="00E236FC"/>
    <w:rsid w:val="00E23A65"/>
    <w:rsid w:val="00E23E84"/>
    <w:rsid w:val="00E24F39"/>
    <w:rsid w:val="00E25559"/>
    <w:rsid w:val="00E256C6"/>
    <w:rsid w:val="00E265B3"/>
    <w:rsid w:val="00E2721F"/>
    <w:rsid w:val="00E2740C"/>
    <w:rsid w:val="00E27DE5"/>
    <w:rsid w:val="00E30A19"/>
    <w:rsid w:val="00E30DF4"/>
    <w:rsid w:val="00E31477"/>
    <w:rsid w:val="00E31532"/>
    <w:rsid w:val="00E318A0"/>
    <w:rsid w:val="00E31B9B"/>
    <w:rsid w:val="00E31D6E"/>
    <w:rsid w:val="00E31E9B"/>
    <w:rsid w:val="00E31EFE"/>
    <w:rsid w:val="00E3323D"/>
    <w:rsid w:val="00E3354C"/>
    <w:rsid w:val="00E346FA"/>
    <w:rsid w:val="00E358E3"/>
    <w:rsid w:val="00E3597C"/>
    <w:rsid w:val="00E36B1B"/>
    <w:rsid w:val="00E36D42"/>
    <w:rsid w:val="00E37DD7"/>
    <w:rsid w:val="00E40149"/>
    <w:rsid w:val="00E401CC"/>
    <w:rsid w:val="00E4193D"/>
    <w:rsid w:val="00E41D5D"/>
    <w:rsid w:val="00E422B0"/>
    <w:rsid w:val="00E423C4"/>
    <w:rsid w:val="00E42EB4"/>
    <w:rsid w:val="00E43F02"/>
    <w:rsid w:val="00E44C43"/>
    <w:rsid w:val="00E4595A"/>
    <w:rsid w:val="00E46AC6"/>
    <w:rsid w:val="00E47DDB"/>
    <w:rsid w:val="00E5030F"/>
    <w:rsid w:val="00E50E7E"/>
    <w:rsid w:val="00E51E35"/>
    <w:rsid w:val="00E51F2D"/>
    <w:rsid w:val="00E51F9E"/>
    <w:rsid w:val="00E52EC2"/>
    <w:rsid w:val="00E52F8E"/>
    <w:rsid w:val="00E53B7F"/>
    <w:rsid w:val="00E53CDE"/>
    <w:rsid w:val="00E54673"/>
    <w:rsid w:val="00E546CA"/>
    <w:rsid w:val="00E549FB"/>
    <w:rsid w:val="00E54DC4"/>
    <w:rsid w:val="00E5556D"/>
    <w:rsid w:val="00E55E90"/>
    <w:rsid w:val="00E56478"/>
    <w:rsid w:val="00E569FE"/>
    <w:rsid w:val="00E56AF7"/>
    <w:rsid w:val="00E57831"/>
    <w:rsid w:val="00E57884"/>
    <w:rsid w:val="00E60EE1"/>
    <w:rsid w:val="00E616C3"/>
    <w:rsid w:val="00E61DE5"/>
    <w:rsid w:val="00E61EF0"/>
    <w:rsid w:val="00E61FCE"/>
    <w:rsid w:val="00E621E8"/>
    <w:rsid w:val="00E62491"/>
    <w:rsid w:val="00E63005"/>
    <w:rsid w:val="00E637BC"/>
    <w:rsid w:val="00E63855"/>
    <w:rsid w:val="00E640F1"/>
    <w:rsid w:val="00E645ED"/>
    <w:rsid w:val="00E64E7C"/>
    <w:rsid w:val="00E651C4"/>
    <w:rsid w:val="00E655AE"/>
    <w:rsid w:val="00E65DA2"/>
    <w:rsid w:val="00E677AF"/>
    <w:rsid w:val="00E70016"/>
    <w:rsid w:val="00E70E26"/>
    <w:rsid w:val="00E70F7B"/>
    <w:rsid w:val="00E70FD8"/>
    <w:rsid w:val="00E72147"/>
    <w:rsid w:val="00E72922"/>
    <w:rsid w:val="00E72D11"/>
    <w:rsid w:val="00E72F1F"/>
    <w:rsid w:val="00E7300F"/>
    <w:rsid w:val="00E736BD"/>
    <w:rsid w:val="00E73709"/>
    <w:rsid w:val="00E73F91"/>
    <w:rsid w:val="00E73FAE"/>
    <w:rsid w:val="00E740E8"/>
    <w:rsid w:val="00E74610"/>
    <w:rsid w:val="00E7487F"/>
    <w:rsid w:val="00E7510D"/>
    <w:rsid w:val="00E75C5C"/>
    <w:rsid w:val="00E76341"/>
    <w:rsid w:val="00E76C3A"/>
    <w:rsid w:val="00E76D0D"/>
    <w:rsid w:val="00E76D63"/>
    <w:rsid w:val="00E77722"/>
    <w:rsid w:val="00E805BA"/>
    <w:rsid w:val="00E80EC2"/>
    <w:rsid w:val="00E819CA"/>
    <w:rsid w:val="00E81ACF"/>
    <w:rsid w:val="00E824B3"/>
    <w:rsid w:val="00E82B47"/>
    <w:rsid w:val="00E82C89"/>
    <w:rsid w:val="00E834E6"/>
    <w:rsid w:val="00E83C99"/>
    <w:rsid w:val="00E843C9"/>
    <w:rsid w:val="00E85174"/>
    <w:rsid w:val="00E8591C"/>
    <w:rsid w:val="00E8591E"/>
    <w:rsid w:val="00E86500"/>
    <w:rsid w:val="00E86A3D"/>
    <w:rsid w:val="00E87480"/>
    <w:rsid w:val="00E87998"/>
    <w:rsid w:val="00E87F4D"/>
    <w:rsid w:val="00E90821"/>
    <w:rsid w:val="00E91354"/>
    <w:rsid w:val="00E91925"/>
    <w:rsid w:val="00E91CD7"/>
    <w:rsid w:val="00E92576"/>
    <w:rsid w:val="00E92E52"/>
    <w:rsid w:val="00E92EAB"/>
    <w:rsid w:val="00E936DA"/>
    <w:rsid w:val="00E937DA"/>
    <w:rsid w:val="00E93F01"/>
    <w:rsid w:val="00E947B7"/>
    <w:rsid w:val="00E95B99"/>
    <w:rsid w:val="00E9665B"/>
    <w:rsid w:val="00E976A6"/>
    <w:rsid w:val="00E97854"/>
    <w:rsid w:val="00E97F69"/>
    <w:rsid w:val="00EA0032"/>
    <w:rsid w:val="00EA0B17"/>
    <w:rsid w:val="00EA0EA2"/>
    <w:rsid w:val="00EA190B"/>
    <w:rsid w:val="00EA1A93"/>
    <w:rsid w:val="00EA1D8F"/>
    <w:rsid w:val="00EA283B"/>
    <w:rsid w:val="00EA2A37"/>
    <w:rsid w:val="00EA340E"/>
    <w:rsid w:val="00EA35D7"/>
    <w:rsid w:val="00EA35EA"/>
    <w:rsid w:val="00EA371C"/>
    <w:rsid w:val="00EA3EE5"/>
    <w:rsid w:val="00EA4992"/>
    <w:rsid w:val="00EA4E17"/>
    <w:rsid w:val="00EA528B"/>
    <w:rsid w:val="00EA53AE"/>
    <w:rsid w:val="00EA5E07"/>
    <w:rsid w:val="00EA6196"/>
    <w:rsid w:val="00EB052E"/>
    <w:rsid w:val="00EB0BB9"/>
    <w:rsid w:val="00EB0DFE"/>
    <w:rsid w:val="00EB155F"/>
    <w:rsid w:val="00EB178E"/>
    <w:rsid w:val="00EB1AED"/>
    <w:rsid w:val="00EB210D"/>
    <w:rsid w:val="00EB2566"/>
    <w:rsid w:val="00EB34EA"/>
    <w:rsid w:val="00EB36F2"/>
    <w:rsid w:val="00EB4101"/>
    <w:rsid w:val="00EB4128"/>
    <w:rsid w:val="00EB44D5"/>
    <w:rsid w:val="00EB47D4"/>
    <w:rsid w:val="00EB4967"/>
    <w:rsid w:val="00EB5075"/>
    <w:rsid w:val="00EB5216"/>
    <w:rsid w:val="00EB5E86"/>
    <w:rsid w:val="00EB60BF"/>
    <w:rsid w:val="00EB61D7"/>
    <w:rsid w:val="00EB66A6"/>
    <w:rsid w:val="00EB679D"/>
    <w:rsid w:val="00EB6A64"/>
    <w:rsid w:val="00EB77BA"/>
    <w:rsid w:val="00EB79FF"/>
    <w:rsid w:val="00EB7F69"/>
    <w:rsid w:val="00EC0062"/>
    <w:rsid w:val="00EC1878"/>
    <w:rsid w:val="00EC1A24"/>
    <w:rsid w:val="00EC25F3"/>
    <w:rsid w:val="00EC27A0"/>
    <w:rsid w:val="00EC2BEF"/>
    <w:rsid w:val="00EC3F4D"/>
    <w:rsid w:val="00EC4E7C"/>
    <w:rsid w:val="00EC598B"/>
    <w:rsid w:val="00EC680C"/>
    <w:rsid w:val="00EC6EED"/>
    <w:rsid w:val="00EC729B"/>
    <w:rsid w:val="00EC7901"/>
    <w:rsid w:val="00EC7DD4"/>
    <w:rsid w:val="00ED00A8"/>
    <w:rsid w:val="00ED01ED"/>
    <w:rsid w:val="00ED12EA"/>
    <w:rsid w:val="00ED17F9"/>
    <w:rsid w:val="00ED25E3"/>
    <w:rsid w:val="00ED382D"/>
    <w:rsid w:val="00ED39F5"/>
    <w:rsid w:val="00ED3AAB"/>
    <w:rsid w:val="00ED3BC4"/>
    <w:rsid w:val="00ED3BFA"/>
    <w:rsid w:val="00ED3C4C"/>
    <w:rsid w:val="00ED3E41"/>
    <w:rsid w:val="00ED5B48"/>
    <w:rsid w:val="00ED6CA7"/>
    <w:rsid w:val="00ED7B73"/>
    <w:rsid w:val="00EE0153"/>
    <w:rsid w:val="00EE0292"/>
    <w:rsid w:val="00EE094E"/>
    <w:rsid w:val="00EE17CB"/>
    <w:rsid w:val="00EE583D"/>
    <w:rsid w:val="00EE5A89"/>
    <w:rsid w:val="00EE5CED"/>
    <w:rsid w:val="00EE6428"/>
    <w:rsid w:val="00EE6B26"/>
    <w:rsid w:val="00EE6B2C"/>
    <w:rsid w:val="00EE6B71"/>
    <w:rsid w:val="00EE7053"/>
    <w:rsid w:val="00EE79FD"/>
    <w:rsid w:val="00EE7F39"/>
    <w:rsid w:val="00EF0CC5"/>
    <w:rsid w:val="00EF2230"/>
    <w:rsid w:val="00EF2A96"/>
    <w:rsid w:val="00EF2B9F"/>
    <w:rsid w:val="00EF370E"/>
    <w:rsid w:val="00EF3C23"/>
    <w:rsid w:val="00EF3DA0"/>
    <w:rsid w:val="00EF405B"/>
    <w:rsid w:val="00EF4E92"/>
    <w:rsid w:val="00EF5C58"/>
    <w:rsid w:val="00EF5E7E"/>
    <w:rsid w:val="00EF643F"/>
    <w:rsid w:val="00EF68AD"/>
    <w:rsid w:val="00F002EE"/>
    <w:rsid w:val="00F004FA"/>
    <w:rsid w:val="00F00DC5"/>
    <w:rsid w:val="00F016A4"/>
    <w:rsid w:val="00F02A22"/>
    <w:rsid w:val="00F02D99"/>
    <w:rsid w:val="00F033D2"/>
    <w:rsid w:val="00F03F66"/>
    <w:rsid w:val="00F0572B"/>
    <w:rsid w:val="00F05AB4"/>
    <w:rsid w:val="00F05CD9"/>
    <w:rsid w:val="00F0650F"/>
    <w:rsid w:val="00F075A5"/>
    <w:rsid w:val="00F11137"/>
    <w:rsid w:val="00F114AC"/>
    <w:rsid w:val="00F11618"/>
    <w:rsid w:val="00F1178A"/>
    <w:rsid w:val="00F11C18"/>
    <w:rsid w:val="00F11FF0"/>
    <w:rsid w:val="00F1276F"/>
    <w:rsid w:val="00F12842"/>
    <w:rsid w:val="00F12EC7"/>
    <w:rsid w:val="00F13B24"/>
    <w:rsid w:val="00F14CDE"/>
    <w:rsid w:val="00F1566B"/>
    <w:rsid w:val="00F161B2"/>
    <w:rsid w:val="00F166B3"/>
    <w:rsid w:val="00F171D8"/>
    <w:rsid w:val="00F17534"/>
    <w:rsid w:val="00F208E6"/>
    <w:rsid w:val="00F2133E"/>
    <w:rsid w:val="00F233A7"/>
    <w:rsid w:val="00F23551"/>
    <w:rsid w:val="00F23A6D"/>
    <w:rsid w:val="00F2411E"/>
    <w:rsid w:val="00F24212"/>
    <w:rsid w:val="00F244B1"/>
    <w:rsid w:val="00F24C5E"/>
    <w:rsid w:val="00F25143"/>
    <w:rsid w:val="00F252D8"/>
    <w:rsid w:val="00F25429"/>
    <w:rsid w:val="00F2566E"/>
    <w:rsid w:val="00F2621F"/>
    <w:rsid w:val="00F26A40"/>
    <w:rsid w:val="00F27367"/>
    <w:rsid w:val="00F27818"/>
    <w:rsid w:val="00F2786F"/>
    <w:rsid w:val="00F278F1"/>
    <w:rsid w:val="00F27B02"/>
    <w:rsid w:val="00F30069"/>
    <w:rsid w:val="00F30237"/>
    <w:rsid w:val="00F32C51"/>
    <w:rsid w:val="00F3306A"/>
    <w:rsid w:val="00F338B7"/>
    <w:rsid w:val="00F33C4A"/>
    <w:rsid w:val="00F34D93"/>
    <w:rsid w:val="00F35250"/>
    <w:rsid w:val="00F357B1"/>
    <w:rsid w:val="00F364B1"/>
    <w:rsid w:val="00F4115D"/>
    <w:rsid w:val="00F41A4B"/>
    <w:rsid w:val="00F41A5B"/>
    <w:rsid w:val="00F41D98"/>
    <w:rsid w:val="00F42212"/>
    <w:rsid w:val="00F42651"/>
    <w:rsid w:val="00F42AD2"/>
    <w:rsid w:val="00F42FB6"/>
    <w:rsid w:val="00F4325D"/>
    <w:rsid w:val="00F4404F"/>
    <w:rsid w:val="00F44769"/>
    <w:rsid w:val="00F46880"/>
    <w:rsid w:val="00F47E8F"/>
    <w:rsid w:val="00F5002F"/>
    <w:rsid w:val="00F50D6F"/>
    <w:rsid w:val="00F50FB4"/>
    <w:rsid w:val="00F51578"/>
    <w:rsid w:val="00F5249C"/>
    <w:rsid w:val="00F524CD"/>
    <w:rsid w:val="00F52A37"/>
    <w:rsid w:val="00F52C6E"/>
    <w:rsid w:val="00F53486"/>
    <w:rsid w:val="00F53C19"/>
    <w:rsid w:val="00F53F16"/>
    <w:rsid w:val="00F546BE"/>
    <w:rsid w:val="00F54C52"/>
    <w:rsid w:val="00F55691"/>
    <w:rsid w:val="00F56557"/>
    <w:rsid w:val="00F56E06"/>
    <w:rsid w:val="00F575C5"/>
    <w:rsid w:val="00F5786C"/>
    <w:rsid w:val="00F600E1"/>
    <w:rsid w:val="00F60307"/>
    <w:rsid w:val="00F60F8E"/>
    <w:rsid w:val="00F60FEB"/>
    <w:rsid w:val="00F610C4"/>
    <w:rsid w:val="00F627D0"/>
    <w:rsid w:val="00F62B18"/>
    <w:rsid w:val="00F62BE5"/>
    <w:rsid w:val="00F6382B"/>
    <w:rsid w:val="00F63893"/>
    <w:rsid w:val="00F63A8E"/>
    <w:rsid w:val="00F64198"/>
    <w:rsid w:val="00F65B31"/>
    <w:rsid w:val="00F673B8"/>
    <w:rsid w:val="00F676FB"/>
    <w:rsid w:val="00F679A7"/>
    <w:rsid w:val="00F67FA5"/>
    <w:rsid w:val="00F70DF9"/>
    <w:rsid w:val="00F71161"/>
    <w:rsid w:val="00F714B9"/>
    <w:rsid w:val="00F72CC9"/>
    <w:rsid w:val="00F72EE7"/>
    <w:rsid w:val="00F741F9"/>
    <w:rsid w:val="00F744E1"/>
    <w:rsid w:val="00F74F9F"/>
    <w:rsid w:val="00F758AE"/>
    <w:rsid w:val="00F769E0"/>
    <w:rsid w:val="00F769EA"/>
    <w:rsid w:val="00F76FA5"/>
    <w:rsid w:val="00F7708E"/>
    <w:rsid w:val="00F77472"/>
    <w:rsid w:val="00F774FB"/>
    <w:rsid w:val="00F77732"/>
    <w:rsid w:val="00F77968"/>
    <w:rsid w:val="00F8078E"/>
    <w:rsid w:val="00F80F63"/>
    <w:rsid w:val="00F831C9"/>
    <w:rsid w:val="00F846C5"/>
    <w:rsid w:val="00F8514B"/>
    <w:rsid w:val="00F85263"/>
    <w:rsid w:val="00F854E8"/>
    <w:rsid w:val="00F8617A"/>
    <w:rsid w:val="00F8680C"/>
    <w:rsid w:val="00F86A16"/>
    <w:rsid w:val="00F87016"/>
    <w:rsid w:val="00F87148"/>
    <w:rsid w:val="00F90664"/>
    <w:rsid w:val="00F90B7D"/>
    <w:rsid w:val="00F915A6"/>
    <w:rsid w:val="00F91671"/>
    <w:rsid w:val="00F91C17"/>
    <w:rsid w:val="00F92339"/>
    <w:rsid w:val="00F92410"/>
    <w:rsid w:val="00F93A3B"/>
    <w:rsid w:val="00F93DE7"/>
    <w:rsid w:val="00F93EED"/>
    <w:rsid w:val="00F93F50"/>
    <w:rsid w:val="00F944AB"/>
    <w:rsid w:val="00F94CF9"/>
    <w:rsid w:val="00F94DBD"/>
    <w:rsid w:val="00F962A1"/>
    <w:rsid w:val="00F97935"/>
    <w:rsid w:val="00F97B3C"/>
    <w:rsid w:val="00F97C1B"/>
    <w:rsid w:val="00F97C3F"/>
    <w:rsid w:val="00FA0874"/>
    <w:rsid w:val="00FA0BF7"/>
    <w:rsid w:val="00FA0F34"/>
    <w:rsid w:val="00FA13B2"/>
    <w:rsid w:val="00FA17AA"/>
    <w:rsid w:val="00FA1B97"/>
    <w:rsid w:val="00FA1C8B"/>
    <w:rsid w:val="00FA1DBE"/>
    <w:rsid w:val="00FA1E2C"/>
    <w:rsid w:val="00FA21B8"/>
    <w:rsid w:val="00FA3AD9"/>
    <w:rsid w:val="00FA3EDC"/>
    <w:rsid w:val="00FA4B24"/>
    <w:rsid w:val="00FA4D19"/>
    <w:rsid w:val="00FA4FD2"/>
    <w:rsid w:val="00FA5686"/>
    <w:rsid w:val="00FA64C2"/>
    <w:rsid w:val="00FA6E21"/>
    <w:rsid w:val="00FA6FBC"/>
    <w:rsid w:val="00FA772F"/>
    <w:rsid w:val="00FA78AB"/>
    <w:rsid w:val="00FA7C0E"/>
    <w:rsid w:val="00FB02FE"/>
    <w:rsid w:val="00FB065F"/>
    <w:rsid w:val="00FB0D7B"/>
    <w:rsid w:val="00FB13A4"/>
    <w:rsid w:val="00FB1443"/>
    <w:rsid w:val="00FB2329"/>
    <w:rsid w:val="00FB2629"/>
    <w:rsid w:val="00FB2A2F"/>
    <w:rsid w:val="00FB3718"/>
    <w:rsid w:val="00FB3781"/>
    <w:rsid w:val="00FB3B4A"/>
    <w:rsid w:val="00FB3B88"/>
    <w:rsid w:val="00FB4FC4"/>
    <w:rsid w:val="00FB533E"/>
    <w:rsid w:val="00FC05A2"/>
    <w:rsid w:val="00FC0FA2"/>
    <w:rsid w:val="00FC105E"/>
    <w:rsid w:val="00FC17E8"/>
    <w:rsid w:val="00FC18F6"/>
    <w:rsid w:val="00FC2B1A"/>
    <w:rsid w:val="00FC3354"/>
    <w:rsid w:val="00FC349F"/>
    <w:rsid w:val="00FC37D1"/>
    <w:rsid w:val="00FC3D98"/>
    <w:rsid w:val="00FC41AF"/>
    <w:rsid w:val="00FC45E0"/>
    <w:rsid w:val="00FC4ABE"/>
    <w:rsid w:val="00FC4CB9"/>
    <w:rsid w:val="00FC5A8B"/>
    <w:rsid w:val="00FC5B75"/>
    <w:rsid w:val="00FC6236"/>
    <w:rsid w:val="00FC6672"/>
    <w:rsid w:val="00FC66F4"/>
    <w:rsid w:val="00FC69E2"/>
    <w:rsid w:val="00FC729D"/>
    <w:rsid w:val="00FD0452"/>
    <w:rsid w:val="00FD175E"/>
    <w:rsid w:val="00FD207E"/>
    <w:rsid w:val="00FD29C5"/>
    <w:rsid w:val="00FD29F9"/>
    <w:rsid w:val="00FD2C04"/>
    <w:rsid w:val="00FD3078"/>
    <w:rsid w:val="00FD3D1D"/>
    <w:rsid w:val="00FD466C"/>
    <w:rsid w:val="00FD6908"/>
    <w:rsid w:val="00FD731B"/>
    <w:rsid w:val="00FD7967"/>
    <w:rsid w:val="00FE002C"/>
    <w:rsid w:val="00FE03C3"/>
    <w:rsid w:val="00FE03FE"/>
    <w:rsid w:val="00FE23C6"/>
    <w:rsid w:val="00FE253B"/>
    <w:rsid w:val="00FE29FB"/>
    <w:rsid w:val="00FE2AA0"/>
    <w:rsid w:val="00FE3FA0"/>
    <w:rsid w:val="00FE4CE3"/>
    <w:rsid w:val="00FE4FA0"/>
    <w:rsid w:val="00FE51C0"/>
    <w:rsid w:val="00FE569E"/>
    <w:rsid w:val="00FE5913"/>
    <w:rsid w:val="00FE5EC3"/>
    <w:rsid w:val="00FE6340"/>
    <w:rsid w:val="00FE648A"/>
    <w:rsid w:val="00FE6AD5"/>
    <w:rsid w:val="00FE6E79"/>
    <w:rsid w:val="00FE6F4A"/>
    <w:rsid w:val="00FE7C64"/>
    <w:rsid w:val="00FF091B"/>
    <w:rsid w:val="00FF0B09"/>
    <w:rsid w:val="00FF149B"/>
    <w:rsid w:val="00FF3A67"/>
    <w:rsid w:val="00FF5331"/>
    <w:rsid w:val="00FF62BA"/>
    <w:rsid w:val="00FF65A6"/>
    <w:rsid w:val="0C165D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D5AE3"/>
  <w15:docId w15:val="{26B64925-0A4C-4352-8387-EB4F24171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5B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25BBC"/>
    <w:pPr>
      <w:keepNext/>
      <w:keepLines/>
      <w:numPr>
        <w:numId w:val="1"/>
      </w:numPr>
      <w:pBdr>
        <w:bottom w:val="single" w:sz="8" w:space="2" w:color="000000" w:themeColor="text1"/>
      </w:pBdr>
      <w:spacing w:after="0"/>
      <w:ind w:left="-142" w:hanging="357"/>
      <w:jc w:val="right"/>
      <w:outlineLvl w:val="0"/>
    </w:pPr>
    <w:rPr>
      <w:bCs/>
      <w:smallCaps/>
      <w:color w:val="0D0D0D" w:themeColor="text1" w:themeTint="F2"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0742A"/>
    <w:pPr>
      <w:keepNext/>
      <w:keepLines/>
      <w:numPr>
        <w:ilvl w:val="1"/>
        <w:numId w:val="1"/>
      </w:numPr>
      <w:spacing w:after="0" w:line="240" w:lineRule="auto"/>
      <w:ind w:left="737" w:hanging="737"/>
      <w:outlineLvl w:val="1"/>
    </w:pPr>
    <w:rPr>
      <w:rFonts w:asciiTheme="majorHAnsi" w:eastAsiaTheme="majorEastAsia" w:hAnsiTheme="majorHAnsi" w:cstheme="majorBidi"/>
      <w:bCs/>
      <w:smallCap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32E99"/>
    <w:pPr>
      <w:keepNext/>
      <w:keepLines/>
      <w:numPr>
        <w:ilvl w:val="2"/>
        <w:numId w:val="1"/>
      </w:numPr>
      <w:spacing w:before="200" w:after="120"/>
      <w:ind w:left="1429"/>
      <w:outlineLvl w:val="2"/>
    </w:pPr>
    <w:rPr>
      <w:rFonts w:asciiTheme="majorHAnsi" w:eastAsiaTheme="majorEastAsia" w:hAnsiTheme="majorHAnsi" w:cstheme="majorBidi"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2F9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F9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F9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F9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F9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F9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E9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947B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C4FB9"/>
    <w:pPr>
      <w:spacing w:line="240" w:lineRule="auto"/>
    </w:pPr>
    <w:rPr>
      <w:b/>
      <w:bCs/>
      <w:color w:val="000000" w:themeColor="tex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5BBC"/>
    <w:rPr>
      <w:bCs/>
      <w:smallCaps/>
      <w:color w:val="0D0D0D" w:themeColor="text1" w:themeTint="F2"/>
      <w:sz w:val="3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A77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7774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99"/>
    <w:qFormat/>
    <w:rsid w:val="00132F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742A"/>
    <w:rPr>
      <w:rFonts w:asciiTheme="majorHAnsi" w:eastAsiaTheme="majorEastAsia" w:hAnsiTheme="majorHAnsi" w:cstheme="majorBidi"/>
      <w:bCs/>
      <w:smallCap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E99"/>
    <w:rPr>
      <w:rFonts w:asciiTheme="majorHAnsi" w:eastAsiaTheme="majorEastAsia" w:hAnsiTheme="majorHAnsi" w:cstheme="majorBidi"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132F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F9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F9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F9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F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F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umberedSteps">
    <w:name w:val="Numbered Steps"/>
    <w:basedOn w:val="ListParagraph"/>
    <w:next w:val="PlainText"/>
    <w:link w:val="NumberedStepsChar"/>
    <w:qFormat/>
    <w:rsid w:val="00847C29"/>
    <w:pPr>
      <w:numPr>
        <w:numId w:val="2"/>
      </w:numPr>
      <w:spacing w:line="240" w:lineRule="auto"/>
    </w:pPr>
    <w:rPr>
      <w:rFonts w:ascii="Consolas" w:hAnsi="Consolas"/>
    </w:rPr>
  </w:style>
  <w:style w:type="paragraph" w:styleId="Header">
    <w:name w:val="header"/>
    <w:basedOn w:val="Normal"/>
    <w:link w:val="HeaderChar"/>
    <w:uiPriority w:val="99"/>
    <w:unhideWhenUsed/>
    <w:rsid w:val="00721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7300F"/>
  </w:style>
  <w:style w:type="character" w:customStyle="1" w:styleId="NumberedStepsChar">
    <w:name w:val="Numbered Steps Char"/>
    <w:basedOn w:val="ListParagraphChar"/>
    <w:link w:val="NumberedSteps"/>
    <w:rsid w:val="00847C29"/>
    <w:rPr>
      <w:rFonts w:ascii="Consolas" w:hAnsi="Consolas"/>
    </w:rPr>
  </w:style>
  <w:style w:type="character" w:customStyle="1" w:styleId="HeaderChar">
    <w:name w:val="Header Char"/>
    <w:basedOn w:val="DefaultParagraphFont"/>
    <w:link w:val="Header"/>
    <w:uiPriority w:val="99"/>
    <w:rsid w:val="007215C2"/>
  </w:style>
  <w:style w:type="paragraph" w:styleId="Footer">
    <w:name w:val="footer"/>
    <w:basedOn w:val="Normal"/>
    <w:link w:val="FooterChar"/>
    <w:uiPriority w:val="99"/>
    <w:unhideWhenUsed/>
    <w:rsid w:val="00721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5C2"/>
  </w:style>
  <w:style w:type="table" w:styleId="TableGrid">
    <w:name w:val="Table Grid"/>
    <w:basedOn w:val="TableNormal"/>
    <w:uiPriority w:val="1"/>
    <w:rsid w:val="00863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86309C"/>
    <w:rPr>
      <w:b/>
      <w:bCs/>
      <w:smallCap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09C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309C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81510"/>
    <w:pPr>
      <w:numPr>
        <w:numId w:val="0"/>
      </w:numPr>
      <w:pBdr>
        <w:bottom w:val="none" w:sz="0" w:space="0" w:color="auto"/>
      </w:pBdr>
      <w:jc w:val="left"/>
      <w:outlineLvl w:val="9"/>
    </w:pPr>
    <w:rPr>
      <w:rFonts w:asciiTheme="majorHAnsi" w:eastAsiaTheme="majorEastAsia" w:hAnsiTheme="majorHAnsi" w:cstheme="majorBidi"/>
      <w:b/>
      <w:smallCaps w:val="0"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E142F6"/>
    <w:pPr>
      <w:tabs>
        <w:tab w:val="left" w:pos="440"/>
        <w:tab w:val="right" w:leader="dot" w:pos="9344"/>
      </w:tabs>
      <w:spacing w:after="100"/>
    </w:pPr>
    <w:rPr>
      <w:b/>
      <w:i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0815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15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1510"/>
    <w:rPr>
      <w:color w:val="0000FF" w:themeColor="hyperlink"/>
      <w:u w:val="single"/>
    </w:rPr>
  </w:style>
  <w:style w:type="paragraph" w:styleId="MacroText">
    <w:name w:val="macro"/>
    <w:link w:val="MacroTextChar"/>
    <w:uiPriority w:val="99"/>
    <w:unhideWhenUsed/>
    <w:rsid w:val="00AF2C4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AF2C41"/>
    <w:rPr>
      <w:rFonts w:ascii="Consolas" w:hAnsi="Consolas" w:cs="Consolas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AF2C41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F2C41"/>
    <w:rPr>
      <w:rFonts w:ascii="Consolas" w:hAnsi="Consolas" w:cs="Consolas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5A02C0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43F50"/>
    <w:rPr>
      <w:i/>
      <w:iCs/>
    </w:rPr>
  </w:style>
  <w:style w:type="paragraph" w:styleId="BlockText">
    <w:name w:val="Block Text"/>
    <w:basedOn w:val="Normal"/>
    <w:uiPriority w:val="99"/>
    <w:unhideWhenUsed/>
    <w:rsid w:val="00214C92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i/>
      <w:iCs/>
      <w:color w:val="000000" w:themeColor="text1"/>
    </w:rPr>
  </w:style>
  <w:style w:type="paragraph" w:styleId="BodyText">
    <w:name w:val="Body Text"/>
    <w:basedOn w:val="Normal"/>
    <w:link w:val="BodyTextChar"/>
    <w:uiPriority w:val="99"/>
    <w:unhideWhenUsed/>
    <w:rsid w:val="005852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52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8528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8528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5A347C"/>
    <w:pPr>
      <w:spacing w:after="200"/>
      <w:ind w:left="567" w:firstLine="357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5A347C"/>
  </w:style>
  <w:style w:type="paragraph" w:customStyle="1" w:styleId="BodyTextFirstIndent3">
    <w:name w:val="Body Text First Indent 3"/>
    <w:basedOn w:val="BodyTextFirstIndent2"/>
    <w:qFormat/>
    <w:rsid w:val="00A966AB"/>
    <w:pPr>
      <w:ind w:left="1276"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6913E6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913E6"/>
  </w:style>
  <w:style w:type="character" w:styleId="IntenseReference">
    <w:name w:val="Intense Reference"/>
    <w:basedOn w:val="DefaultParagraphFont"/>
    <w:uiPriority w:val="32"/>
    <w:qFormat/>
    <w:rsid w:val="00800D29"/>
    <w:rPr>
      <w:b/>
      <w:bCs/>
      <w:smallCaps/>
      <w:color w:val="C0504D" w:themeColor="accent2"/>
      <w:spacing w:val="5"/>
      <w:u w:val="single"/>
    </w:rPr>
  </w:style>
  <w:style w:type="paragraph" w:customStyle="1" w:styleId="Style1">
    <w:name w:val="Style1"/>
    <w:basedOn w:val="NumberedSteps"/>
    <w:qFormat/>
    <w:rsid w:val="008E0247"/>
    <w:pPr>
      <w:numPr>
        <w:numId w:val="3"/>
      </w:numPr>
    </w:pPr>
  </w:style>
  <w:style w:type="paragraph" w:styleId="BodyTextIndent3">
    <w:name w:val="Body Text Indent 3"/>
    <w:basedOn w:val="Normal"/>
    <w:link w:val="BodyTextIndent3Char"/>
    <w:uiPriority w:val="99"/>
    <w:unhideWhenUsed/>
    <w:rsid w:val="00EB6A6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EB6A64"/>
    <w:rPr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513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13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13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13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13DF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143BB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011A6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11A6"/>
    <w:rPr>
      <w:lang w:eastAsia="ja-JP"/>
    </w:rPr>
  </w:style>
  <w:style w:type="paragraph" w:customStyle="1" w:styleId="Heading10">
    <w:name w:val="Heading 10"/>
    <w:basedOn w:val="Normal"/>
    <w:link w:val="Heading10Char"/>
    <w:qFormat/>
    <w:rsid w:val="002414A3"/>
    <w:pPr>
      <w:numPr>
        <w:numId w:val="4"/>
      </w:numPr>
      <w:spacing w:after="0"/>
      <w:ind w:left="283" w:hanging="567"/>
      <w:contextualSpacing/>
    </w:pPr>
    <w:rPr>
      <w:sz w:val="24"/>
      <w:lang w:val="en-IN"/>
    </w:rPr>
  </w:style>
  <w:style w:type="character" w:customStyle="1" w:styleId="Heading10Char">
    <w:name w:val="Heading 10 Char"/>
    <w:basedOn w:val="DefaultParagraphFont"/>
    <w:link w:val="Heading10"/>
    <w:rsid w:val="002414A3"/>
    <w:rPr>
      <w:sz w:val="24"/>
      <w:lang w:val="en-IN"/>
    </w:rPr>
  </w:style>
  <w:style w:type="paragraph" w:customStyle="1" w:styleId="Heading11">
    <w:name w:val="Heading 11"/>
    <w:basedOn w:val="Heading10"/>
    <w:link w:val="Heading11Char"/>
    <w:qFormat/>
    <w:rsid w:val="00C71623"/>
    <w:pPr>
      <w:spacing w:before="100" w:beforeAutospacing="1" w:after="100" w:afterAutospacing="1"/>
      <w:ind w:right="-170"/>
    </w:pPr>
  </w:style>
  <w:style w:type="character" w:customStyle="1" w:styleId="Heading11Char">
    <w:name w:val="Heading 11 Char"/>
    <w:basedOn w:val="Heading10Char"/>
    <w:link w:val="Heading11"/>
    <w:rsid w:val="00C71623"/>
    <w:rPr>
      <w:sz w:val="24"/>
      <w:lang w:val="en-IN"/>
    </w:rPr>
  </w:style>
  <w:style w:type="paragraph" w:customStyle="1" w:styleId="Heading2Bullets">
    <w:name w:val="Heading 2 + Bullets"/>
    <w:basedOn w:val="Normal"/>
    <w:rsid w:val="0040064E"/>
    <w:pPr>
      <w:spacing w:line="240" w:lineRule="auto"/>
      <w:ind w:left="2865" w:right="2016" w:hanging="1588"/>
      <w:contextualSpacing/>
    </w:pPr>
    <w:rPr>
      <w:rFonts w:ascii="Calibri" w:hAnsi="Calibri"/>
      <w:sz w:val="24"/>
    </w:rPr>
  </w:style>
  <w:style w:type="paragraph" w:customStyle="1" w:styleId="Heading3Bullets">
    <w:name w:val="Heading 3  + Bullets"/>
    <w:basedOn w:val="Heading2Bullets"/>
    <w:link w:val="Heading3BulletsChar"/>
    <w:qFormat/>
    <w:rsid w:val="0040064E"/>
    <w:pPr>
      <w:ind w:left="1296" w:hanging="432"/>
    </w:pPr>
  </w:style>
  <w:style w:type="character" w:customStyle="1" w:styleId="Heading3BulletsChar">
    <w:name w:val="Heading 3  + Bullets Char"/>
    <w:basedOn w:val="DefaultParagraphFont"/>
    <w:link w:val="Heading3Bullets"/>
    <w:rsid w:val="0040064E"/>
    <w:rPr>
      <w:rFonts w:ascii="Calibri" w:hAnsi="Calibri"/>
      <w:sz w:val="24"/>
    </w:rPr>
  </w:style>
  <w:style w:type="paragraph" w:customStyle="1" w:styleId="Solutions">
    <w:name w:val="Solutions"/>
    <w:basedOn w:val="Heading11"/>
    <w:link w:val="SolutionsChar"/>
    <w:qFormat/>
    <w:rsid w:val="00FC6236"/>
    <w:pPr>
      <w:numPr>
        <w:numId w:val="0"/>
      </w:numPr>
      <w:tabs>
        <w:tab w:val="left" w:pos="142"/>
      </w:tabs>
      <w:ind w:left="709" w:hanging="425"/>
    </w:pPr>
    <w:rPr>
      <w:b/>
      <w:bCs/>
      <w:color w:val="C00000"/>
      <w:szCs w:val="28"/>
      <w:u w:val="single"/>
    </w:rPr>
  </w:style>
  <w:style w:type="character" w:customStyle="1" w:styleId="SolutionsChar">
    <w:name w:val="Solutions Char"/>
    <w:basedOn w:val="Heading11Char"/>
    <w:link w:val="Solutions"/>
    <w:rsid w:val="00FC6236"/>
    <w:rPr>
      <w:b/>
      <w:bCs/>
      <w:color w:val="C00000"/>
      <w:sz w:val="24"/>
      <w:szCs w:val="28"/>
      <w:u w:val="single"/>
      <w:lang w:val="en-IN"/>
    </w:rPr>
  </w:style>
  <w:style w:type="paragraph" w:styleId="NormalWeb">
    <w:name w:val="Normal (Web)"/>
    <w:basedOn w:val="Normal"/>
    <w:uiPriority w:val="99"/>
    <w:semiHidden/>
    <w:unhideWhenUsed/>
    <w:rsid w:val="000A6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0A66F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0C9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0C9C"/>
    <w:rPr>
      <w:rFonts w:ascii="Consolas" w:hAnsi="Consolas"/>
      <w:sz w:val="20"/>
      <w:szCs w:val="20"/>
    </w:rPr>
  </w:style>
  <w:style w:type="paragraph" w:customStyle="1" w:styleId="NumberedSteps-2">
    <w:name w:val="Numbered Steps - 2"/>
    <w:basedOn w:val="NumberedSteps"/>
    <w:link w:val="NumberedSteps-2Char"/>
    <w:qFormat/>
    <w:rsid w:val="005049A6"/>
    <w:pPr>
      <w:tabs>
        <w:tab w:val="left" w:pos="2977"/>
      </w:tabs>
      <w:ind w:left="1560" w:right="-143" w:hanging="1276"/>
    </w:pPr>
  </w:style>
  <w:style w:type="character" w:customStyle="1" w:styleId="NumberedSteps-2Char">
    <w:name w:val="Numbered Steps - 2 Char"/>
    <w:basedOn w:val="NumberedStepsChar"/>
    <w:link w:val="NumberedSteps-2"/>
    <w:rsid w:val="005049A6"/>
    <w:rPr>
      <w:rFonts w:ascii="Consolas" w:hAnsi="Consolas"/>
    </w:rPr>
  </w:style>
  <w:style w:type="paragraph" w:customStyle="1" w:styleId="Numbering2">
    <w:name w:val="Numbering 2"/>
    <w:basedOn w:val="NumberedSteps"/>
    <w:link w:val="Numbering2Char"/>
    <w:qFormat/>
    <w:rsid w:val="008F4F77"/>
    <w:rPr>
      <w:color w:val="0F243E" w:themeColor="text2" w:themeShade="80"/>
    </w:rPr>
  </w:style>
  <w:style w:type="character" w:customStyle="1" w:styleId="Numbering2Char">
    <w:name w:val="Numbering 2 Char"/>
    <w:basedOn w:val="NumberedStepsChar"/>
    <w:link w:val="Numbering2"/>
    <w:rsid w:val="008F4F77"/>
    <w:rPr>
      <w:rFonts w:ascii="Consolas" w:hAnsi="Consolas"/>
      <w:color w:val="0F243E" w:themeColor="text2" w:themeShade="80"/>
    </w:rPr>
  </w:style>
  <w:style w:type="paragraph" w:customStyle="1" w:styleId="Numbering3">
    <w:name w:val="Numbering 3"/>
    <w:basedOn w:val="NumberedSteps"/>
    <w:link w:val="Numbering3Char"/>
    <w:autoRedefine/>
    <w:qFormat/>
    <w:rsid w:val="00891ACD"/>
    <w:pPr>
      <w:spacing w:after="0"/>
      <w:ind w:left="1418" w:hanging="1276"/>
    </w:pPr>
    <w:rPr>
      <w:color w:val="0F243E" w:themeColor="text2" w:themeShade="80"/>
    </w:rPr>
  </w:style>
  <w:style w:type="character" w:customStyle="1" w:styleId="Numbering3Char">
    <w:name w:val="Numbering 3 Char"/>
    <w:basedOn w:val="NumberedStepsChar"/>
    <w:link w:val="Numbering3"/>
    <w:rsid w:val="00891ACD"/>
    <w:rPr>
      <w:rFonts w:ascii="Consolas" w:hAnsi="Consolas"/>
      <w:color w:val="0F243E" w:themeColor="text2" w:themeShade="80"/>
    </w:rPr>
  </w:style>
  <w:style w:type="character" w:styleId="UnresolvedMention">
    <w:name w:val="Unresolved Mention"/>
    <w:basedOn w:val="DefaultParagraphFont"/>
    <w:uiPriority w:val="99"/>
    <w:semiHidden/>
    <w:unhideWhenUsed/>
    <w:rsid w:val="005E2FF8"/>
    <w:rPr>
      <w:color w:val="605E5C"/>
      <w:shd w:val="clear" w:color="auto" w:fill="E1DFDD"/>
    </w:rPr>
  </w:style>
  <w:style w:type="paragraph" w:customStyle="1" w:styleId="StyleNumberedStepsLatinBodyCalibriText2">
    <w:name w:val="Style Numbered Steps + (Latin) +Body (Calibri) Text 2"/>
    <w:basedOn w:val="NumberedSteps"/>
    <w:rsid w:val="0093740F"/>
    <w:rPr>
      <w:rFonts w:asciiTheme="minorHAnsi" w:hAnsiTheme="minorHAnsi"/>
      <w:color w:val="1F497D" w:themeColor="text2"/>
      <w:sz w:val="24"/>
    </w:rPr>
  </w:style>
  <w:style w:type="paragraph" w:customStyle="1" w:styleId="StyleNumberedStepsLatinBodyCalibriDarkRedAfter0">
    <w:name w:val="Style Numbered Steps + (Latin) +Body (Calibri) Dark Red After:  0..."/>
    <w:basedOn w:val="NumberedSteps"/>
    <w:rsid w:val="00E0013C"/>
    <w:pPr>
      <w:numPr>
        <w:numId w:val="50"/>
      </w:numPr>
      <w:spacing w:after="0"/>
    </w:pPr>
    <w:rPr>
      <w:rFonts w:asciiTheme="minorHAnsi" w:eastAsia="Times New Roman" w:hAnsiTheme="minorHAnsi" w:cs="Times New Roman"/>
      <w:color w:val="C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67822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260092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15242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50921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553783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2905243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056923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53562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0807595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0881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5131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3879170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459283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76251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9025207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66926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9008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416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1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27128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09375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876448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571330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71408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75997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25820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08455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67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97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23114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29843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11181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619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82248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273408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80336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35658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877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04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121081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5968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652628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88961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51991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133556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80277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07145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906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94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74365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2893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9059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84622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41640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36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53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49739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42512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5533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91237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49969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6976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2033676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1085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648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413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25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849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29940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8420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30387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8984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691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8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5939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20167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558514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57765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29025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343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098870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84984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077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45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90673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2366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1653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450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63078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790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28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37627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63039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61909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26736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68453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542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4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242162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40040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586956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03197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88592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17763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7885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372649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5672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771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178156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895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506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85221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458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3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40487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59505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33699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1960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92059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276300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07204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07506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50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3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81933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414397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817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46902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9315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4989618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469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49557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686299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49938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64655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8832510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6802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896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7918306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585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20934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515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71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91298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0378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643170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95564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24292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7346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43137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26156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549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3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99215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841102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35880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14376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186360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7621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612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94020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468609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968935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89103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08346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1031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7923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2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98557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023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31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58363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650326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2537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69804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80990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7288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278038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309051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83474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4954171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000009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68730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211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1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32961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697086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768931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97885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922980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49466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46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9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101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712888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30140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25412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95286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805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07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9241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278282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239387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2410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68557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4861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9200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1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10036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2098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699083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51779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19295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38555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7358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47902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6803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38807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97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30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98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5862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018395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54043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76374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0688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0197429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350288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1450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23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4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37846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323225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7662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78148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0233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8863335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2933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871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25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0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335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59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11990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84896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313880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7365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286606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593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52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746139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105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04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820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2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8777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2143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20441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78158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14708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343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55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846900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23307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95530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2698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14767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666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88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38169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62203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803114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763826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92174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307795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43113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167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82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313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8336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973532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67675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671175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48304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121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42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9267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72020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251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014504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419211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263049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33129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616448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3324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85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388096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719542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52220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1365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11381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560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27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86948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737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01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0141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2878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1218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70272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3463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3822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7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601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2038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93218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00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08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9411380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521575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31718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8457530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23191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55690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83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4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274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857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1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4782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956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8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04579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680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99083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048754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555453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142078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12904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2711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4048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59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82504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49481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27789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7415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81040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5242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88264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35758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231102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6891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2948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5250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29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252695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94385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255835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37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3200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584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3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2009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100115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07233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48084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7502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48778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2093969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3129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87736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6157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6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86145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48196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13019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48215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56512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59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03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6895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768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432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74131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734215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304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547869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5693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6916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26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092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13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37277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986806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004339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401259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77113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1707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7137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80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44793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67273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157150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58709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2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59325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2910870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1468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76648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7054456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16073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69441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7844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5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77010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814805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1673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4578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050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983809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66277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81506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933053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32312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6878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9694761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23906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0288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4273889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60281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33725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1198405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3616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6413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798067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17122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26199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201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3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44241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681555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9490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6996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5084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5902388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29797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940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459109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18499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999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312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33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9047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453298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55447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92718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322575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5743181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93162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9823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435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8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35289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090865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923630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97714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2345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147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81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2127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79388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2086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25293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8940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9239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48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6854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926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9523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463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21542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898612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0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3827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937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4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51918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668784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10991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906505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95389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816214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84461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014347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842320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39776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1582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2443352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943000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6500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633393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12170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7407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0193581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44085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8731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  <w:div w:id="18054666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4261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0949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19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43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02100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944142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22225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50579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77592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044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8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8160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211669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481824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64901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58572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7109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051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81319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558038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47153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508018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29670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0559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15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006536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871198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639041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597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516824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37034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80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8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53723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35080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479334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29980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50302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1024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75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64986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191936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27249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30218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8342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1300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127.0.0.1:2379" TargetMode="External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inkitpatel\Desktop\AEON%20Template_With%20Styles%20v%202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Author: Mehul Solanki                                                                                                                                                                                                                     Date: 27-OCT-2024                                                                                                                                                           Version: 1.0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11D623053547499E619ED9B975E30F" ma:contentTypeVersion="0" ma:contentTypeDescription="Create a new document." ma:contentTypeScope="" ma:versionID="e789f918ffc2aa95772b3f4fd71a56cf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38EB26-E278-4BF0-9AD5-D3F5036412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4D17D9-62AE-4BF9-BF1F-5A1B593CFB23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1FF733E2-60AF-4ADC-922B-8E8E6D852F2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57E3578-9B83-4637-A265-8A810A7DDE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AEON Template_With Styles v 2.0</Template>
  <TotalTime>6357</TotalTime>
  <Pages>46</Pages>
  <Words>6414</Words>
  <Characters>36566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ALL CKA EXAM QUESTIONS</vt:lpstr>
    </vt:vector>
  </TitlesOfParts>
  <Company/>
  <LinksUpToDate>false</LinksUpToDate>
  <CharactersWithSpaces>42895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 CKA EXAM QUESTIONS</dc:title>
  <dc:subject/>
  <dc:creator>Mehul Solanki</dc:creator>
  <cp:lastModifiedBy>Mehul Solanki</cp:lastModifiedBy>
  <cp:revision>2651</cp:revision>
  <cp:lastPrinted>2024-11-27T08:45:00Z</cp:lastPrinted>
  <dcterms:created xsi:type="dcterms:W3CDTF">2024-07-13T08:33:00Z</dcterms:created>
  <dcterms:modified xsi:type="dcterms:W3CDTF">2024-11-27T08:46:00Z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0x0101000F11D623053547499E619ED9B975E30F</vt:lpwstr>
  </property>
</Properties>
</file>